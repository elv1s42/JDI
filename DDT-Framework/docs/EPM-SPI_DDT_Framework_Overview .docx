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E07" w:rsidRPr="00592C18" w:rsidRDefault="00343E07" w:rsidP="00A80AD5">
      <w:pPr>
        <w:pStyle w:val="BodyText"/>
        <w:rPr>
          <w:lang w:val="ru-RU"/>
        </w:rPr>
      </w:pPr>
    </w:p>
    <w:p w:rsidR="00343E07" w:rsidRDefault="00343E07" w:rsidP="00A80AD5">
      <w:pPr>
        <w:pStyle w:val="BodyText"/>
      </w:pPr>
    </w:p>
    <w:p w:rsidR="00343E07" w:rsidRDefault="00343E07" w:rsidP="00A80AD5">
      <w:pPr>
        <w:pStyle w:val="BodyText"/>
      </w:pPr>
    </w:p>
    <w:p w:rsidR="00343E07" w:rsidRDefault="00343E07" w:rsidP="00A80AD5">
      <w:pPr>
        <w:pStyle w:val="BodyText"/>
      </w:pPr>
    </w:p>
    <w:p w:rsidR="00343E07" w:rsidRDefault="00343E07" w:rsidP="00A80AD5">
      <w:pPr>
        <w:pStyle w:val="BodyText"/>
      </w:pPr>
    </w:p>
    <w:p w:rsidR="00343E07" w:rsidRDefault="00343E07" w:rsidP="00A80AD5">
      <w:pPr>
        <w:pStyle w:val="BodyText"/>
      </w:pPr>
    </w:p>
    <w:p w:rsidR="00343E07" w:rsidRDefault="00343E07" w:rsidP="00A80AD5">
      <w:pPr>
        <w:pStyle w:val="BodyText"/>
      </w:pPr>
    </w:p>
    <w:p w:rsidR="00343E07" w:rsidRPr="00343E07" w:rsidRDefault="00343E07" w:rsidP="00A80AD5">
      <w:pPr>
        <w:pStyle w:val="BodyText"/>
      </w:pPr>
    </w:p>
    <w:p w:rsidR="00343E07" w:rsidRDefault="00343E07" w:rsidP="00A80AD5">
      <w:pPr>
        <w:pStyle w:val="BodyText"/>
      </w:pPr>
    </w:p>
    <w:p w:rsidR="00222DC3" w:rsidRPr="00114D08" w:rsidRDefault="00343E07" w:rsidP="00A80AD5">
      <w:pPr>
        <w:pStyle w:val="BodyText"/>
      </w:pPr>
      <w:r>
        <w:rPr>
          <w:noProof/>
        </w:rPr>
        <w:drawing>
          <wp:anchor distT="0" distB="0" distL="114300" distR="114300" simplePos="0" relativeHeight="251644416" behindDoc="0" locked="0" layoutInCell="1" allowOverlap="1" wp14:anchorId="7128F5D9" wp14:editId="4B6C69DC">
            <wp:simplePos x="0" y="0"/>
            <wp:positionH relativeFrom="column">
              <wp:posOffset>-1905</wp:posOffset>
            </wp:positionH>
            <wp:positionV relativeFrom="page">
              <wp:posOffset>1438275</wp:posOffset>
            </wp:positionV>
            <wp:extent cx="914400" cy="323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9357"/>
      </w:tblGrid>
      <w:tr w:rsidR="00867752" w:rsidRPr="00114D08" w:rsidTr="003A184A">
        <w:trPr>
          <w:trHeight w:val="1583"/>
        </w:trPr>
        <w:tc>
          <w:tcPr>
            <w:tcW w:w="9359" w:type="dxa"/>
          </w:tcPr>
          <w:p w:rsidR="008B3B7F" w:rsidRPr="007F4104" w:rsidRDefault="00EA28FA" w:rsidP="007F4104">
            <w:pPr>
              <w:pStyle w:val="CommentSubject"/>
            </w:pPr>
            <w:r>
              <w:fldChar w:fldCharType="begin"/>
            </w:r>
            <w:r>
              <w:instrText xml:space="preserve"> DOCPROPERTY  Subject  \* MERGEFORMAT </w:instrText>
            </w:r>
            <w:r>
              <w:fldChar w:fldCharType="separate"/>
            </w:r>
            <w:r w:rsidR="00E7523E">
              <w:t>Subject</w:t>
            </w:r>
            <w:r>
              <w:fldChar w:fldCharType="end"/>
            </w:r>
          </w:p>
          <w:p w:rsidR="008B3B7F" w:rsidRPr="00114D08" w:rsidRDefault="00EA28FA" w:rsidP="00343E07">
            <w:pPr>
              <w:pStyle w:val="Title"/>
              <w:framePr w:hSpace="0" w:wrap="auto" w:vAnchor="margin" w:yAlign="inline"/>
              <w:suppressOverlap w:val="0"/>
              <w:rPr>
                <w:rFonts w:ascii="Times New Roman" w:hAnsi="Times New Roman"/>
                <w:szCs w:val="44"/>
              </w:rPr>
            </w:pPr>
            <w:r>
              <w:fldChar w:fldCharType="begin"/>
            </w:r>
            <w:r>
              <w:instrText xml:space="preserve"> DOCPROPERTY  Title  \* MERGEFORMAT </w:instrText>
            </w:r>
            <w:r>
              <w:fldChar w:fldCharType="separate"/>
            </w:r>
            <w:r w:rsidR="00E14028">
              <w:t>Data Driven Testing Framework Overview</w:t>
            </w:r>
            <w:r>
              <w:fldChar w:fldCharType="end"/>
            </w:r>
          </w:p>
        </w:tc>
      </w:tr>
      <w:tr w:rsidR="007074E7" w:rsidRPr="00114D08" w:rsidTr="003A184A">
        <w:tc>
          <w:tcPr>
            <w:tcW w:w="9359" w:type="dxa"/>
          </w:tcPr>
          <w:p w:rsidR="007074E7" w:rsidRDefault="00EA28FA" w:rsidP="007B6668">
            <w:pPr>
              <w:pStyle w:val="ProjectName"/>
            </w:pPr>
            <w:r>
              <w:fldChar w:fldCharType="begin"/>
            </w:r>
            <w:r>
              <w:instrText xml:space="preserve"> DOCPROPERTY  PID  \* MERGEFORMAT </w:instrText>
            </w:r>
            <w:r>
              <w:fldChar w:fldCharType="separate"/>
            </w:r>
            <w:r w:rsidR="00E14028">
              <w:t>EPM-SPI</w:t>
            </w:r>
            <w:r>
              <w:fldChar w:fldCharType="end"/>
            </w:r>
          </w:p>
        </w:tc>
      </w:tr>
    </w:tbl>
    <w:p w:rsidR="00A01F87" w:rsidRDefault="00A01F87" w:rsidP="00A80AD5">
      <w:pPr>
        <w:pStyle w:val="BodyText"/>
        <w:sectPr w:rsidR="00A01F87" w:rsidSect="00A01F87">
          <w:headerReference w:type="default" r:id="rId9"/>
          <w:footerReference w:type="default" r:id="rId10"/>
          <w:footerReference w:type="first" r:id="rId11"/>
          <w:pgSz w:w="11909" w:h="16834" w:code="9"/>
          <w:pgMar w:top="1134" w:right="851" w:bottom="1134" w:left="1134" w:header="720" w:footer="720" w:gutter="567"/>
          <w:cols w:space="720"/>
          <w:titlePg/>
          <w:docGrid w:linePitch="272"/>
        </w:sectPr>
      </w:pPr>
    </w:p>
    <w:p w:rsidR="00EC0172" w:rsidRDefault="00EC0172" w:rsidP="00A80AD5">
      <w:pPr>
        <w:pStyle w:val="BodyText"/>
      </w:pPr>
    </w:p>
    <w:tbl>
      <w:tblPr>
        <w:tblStyle w:val="TableEPAM"/>
        <w:tblW w:w="4888" w:type="pct"/>
        <w:tblInd w:w="108" w:type="dxa"/>
        <w:tblLook w:val="04A0" w:firstRow="1" w:lastRow="0" w:firstColumn="1" w:lastColumn="0" w:noHBand="0" w:noVBand="1"/>
      </w:tblPr>
      <w:tblGrid>
        <w:gridCol w:w="832"/>
        <w:gridCol w:w="8306"/>
      </w:tblGrid>
      <w:tr w:rsidR="00AF3313" w:rsidRPr="00D27C46"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2"/>
          </w:tcPr>
          <w:p w:rsidR="00004E50" w:rsidRPr="0078686A" w:rsidRDefault="00004E50" w:rsidP="002C5F65">
            <w:r w:rsidRPr="0078686A">
              <w:t>Related Artifacts</w:t>
            </w:r>
          </w:p>
        </w:tc>
      </w:tr>
      <w:tr w:rsidR="00D27C46" w:rsidRPr="00D27C46"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5" w:type="pct"/>
          </w:tcPr>
          <w:p w:rsidR="00004E50" w:rsidRPr="0078686A" w:rsidRDefault="00004E50" w:rsidP="002C5F65">
            <w:r w:rsidRPr="0078686A">
              <w:t>Ref.</w:t>
            </w:r>
          </w:p>
        </w:tc>
        <w:tc>
          <w:tcPr>
            <w:tcW w:w="4545" w:type="pct"/>
          </w:tcPr>
          <w:p w:rsidR="00004E50" w:rsidRPr="0078686A" w:rsidRDefault="00004E50" w:rsidP="002C5F65">
            <w:pPr>
              <w:ind w:left="-456"/>
              <w:cnfStyle w:val="100000000000" w:firstRow="1" w:lastRow="0" w:firstColumn="0" w:lastColumn="0" w:oddVBand="0" w:evenVBand="0" w:oddHBand="0" w:evenHBand="0" w:firstRowFirstColumn="0" w:firstRowLastColumn="0" w:lastRowFirstColumn="0" w:lastRowLastColumn="0"/>
            </w:pPr>
            <w:r w:rsidRPr="0078686A">
              <w:t>Name</w:t>
            </w:r>
          </w:p>
        </w:tc>
      </w:tr>
      <w:tr w:rsidR="00004E50" w:rsidRPr="00D27C46" w:rsidTr="0067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rsidR="00004E50" w:rsidRPr="0078686A" w:rsidRDefault="00004E50" w:rsidP="002C5F65"/>
        </w:tc>
        <w:tc>
          <w:tcPr>
            <w:tcW w:w="4545" w:type="pct"/>
          </w:tcPr>
          <w:p w:rsidR="00004E50" w:rsidRPr="0015371B" w:rsidRDefault="00004E50" w:rsidP="002C5F65">
            <w:pPr>
              <w:cnfStyle w:val="000000100000" w:firstRow="0" w:lastRow="0" w:firstColumn="0" w:lastColumn="0" w:oddVBand="0" w:evenVBand="0" w:oddHBand="1" w:evenHBand="0" w:firstRowFirstColumn="0" w:firstRowLastColumn="0" w:lastRowFirstColumn="0" w:lastRowLastColumn="0"/>
            </w:pPr>
          </w:p>
        </w:tc>
      </w:tr>
      <w:tr w:rsidR="00D27C46" w:rsidRPr="00D27C46" w:rsidTr="00673D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rsidR="00004E50" w:rsidRPr="0078686A" w:rsidRDefault="00004E50" w:rsidP="002C5F65"/>
        </w:tc>
        <w:tc>
          <w:tcPr>
            <w:tcW w:w="4545" w:type="pct"/>
          </w:tcPr>
          <w:p w:rsidR="00004E50" w:rsidRPr="0015371B" w:rsidRDefault="00004E50" w:rsidP="002C5F65">
            <w:pPr>
              <w:cnfStyle w:val="000000010000" w:firstRow="0" w:lastRow="0" w:firstColumn="0" w:lastColumn="0" w:oddVBand="0" w:evenVBand="0" w:oddHBand="0" w:evenHBand="1" w:firstRowFirstColumn="0" w:firstRowLastColumn="0" w:lastRowFirstColumn="0" w:lastRowLastColumn="0"/>
            </w:pPr>
          </w:p>
        </w:tc>
      </w:tr>
    </w:tbl>
    <w:p w:rsidR="00932D17" w:rsidRDefault="00932D17" w:rsidP="00A80AD5">
      <w:pPr>
        <w:pStyle w:val="BodyText"/>
      </w:pPr>
      <w:bookmarkStart w:id="0" w:name="_Toc456598587"/>
      <w:bookmarkStart w:id="1" w:name="_Toc456600918"/>
      <w:bookmarkStart w:id="2" w:name="_Toc2484421"/>
      <w:bookmarkStart w:id="3" w:name="_Toc4475558"/>
    </w:p>
    <w:tbl>
      <w:tblPr>
        <w:tblStyle w:val="TableEPAM"/>
        <w:tblW w:w="4888" w:type="pct"/>
        <w:tblInd w:w="108" w:type="dxa"/>
        <w:tblLook w:val="04A0" w:firstRow="1" w:lastRow="0" w:firstColumn="1" w:lastColumn="0" w:noHBand="0" w:noVBand="1"/>
      </w:tblPr>
      <w:tblGrid>
        <w:gridCol w:w="1115"/>
        <w:gridCol w:w="8023"/>
      </w:tblGrid>
      <w:tr w:rsidR="00081986" w:rsidRPr="005B2859" w:rsidTr="00565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081986" w:rsidRPr="0078686A" w:rsidRDefault="00081986" w:rsidP="00565AB2">
            <w:r w:rsidRPr="0078686A">
              <w:t>Abbreviations and Acronyms</w:t>
            </w:r>
          </w:p>
        </w:tc>
      </w:tr>
      <w:tr w:rsidR="00E14028" w:rsidRPr="005B2859" w:rsidTr="00E14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rsidR="00E14028" w:rsidRPr="0078686A" w:rsidRDefault="00E14028" w:rsidP="00E14028">
            <w:r>
              <w:t>DDT</w:t>
            </w:r>
          </w:p>
        </w:tc>
        <w:tc>
          <w:tcPr>
            <w:tcW w:w="4390" w:type="pct"/>
          </w:tcPr>
          <w:p w:rsidR="00E14028" w:rsidRPr="0015371B" w:rsidRDefault="00EA28FA" w:rsidP="00E14028">
            <w:pPr>
              <w:cnfStyle w:val="000000100000" w:firstRow="0" w:lastRow="0" w:firstColumn="0" w:lastColumn="0" w:oddVBand="0" w:evenVBand="0" w:oddHBand="1" w:evenHBand="0" w:firstRowFirstColumn="0" w:firstRowLastColumn="0" w:lastRowFirstColumn="0" w:lastRowLastColumn="0"/>
            </w:pPr>
            <w:hyperlink r:id="rId12" w:history="1">
              <w:r w:rsidR="00E14028">
                <w:t>Data Driven Testing</w:t>
              </w:r>
            </w:hyperlink>
          </w:p>
        </w:tc>
      </w:tr>
      <w:tr w:rsidR="00E14028" w:rsidRPr="005B2859" w:rsidTr="00E140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rsidR="00E14028" w:rsidRPr="0036453A" w:rsidRDefault="00E14028" w:rsidP="00E14028">
            <w:r w:rsidRPr="0036453A">
              <w:t>SoapUI</w:t>
            </w:r>
          </w:p>
        </w:tc>
        <w:tc>
          <w:tcPr>
            <w:tcW w:w="4390" w:type="pct"/>
          </w:tcPr>
          <w:p w:rsidR="00E14028" w:rsidRPr="0078686A" w:rsidRDefault="00E14028" w:rsidP="00E14028">
            <w:pPr>
              <w:cnfStyle w:val="000000010000" w:firstRow="0" w:lastRow="0" w:firstColumn="0" w:lastColumn="0" w:oddVBand="0" w:evenVBand="0" w:oddHBand="0" w:evenHBand="1" w:firstRowFirstColumn="0" w:firstRowLastColumn="0" w:lastRowFirstColumn="0" w:lastRowLastColumn="0"/>
            </w:pPr>
            <w:r>
              <w:t xml:space="preserve">The </w:t>
            </w:r>
            <w:r w:rsidRPr="00187AD1">
              <w:t>web service testing application for</w:t>
            </w:r>
            <w:r>
              <w:t xml:space="preserve"> </w:t>
            </w:r>
            <w:r w:rsidRPr="00187AD1">
              <w:t>service-oriented architectures</w:t>
            </w:r>
            <w:r>
              <w:t xml:space="preserve"> </w:t>
            </w:r>
            <w:r w:rsidRPr="00187AD1">
              <w:t>(SOA) and</w:t>
            </w:r>
            <w:r>
              <w:t xml:space="preserve"> </w:t>
            </w:r>
            <w:r w:rsidRPr="00187AD1">
              <w:t>representational state transfers</w:t>
            </w:r>
            <w:r>
              <w:t xml:space="preserve"> </w:t>
            </w:r>
            <w:r w:rsidRPr="00187AD1">
              <w:t>(REST)</w:t>
            </w:r>
          </w:p>
        </w:tc>
      </w:tr>
      <w:tr w:rsidR="00E14028" w:rsidRPr="005B2859" w:rsidTr="00E14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rsidR="00E14028" w:rsidRPr="0036453A" w:rsidRDefault="00E14028" w:rsidP="00E14028">
            <w:r w:rsidRPr="0036453A">
              <w:t>SoapUI project</w:t>
            </w:r>
          </w:p>
        </w:tc>
        <w:tc>
          <w:tcPr>
            <w:tcW w:w="4390" w:type="pct"/>
          </w:tcPr>
          <w:p w:rsidR="00E14028" w:rsidRPr="0078686A" w:rsidRDefault="00E14028" w:rsidP="00E14028">
            <w:pPr>
              <w:cnfStyle w:val="000000100000" w:firstRow="0" w:lastRow="0" w:firstColumn="0" w:lastColumn="0" w:oddVBand="0" w:evenVBand="0" w:oddHBand="1" w:evenHBand="0" w:firstRowFirstColumn="0" w:firstRowLastColumn="0" w:lastRowFirstColumn="0" w:lastRowLastColumn="0"/>
            </w:pPr>
            <w:r w:rsidRPr="00187AD1">
              <w:t>In SoapUI, work is organized into projects, which are displayed under the root node in the workspace navigator. A project can contain any number of functional tests, load tests and service simulations required for testing purposes.</w:t>
            </w:r>
          </w:p>
        </w:tc>
      </w:tr>
      <w:tr w:rsidR="00E14028" w:rsidRPr="005B2859" w:rsidTr="00E140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rsidR="00E14028" w:rsidRPr="0078686A" w:rsidRDefault="00E14028" w:rsidP="00E14028">
            <w:r w:rsidRPr="0036453A">
              <w:t>D</w:t>
            </w:r>
            <w:r>
              <w:t>DT Framework</w:t>
            </w:r>
            <w:r w:rsidRPr="0036453A">
              <w:t xml:space="preserve"> Library</w:t>
            </w:r>
          </w:p>
        </w:tc>
        <w:tc>
          <w:tcPr>
            <w:tcW w:w="4390" w:type="pct"/>
          </w:tcPr>
          <w:p w:rsidR="00E14028" w:rsidRPr="0078686A" w:rsidRDefault="00E14028" w:rsidP="00E14028">
            <w:pPr>
              <w:cnfStyle w:val="000000010000" w:firstRow="0" w:lastRow="0" w:firstColumn="0" w:lastColumn="0" w:oddVBand="0" w:evenVBand="0" w:oddHBand="0" w:evenHBand="1" w:firstRowFirstColumn="0" w:firstRowLastColumn="0" w:lastRowFirstColumn="0" w:lastRowLastColumn="0"/>
            </w:pPr>
            <w:r>
              <w:t xml:space="preserve">Library of scrips created on Groovy to improve testing process of </w:t>
            </w:r>
            <w:hyperlink r:id="rId13" w:history="1">
              <w:r>
                <w:t>DDT</w:t>
              </w:r>
            </w:hyperlink>
            <w:r>
              <w:t xml:space="preserve"> in SoapUI</w:t>
            </w:r>
          </w:p>
        </w:tc>
      </w:tr>
      <w:tr w:rsidR="00E14028" w:rsidRPr="005B2859" w:rsidTr="00E14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pct"/>
          </w:tcPr>
          <w:p w:rsidR="00E14028" w:rsidRPr="0078686A" w:rsidRDefault="00E14028" w:rsidP="00E14028">
            <w:r w:rsidRPr="0036453A">
              <w:t>D</w:t>
            </w:r>
            <w:r>
              <w:t>DT Framework</w:t>
            </w:r>
            <w:r w:rsidRPr="0036453A">
              <w:t xml:space="preserve"> </w:t>
            </w:r>
            <w:r>
              <w:t>Plugin</w:t>
            </w:r>
          </w:p>
        </w:tc>
        <w:tc>
          <w:tcPr>
            <w:tcW w:w="4390" w:type="pct"/>
          </w:tcPr>
          <w:p w:rsidR="00E14028" w:rsidRPr="003D6076" w:rsidRDefault="00E14028" w:rsidP="00E14028">
            <w:pPr>
              <w:cnfStyle w:val="000000100000" w:firstRow="0" w:lastRow="0" w:firstColumn="0" w:lastColumn="0" w:oddVBand="0" w:evenVBand="0" w:oddHBand="1" w:evenHBand="0" w:firstRowFirstColumn="0" w:firstRowLastColumn="0" w:lastRowFirstColumn="0" w:lastRowLastColumn="0"/>
            </w:pPr>
            <w:r w:rsidRPr="00220A13">
              <w:t>Plugin for SoapUI developed with D</w:t>
            </w:r>
            <w:r>
              <w:t>DT</w:t>
            </w:r>
            <w:r w:rsidRPr="00220A13">
              <w:t xml:space="preserve"> </w:t>
            </w:r>
            <w:r>
              <w:t>Framework</w:t>
            </w:r>
            <w:r w:rsidRPr="00220A13">
              <w:t xml:space="preserve"> Library which adds the test data descriptions to the Test Suite Log during test execution</w:t>
            </w:r>
            <w:r w:rsidRPr="003D6076">
              <w:t xml:space="preserve"> </w:t>
            </w:r>
            <w:r>
              <w:t>and add user cookies to request if it required</w:t>
            </w:r>
          </w:p>
        </w:tc>
      </w:tr>
    </w:tbl>
    <w:p w:rsidR="00081986" w:rsidRDefault="00081986" w:rsidP="00A80AD5">
      <w:pPr>
        <w:pStyle w:val="BodyText"/>
      </w:pPr>
    </w:p>
    <w:p w:rsidR="00081986" w:rsidRDefault="00081986" w:rsidP="00A80AD5">
      <w:pPr>
        <w:pStyle w:val="BodyText"/>
      </w:pPr>
      <w:r>
        <w:br w:type="page"/>
      </w:r>
    </w:p>
    <w:p w:rsidR="00222DC3" w:rsidRPr="00713C48" w:rsidRDefault="00222DC3" w:rsidP="006D794B">
      <w:pPr>
        <w:pStyle w:val="TOCHeading"/>
      </w:pPr>
      <w:r w:rsidRPr="00713C48">
        <w:lastRenderedPageBreak/>
        <w:t>Contents</w:t>
      </w:r>
    </w:p>
    <w:p w:rsidR="00D9348A" w:rsidRDefault="004706BE">
      <w:pPr>
        <w:pStyle w:val="TOC1"/>
        <w:tabs>
          <w:tab w:val="left" w:pos="400"/>
          <w:tab w:val="right" w:leader="dot" w:pos="9347"/>
        </w:tabs>
        <w:rPr>
          <w:rFonts w:asciiTheme="minorHAnsi" w:eastAsiaTheme="minorEastAsia" w:hAnsiTheme="minorHAnsi" w:cstheme="minorBidi"/>
          <w:bCs w:val="0"/>
          <w:caps w:val="0"/>
          <w:noProof/>
          <w:color w:val="auto"/>
          <w:sz w:val="22"/>
          <w:szCs w:val="22"/>
        </w:rPr>
      </w:pPr>
      <w:r>
        <w:fldChar w:fldCharType="begin"/>
      </w:r>
      <w:r>
        <w:instrText xml:space="preserve"> TOC \o "3-4" \h \z \t "Heading 1,1,Heading 2,2,Appendix Level 1,1,Appendix Level 2,2" </w:instrText>
      </w:r>
      <w:r>
        <w:fldChar w:fldCharType="separate"/>
      </w:r>
      <w:hyperlink w:anchor="_Toc453946273" w:history="1">
        <w:r w:rsidR="00D9348A" w:rsidRPr="00581B18">
          <w:rPr>
            <w:rStyle w:val="Hyperlink"/>
            <w:noProof/>
          </w:rPr>
          <w:t>1</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description</w:t>
        </w:r>
        <w:r w:rsidR="00D9348A">
          <w:rPr>
            <w:noProof/>
            <w:webHidden/>
          </w:rPr>
          <w:tab/>
        </w:r>
        <w:r w:rsidR="00D9348A">
          <w:rPr>
            <w:noProof/>
            <w:webHidden/>
          </w:rPr>
          <w:fldChar w:fldCharType="begin"/>
        </w:r>
        <w:r w:rsidR="00D9348A">
          <w:rPr>
            <w:noProof/>
            <w:webHidden/>
          </w:rPr>
          <w:instrText xml:space="preserve"> PAGEREF _Toc453946273 \h </w:instrText>
        </w:r>
        <w:r w:rsidR="00D9348A">
          <w:rPr>
            <w:noProof/>
            <w:webHidden/>
          </w:rPr>
        </w:r>
        <w:r w:rsidR="00D9348A">
          <w:rPr>
            <w:noProof/>
            <w:webHidden/>
          </w:rPr>
          <w:fldChar w:fldCharType="separate"/>
        </w:r>
        <w:r w:rsidR="006A4C91">
          <w:rPr>
            <w:noProof/>
            <w:webHidden/>
          </w:rPr>
          <w:t>5</w:t>
        </w:r>
        <w:r w:rsidR="00D9348A">
          <w:rPr>
            <w:noProof/>
            <w:webHidden/>
          </w:rPr>
          <w:fldChar w:fldCharType="end"/>
        </w:r>
      </w:hyperlink>
    </w:p>
    <w:p w:rsidR="00D9348A" w:rsidRDefault="00EA28F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53946274" w:history="1">
        <w:r w:rsidR="00D9348A" w:rsidRPr="00581B18">
          <w:rPr>
            <w:rStyle w:val="Hyperlink"/>
            <w:noProof/>
          </w:rPr>
          <w:t>2</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test data file format</w:t>
        </w:r>
        <w:r w:rsidR="00D9348A">
          <w:rPr>
            <w:noProof/>
            <w:webHidden/>
          </w:rPr>
          <w:tab/>
        </w:r>
        <w:r w:rsidR="00D9348A">
          <w:rPr>
            <w:noProof/>
            <w:webHidden/>
          </w:rPr>
          <w:fldChar w:fldCharType="begin"/>
        </w:r>
        <w:r w:rsidR="00D9348A">
          <w:rPr>
            <w:noProof/>
            <w:webHidden/>
          </w:rPr>
          <w:instrText xml:space="preserve"> PAGEREF _Toc453946274 \h </w:instrText>
        </w:r>
        <w:r w:rsidR="00D9348A">
          <w:rPr>
            <w:noProof/>
            <w:webHidden/>
          </w:rPr>
        </w:r>
        <w:r w:rsidR="00D9348A">
          <w:rPr>
            <w:noProof/>
            <w:webHidden/>
          </w:rPr>
          <w:fldChar w:fldCharType="separate"/>
        </w:r>
        <w:r w:rsidR="006A4C91">
          <w:rPr>
            <w:noProof/>
            <w:webHidden/>
          </w:rPr>
          <w:t>5</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75" w:history="1">
        <w:r w:rsidR="00D9348A" w:rsidRPr="00581B18">
          <w:rPr>
            <w:rStyle w:val="Hyperlink"/>
            <w:noProof/>
          </w:rPr>
          <w:t>2.1</w:t>
        </w:r>
        <w:r w:rsidR="00D9348A">
          <w:rPr>
            <w:rFonts w:asciiTheme="minorHAnsi" w:eastAsiaTheme="minorEastAsia" w:hAnsiTheme="minorHAnsi" w:cstheme="minorBidi"/>
            <w:caps w:val="0"/>
            <w:noProof/>
            <w:color w:val="auto"/>
            <w:sz w:val="22"/>
            <w:szCs w:val="22"/>
          </w:rPr>
          <w:tab/>
        </w:r>
        <w:r w:rsidR="00D9348A" w:rsidRPr="00581B18">
          <w:rPr>
            <w:rStyle w:val="Hyperlink"/>
            <w:noProof/>
          </w:rPr>
          <w:t>File processing rules</w:t>
        </w:r>
        <w:r w:rsidR="00D9348A">
          <w:rPr>
            <w:noProof/>
            <w:webHidden/>
          </w:rPr>
          <w:tab/>
        </w:r>
        <w:r w:rsidR="00D9348A">
          <w:rPr>
            <w:noProof/>
            <w:webHidden/>
          </w:rPr>
          <w:fldChar w:fldCharType="begin"/>
        </w:r>
        <w:r w:rsidR="00D9348A">
          <w:rPr>
            <w:noProof/>
            <w:webHidden/>
          </w:rPr>
          <w:instrText xml:space="preserve"> PAGEREF _Toc453946275 \h </w:instrText>
        </w:r>
        <w:r w:rsidR="00D9348A">
          <w:rPr>
            <w:noProof/>
            <w:webHidden/>
          </w:rPr>
        </w:r>
        <w:r w:rsidR="00D9348A">
          <w:rPr>
            <w:noProof/>
            <w:webHidden/>
          </w:rPr>
          <w:fldChar w:fldCharType="separate"/>
        </w:r>
        <w:r w:rsidR="006A4C91">
          <w:rPr>
            <w:noProof/>
            <w:webHidden/>
          </w:rPr>
          <w:t>5</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76" w:history="1">
        <w:r w:rsidR="00D9348A" w:rsidRPr="00581B18">
          <w:rPr>
            <w:rStyle w:val="Hyperlink"/>
            <w:noProof/>
          </w:rPr>
          <w:t>2.2</w:t>
        </w:r>
        <w:r w:rsidR="00D9348A">
          <w:rPr>
            <w:rFonts w:asciiTheme="minorHAnsi" w:eastAsiaTheme="minorEastAsia" w:hAnsiTheme="minorHAnsi" w:cstheme="minorBidi"/>
            <w:caps w:val="0"/>
            <w:noProof/>
            <w:color w:val="auto"/>
            <w:sz w:val="22"/>
            <w:szCs w:val="22"/>
          </w:rPr>
          <w:tab/>
        </w:r>
        <w:r w:rsidR="00D9348A" w:rsidRPr="00581B18">
          <w:rPr>
            <w:rStyle w:val="Hyperlink"/>
            <w:noProof/>
          </w:rPr>
          <w:t>field description</w:t>
        </w:r>
        <w:r w:rsidR="00D9348A">
          <w:rPr>
            <w:noProof/>
            <w:webHidden/>
          </w:rPr>
          <w:tab/>
        </w:r>
        <w:r w:rsidR="00D9348A">
          <w:rPr>
            <w:noProof/>
            <w:webHidden/>
          </w:rPr>
          <w:fldChar w:fldCharType="begin"/>
        </w:r>
        <w:r w:rsidR="00D9348A">
          <w:rPr>
            <w:noProof/>
            <w:webHidden/>
          </w:rPr>
          <w:instrText xml:space="preserve"> PAGEREF _Toc453946276 \h </w:instrText>
        </w:r>
        <w:r w:rsidR="00D9348A">
          <w:rPr>
            <w:noProof/>
            <w:webHidden/>
          </w:rPr>
        </w:r>
        <w:r w:rsidR="00D9348A">
          <w:rPr>
            <w:noProof/>
            <w:webHidden/>
          </w:rPr>
          <w:fldChar w:fldCharType="separate"/>
        </w:r>
        <w:r w:rsidR="006A4C91">
          <w:rPr>
            <w:noProof/>
            <w:webHidden/>
          </w:rPr>
          <w:t>5</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77" w:history="1">
        <w:r w:rsidR="00D9348A" w:rsidRPr="00581B18">
          <w:rPr>
            <w:rStyle w:val="Hyperlink"/>
            <w:noProof/>
          </w:rPr>
          <w:t>2.2.1</w:t>
        </w:r>
        <w:r w:rsidR="00D9348A">
          <w:rPr>
            <w:rFonts w:asciiTheme="minorHAnsi" w:eastAsiaTheme="minorEastAsia" w:hAnsiTheme="minorHAnsi" w:cstheme="minorBidi"/>
            <w:iCs w:val="0"/>
            <w:noProof/>
            <w:color w:val="auto"/>
            <w:sz w:val="22"/>
            <w:szCs w:val="22"/>
          </w:rPr>
          <w:tab/>
        </w:r>
        <w:r w:rsidR="00D9348A" w:rsidRPr="00581B18">
          <w:rPr>
            <w:rStyle w:val="Hyperlink"/>
            <w:noProof/>
          </w:rPr>
          <w:t>Endpoint</w:t>
        </w:r>
        <w:r w:rsidR="00D9348A">
          <w:rPr>
            <w:noProof/>
            <w:webHidden/>
          </w:rPr>
          <w:tab/>
        </w:r>
        <w:r w:rsidR="00D9348A">
          <w:rPr>
            <w:noProof/>
            <w:webHidden/>
          </w:rPr>
          <w:fldChar w:fldCharType="begin"/>
        </w:r>
        <w:r w:rsidR="00D9348A">
          <w:rPr>
            <w:noProof/>
            <w:webHidden/>
          </w:rPr>
          <w:instrText xml:space="preserve"> PAGEREF _Toc453946277 \h </w:instrText>
        </w:r>
        <w:r w:rsidR="00D9348A">
          <w:rPr>
            <w:noProof/>
            <w:webHidden/>
          </w:rPr>
        </w:r>
        <w:r w:rsidR="00D9348A">
          <w:rPr>
            <w:noProof/>
            <w:webHidden/>
          </w:rPr>
          <w:fldChar w:fldCharType="separate"/>
        </w:r>
        <w:r w:rsidR="006A4C91">
          <w:rPr>
            <w:noProof/>
            <w:webHidden/>
          </w:rPr>
          <w:t>6</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78" w:history="1">
        <w:r w:rsidR="00D9348A" w:rsidRPr="00581B18">
          <w:rPr>
            <w:rStyle w:val="Hyperlink"/>
            <w:noProof/>
          </w:rPr>
          <w:t>2.2.2</w:t>
        </w:r>
        <w:r w:rsidR="00D9348A">
          <w:rPr>
            <w:rFonts w:asciiTheme="minorHAnsi" w:eastAsiaTheme="minorEastAsia" w:hAnsiTheme="minorHAnsi" w:cstheme="minorBidi"/>
            <w:iCs w:val="0"/>
            <w:noProof/>
            <w:color w:val="auto"/>
            <w:sz w:val="22"/>
            <w:szCs w:val="22"/>
          </w:rPr>
          <w:tab/>
        </w:r>
        <w:r w:rsidR="00D9348A" w:rsidRPr="00581B18">
          <w:rPr>
            <w:rStyle w:val="Hyperlink"/>
            <w:noProof/>
          </w:rPr>
          <w:t>Method</w:t>
        </w:r>
        <w:r w:rsidR="00D9348A">
          <w:rPr>
            <w:noProof/>
            <w:webHidden/>
          </w:rPr>
          <w:tab/>
        </w:r>
        <w:r w:rsidR="00D9348A">
          <w:rPr>
            <w:noProof/>
            <w:webHidden/>
          </w:rPr>
          <w:fldChar w:fldCharType="begin"/>
        </w:r>
        <w:r w:rsidR="00D9348A">
          <w:rPr>
            <w:noProof/>
            <w:webHidden/>
          </w:rPr>
          <w:instrText xml:space="preserve"> PAGEREF _Toc453946278 \h </w:instrText>
        </w:r>
        <w:r w:rsidR="00D9348A">
          <w:rPr>
            <w:noProof/>
            <w:webHidden/>
          </w:rPr>
        </w:r>
        <w:r w:rsidR="00D9348A">
          <w:rPr>
            <w:noProof/>
            <w:webHidden/>
          </w:rPr>
          <w:fldChar w:fldCharType="separate"/>
        </w:r>
        <w:r w:rsidR="006A4C91">
          <w:rPr>
            <w:noProof/>
            <w:webHidden/>
          </w:rPr>
          <w:t>6</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79" w:history="1">
        <w:r w:rsidR="00D9348A" w:rsidRPr="00581B18">
          <w:rPr>
            <w:rStyle w:val="Hyperlink"/>
            <w:noProof/>
          </w:rPr>
          <w:t>2.2.3</w:t>
        </w:r>
        <w:r w:rsidR="00D9348A">
          <w:rPr>
            <w:rFonts w:asciiTheme="minorHAnsi" w:eastAsiaTheme="minorEastAsia" w:hAnsiTheme="minorHAnsi" w:cstheme="minorBidi"/>
            <w:iCs w:val="0"/>
            <w:noProof/>
            <w:color w:val="auto"/>
            <w:sz w:val="22"/>
            <w:szCs w:val="22"/>
          </w:rPr>
          <w:tab/>
        </w:r>
        <w:r w:rsidR="00D9348A" w:rsidRPr="00581B18">
          <w:rPr>
            <w:rStyle w:val="Hyperlink"/>
            <w:noProof/>
          </w:rPr>
          <w:t>Resource Path</w:t>
        </w:r>
        <w:r w:rsidR="00D9348A">
          <w:rPr>
            <w:noProof/>
            <w:webHidden/>
          </w:rPr>
          <w:tab/>
        </w:r>
        <w:r w:rsidR="00D9348A">
          <w:rPr>
            <w:noProof/>
            <w:webHidden/>
          </w:rPr>
          <w:fldChar w:fldCharType="begin"/>
        </w:r>
        <w:r w:rsidR="00D9348A">
          <w:rPr>
            <w:noProof/>
            <w:webHidden/>
          </w:rPr>
          <w:instrText xml:space="preserve"> PAGEREF _Toc453946279 \h </w:instrText>
        </w:r>
        <w:r w:rsidR="00D9348A">
          <w:rPr>
            <w:noProof/>
            <w:webHidden/>
          </w:rPr>
        </w:r>
        <w:r w:rsidR="00D9348A">
          <w:rPr>
            <w:noProof/>
            <w:webHidden/>
          </w:rPr>
          <w:fldChar w:fldCharType="separate"/>
        </w:r>
        <w:r w:rsidR="006A4C91">
          <w:rPr>
            <w:noProof/>
            <w:webHidden/>
          </w:rPr>
          <w:t>6</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0" w:history="1">
        <w:r w:rsidR="00D9348A" w:rsidRPr="00581B18">
          <w:rPr>
            <w:rStyle w:val="Hyperlink"/>
            <w:noProof/>
          </w:rPr>
          <w:t>2.2.4</w:t>
        </w:r>
        <w:r w:rsidR="00D9348A">
          <w:rPr>
            <w:rFonts w:asciiTheme="minorHAnsi" w:eastAsiaTheme="minorEastAsia" w:hAnsiTheme="minorHAnsi" w:cstheme="minorBidi"/>
            <w:iCs w:val="0"/>
            <w:noProof/>
            <w:color w:val="auto"/>
            <w:sz w:val="22"/>
            <w:szCs w:val="22"/>
          </w:rPr>
          <w:tab/>
        </w:r>
        <w:r w:rsidR="00D9348A" w:rsidRPr="00581B18">
          <w:rPr>
            <w:rStyle w:val="Hyperlink"/>
            <w:noProof/>
          </w:rPr>
          <w:t>Assertion Results</w:t>
        </w:r>
        <w:r w:rsidR="00D9348A">
          <w:rPr>
            <w:noProof/>
            <w:webHidden/>
          </w:rPr>
          <w:tab/>
        </w:r>
        <w:r w:rsidR="00D9348A">
          <w:rPr>
            <w:noProof/>
            <w:webHidden/>
          </w:rPr>
          <w:fldChar w:fldCharType="begin"/>
        </w:r>
        <w:r w:rsidR="00D9348A">
          <w:rPr>
            <w:noProof/>
            <w:webHidden/>
          </w:rPr>
          <w:instrText xml:space="preserve"> PAGEREF _Toc453946280 \h </w:instrText>
        </w:r>
        <w:r w:rsidR="00D9348A">
          <w:rPr>
            <w:noProof/>
            <w:webHidden/>
          </w:rPr>
        </w:r>
        <w:r w:rsidR="00D9348A">
          <w:rPr>
            <w:noProof/>
            <w:webHidden/>
          </w:rPr>
          <w:fldChar w:fldCharType="separate"/>
        </w:r>
        <w:r w:rsidR="006A4C91">
          <w:rPr>
            <w:noProof/>
            <w:webHidden/>
          </w:rPr>
          <w:t>6</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1" w:history="1">
        <w:r w:rsidR="00D9348A" w:rsidRPr="00581B18">
          <w:rPr>
            <w:rStyle w:val="Hyperlink"/>
            <w:noProof/>
          </w:rPr>
          <w:t>2.2.5</w:t>
        </w:r>
        <w:r w:rsidR="00D9348A">
          <w:rPr>
            <w:rFonts w:asciiTheme="minorHAnsi" w:eastAsiaTheme="minorEastAsia" w:hAnsiTheme="minorHAnsi" w:cstheme="minorBidi"/>
            <w:iCs w:val="0"/>
            <w:noProof/>
            <w:color w:val="auto"/>
            <w:sz w:val="22"/>
            <w:szCs w:val="22"/>
          </w:rPr>
          <w:tab/>
        </w:r>
        <w:r w:rsidR="00D9348A" w:rsidRPr="00581B18">
          <w:rPr>
            <w:rStyle w:val="Hyperlink"/>
            <w:noProof/>
          </w:rPr>
          <w:t>Expected Response</w:t>
        </w:r>
        <w:r w:rsidR="00D9348A">
          <w:rPr>
            <w:noProof/>
            <w:webHidden/>
          </w:rPr>
          <w:tab/>
        </w:r>
        <w:r w:rsidR="00D9348A">
          <w:rPr>
            <w:noProof/>
            <w:webHidden/>
          </w:rPr>
          <w:fldChar w:fldCharType="begin"/>
        </w:r>
        <w:r w:rsidR="00D9348A">
          <w:rPr>
            <w:noProof/>
            <w:webHidden/>
          </w:rPr>
          <w:instrText xml:space="preserve"> PAGEREF _Toc453946281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2" w:history="1">
        <w:r w:rsidR="00D9348A" w:rsidRPr="00581B18">
          <w:rPr>
            <w:rStyle w:val="Hyperlink"/>
            <w:noProof/>
          </w:rPr>
          <w:t>2.2.6</w:t>
        </w:r>
        <w:r w:rsidR="00D9348A">
          <w:rPr>
            <w:rFonts w:asciiTheme="minorHAnsi" w:eastAsiaTheme="minorEastAsia" w:hAnsiTheme="minorHAnsi" w:cstheme="minorBidi"/>
            <w:iCs w:val="0"/>
            <w:noProof/>
            <w:color w:val="auto"/>
            <w:sz w:val="22"/>
            <w:szCs w:val="22"/>
          </w:rPr>
          <w:tab/>
        </w:r>
        <w:r w:rsidR="00D9348A" w:rsidRPr="00581B18">
          <w:rPr>
            <w:rStyle w:val="Hyperlink"/>
            <w:noProof/>
          </w:rPr>
          <w:t>Evaluation Script for Response</w:t>
        </w:r>
        <w:r w:rsidR="00D9348A">
          <w:rPr>
            <w:noProof/>
            <w:webHidden/>
          </w:rPr>
          <w:tab/>
        </w:r>
        <w:r w:rsidR="00D9348A">
          <w:rPr>
            <w:noProof/>
            <w:webHidden/>
          </w:rPr>
          <w:fldChar w:fldCharType="begin"/>
        </w:r>
        <w:r w:rsidR="00D9348A">
          <w:rPr>
            <w:noProof/>
            <w:webHidden/>
          </w:rPr>
          <w:instrText xml:space="preserve"> PAGEREF _Toc453946282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3" w:history="1">
        <w:r w:rsidR="00D9348A" w:rsidRPr="00581B18">
          <w:rPr>
            <w:rStyle w:val="Hyperlink"/>
            <w:noProof/>
          </w:rPr>
          <w:t>2.2.7</w:t>
        </w:r>
        <w:r w:rsidR="00D9348A">
          <w:rPr>
            <w:rFonts w:asciiTheme="minorHAnsi" w:eastAsiaTheme="minorEastAsia" w:hAnsiTheme="minorHAnsi" w:cstheme="minorBidi"/>
            <w:iCs w:val="0"/>
            <w:noProof/>
            <w:color w:val="auto"/>
            <w:sz w:val="22"/>
            <w:szCs w:val="22"/>
          </w:rPr>
          <w:tab/>
        </w:r>
        <w:r w:rsidR="00D9348A" w:rsidRPr="00581B18">
          <w:rPr>
            <w:rStyle w:val="Hyperlink"/>
            <w:noProof/>
          </w:rPr>
          <w:t>Expected Content-Type</w:t>
        </w:r>
        <w:r w:rsidR="00D9348A">
          <w:rPr>
            <w:noProof/>
            <w:webHidden/>
          </w:rPr>
          <w:tab/>
        </w:r>
        <w:r w:rsidR="00D9348A">
          <w:rPr>
            <w:noProof/>
            <w:webHidden/>
          </w:rPr>
          <w:fldChar w:fldCharType="begin"/>
        </w:r>
        <w:r w:rsidR="00D9348A">
          <w:rPr>
            <w:noProof/>
            <w:webHidden/>
          </w:rPr>
          <w:instrText xml:space="preserve"> PAGEREF _Toc453946283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4" w:history="1">
        <w:r w:rsidR="00D9348A" w:rsidRPr="00581B18">
          <w:rPr>
            <w:rStyle w:val="Hyperlink"/>
            <w:noProof/>
          </w:rPr>
          <w:t>2.2.8</w:t>
        </w:r>
        <w:r w:rsidR="00D9348A">
          <w:rPr>
            <w:rFonts w:asciiTheme="minorHAnsi" w:eastAsiaTheme="minorEastAsia" w:hAnsiTheme="minorHAnsi" w:cstheme="minorBidi"/>
            <w:iCs w:val="0"/>
            <w:noProof/>
            <w:color w:val="auto"/>
            <w:sz w:val="22"/>
            <w:szCs w:val="22"/>
          </w:rPr>
          <w:tab/>
        </w:r>
        <w:r w:rsidR="00D9348A" w:rsidRPr="00581B18">
          <w:rPr>
            <w:rStyle w:val="Hyperlink"/>
            <w:noProof/>
          </w:rPr>
          <w:t>Expected HTTP Status</w:t>
        </w:r>
        <w:r w:rsidR="00D9348A">
          <w:rPr>
            <w:noProof/>
            <w:webHidden/>
          </w:rPr>
          <w:tab/>
        </w:r>
        <w:r w:rsidR="00D9348A">
          <w:rPr>
            <w:noProof/>
            <w:webHidden/>
          </w:rPr>
          <w:fldChar w:fldCharType="begin"/>
        </w:r>
        <w:r w:rsidR="00D9348A">
          <w:rPr>
            <w:noProof/>
            <w:webHidden/>
          </w:rPr>
          <w:instrText xml:space="preserve"> PAGEREF _Toc453946284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5" w:history="1">
        <w:r w:rsidR="00D9348A" w:rsidRPr="00581B18">
          <w:rPr>
            <w:rStyle w:val="Hyperlink"/>
            <w:noProof/>
          </w:rPr>
          <w:t>2.2.9</w:t>
        </w:r>
        <w:r w:rsidR="00D9348A">
          <w:rPr>
            <w:rFonts w:asciiTheme="minorHAnsi" w:eastAsiaTheme="minorEastAsia" w:hAnsiTheme="minorHAnsi" w:cstheme="minorBidi"/>
            <w:iCs w:val="0"/>
            <w:noProof/>
            <w:color w:val="auto"/>
            <w:sz w:val="22"/>
            <w:szCs w:val="22"/>
          </w:rPr>
          <w:tab/>
        </w:r>
        <w:r w:rsidR="00D9348A" w:rsidRPr="00581B18">
          <w:rPr>
            <w:rStyle w:val="Hyperlink"/>
            <w:noProof/>
          </w:rPr>
          <w:t>Request Media Type</w:t>
        </w:r>
        <w:r w:rsidR="00D9348A">
          <w:rPr>
            <w:noProof/>
            <w:webHidden/>
          </w:rPr>
          <w:tab/>
        </w:r>
        <w:r w:rsidR="00D9348A">
          <w:rPr>
            <w:noProof/>
            <w:webHidden/>
          </w:rPr>
          <w:fldChar w:fldCharType="begin"/>
        </w:r>
        <w:r w:rsidR="00D9348A">
          <w:rPr>
            <w:noProof/>
            <w:webHidden/>
          </w:rPr>
          <w:instrText xml:space="preserve"> PAGEREF _Toc453946285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6" w:history="1">
        <w:r w:rsidR="00D9348A" w:rsidRPr="00581B18">
          <w:rPr>
            <w:rStyle w:val="Hyperlink"/>
            <w:noProof/>
          </w:rPr>
          <w:t>2.2.10</w:t>
        </w:r>
        <w:r w:rsidR="00D9348A">
          <w:rPr>
            <w:rFonts w:asciiTheme="minorHAnsi" w:eastAsiaTheme="minorEastAsia" w:hAnsiTheme="minorHAnsi" w:cstheme="minorBidi"/>
            <w:iCs w:val="0"/>
            <w:noProof/>
            <w:color w:val="auto"/>
            <w:sz w:val="22"/>
            <w:szCs w:val="22"/>
          </w:rPr>
          <w:tab/>
        </w:r>
        <w:r w:rsidR="00D9348A" w:rsidRPr="00581B18">
          <w:rPr>
            <w:rStyle w:val="Hyperlink"/>
            <w:noProof/>
          </w:rPr>
          <w:t>Request Body</w:t>
        </w:r>
        <w:r w:rsidR="00D9348A">
          <w:rPr>
            <w:noProof/>
            <w:webHidden/>
          </w:rPr>
          <w:tab/>
        </w:r>
        <w:r w:rsidR="00D9348A">
          <w:rPr>
            <w:noProof/>
            <w:webHidden/>
          </w:rPr>
          <w:fldChar w:fldCharType="begin"/>
        </w:r>
        <w:r w:rsidR="00D9348A">
          <w:rPr>
            <w:noProof/>
            <w:webHidden/>
          </w:rPr>
          <w:instrText xml:space="preserve"> PAGEREF _Toc453946286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7" w:history="1">
        <w:r w:rsidR="00D9348A" w:rsidRPr="00581B18">
          <w:rPr>
            <w:rStyle w:val="Hyperlink"/>
            <w:noProof/>
          </w:rPr>
          <w:t>2.2.11</w:t>
        </w:r>
        <w:r w:rsidR="00D9348A">
          <w:rPr>
            <w:rFonts w:asciiTheme="minorHAnsi" w:eastAsiaTheme="minorEastAsia" w:hAnsiTheme="minorHAnsi" w:cstheme="minorBidi"/>
            <w:iCs w:val="0"/>
            <w:noProof/>
            <w:color w:val="auto"/>
            <w:sz w:val="22"/>
            <w:szCs w:val="22"/>
          </w:rPr>
          <w:tab/>
        </w:r>
        <w:r w:rsidR="00D9348A" w:rsidRPr="00581B18">
          <w:rPr>
            <w:rStyle w:val="Hyperlink"/>
            <w:noProof/>
          </w:rPr>
          <w:t>Evaluation Script for Request</w:t>
        </w:r>
        <w:r w:rsidR="00D9348A">
          <w:rPr>
            <w:noProof/>
            <w:webHidden/>
          </w:rPr>
          <w:tab/>
        </w:r>
        <w:r w:rsidR="00D9348A">
          <w:rPr>
            <w:noProof/>
            <w:webHidden/>
          </w:rPr>
          <w:fldChar w:fldCharType="begin"/>
        </w:r>
        <w:r w:rsidR="00D9348A">
          <w:rPr>
            <w:noProof/>
            <w:webHidden/>
          </w:rPr>
          <w:instrText xml:space="preserve"> PAGEREF _Toc453946287 \h </w:instrText>
        </w:r>
        <w:r w:rsidR="00D9348A">
          <w:rPr>
            <w:noProof/>
            <w:webHidden/>
          </w:rPr>
        </w:r>
        <w:r w:rsidR="00D9348A">
          <w:rPr>
            <w:noProof/>
            <w:webHidden/>
          </w:rPr>
          <w:fldChar w:fldCharType="separate"/>
        </w:r>
        <w:r w:rsidR="006A4C91">
          <w:rPr>
            <w:noProof/>
            <w:webHidden/>
          </w:rPr>
          <w:t>7</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8" w:history="1">
        <w:r w:rsidR="00D9348A" w:rsidRPr="00581B18">
          <w:rPr>
            <w:rStyle w:val="Hyperlink"/>
            <w:noProof/>
          </w:rPr>
          <w:t>2.2.12</w:t>
        </w:r>
        <w:r w:rsidR="00D9348A">
          <w:rPr>
            <w:rFonts w:asciiTheme="minorHAnsi" w:eastAsiaTheme="minorEastAsia" w:hAnsiTheme="minorHAnsi" w:cstheme="minorBidi"/>
            <w:iCs w:val="0"/>
            <w:noProof/>
            <w:color w:val="auto"/>
            <w:sz w:val="22"/>
            <w:szCs w:val="22"/>
          </w:rPr>
          <w:tab/>
        </w:r>
        <w:r w:rsidR="00D9348A" w:rsidRPr="00581B18">
          <w:rPr>
            <w:rStyle w:val="Hyperlink"/>
            <w:noProof/>
          </w:rPr>
          <w:t>Request Headers</w:t>
        </w:r>
        <w:r w:rsidR="00D9348A">
          <w:rPr>
            <w:noProof/>
            <w:webHidden/>
          </w:rPr>
          <w:tab/>
        </w:r>
        <w:r w:rsidR="00D9348A">
          <w:rPr>
            <w:noProof/>
            <w:webHidden/>
          </w:rPr>
          <w:fldChar w:fldCharType="begin"/>
        </w:r>
        <w:r w:rsidR="00D9348A">
          <w:rPr>
            <w:noProof/>
            <w:webHidden/>
          </w:rPr>
          <w:instrText xml:space="preserve"> PAGEREF _Toc453946288 \h </w:instrText>
        </w:r>
        <w:r w:rsidR="00D9348A">
          <w:rPr>
            <w:noProof/>
            <w:webHidden/>
          </w:rPr>
        </w:r>
        <w:r w:rsidR="00D9348A">
          <w:rPr>
            <w:noProof/>
            <w:webHidden/>
          </w:rPr>
          <w:fldChar w:fldCharType="separate"/>
        </w:r>
        <w:r w:rsidR="006A4C91">
          <w:rPr>
            <w:noProof/>
            <w:webHidden/>
          </w:rPr>
          <w:t>8</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89" w:history="1">
        <w:r w:rsidR="00D9348A" w:rsidRPr="00581B18">
          <w:rPr>
            <w:rStyle w:val="Hyperlink"/>
            <w:noProof/>
          </w:rPr>
          <w:t>2.2.13</w:t>
        </w:r>
        <w:r w:rsidR="00D9348A">
          <w:rPr>
            <w:rFonts w:asciiTheme="minorHAnsi" w:eastAsiaTheme="minorEastAsia" w:hAnsiTheme="minorHAnsi" w:cstheme="minorBidi"/>
            <w:iCs w:val="0"/>
            <w:noProof/>
            <w:color w:val="auto"/>
            <w:sz w:val="22"/>
            <w:szCs w:val="22"/>
          </w:rPr>
          <w:tab/>
        </w:r>
        <w:r w:rsidR="00D9348A" w:rsidRPr="00581B18">
          <w:rPr>
            <w:rStyle w:val="Hyperlink"/>
            <w:noProof/>
          </w:rPr>
          <w:t>Evaluation Script for Request Headers</w:t>
        </w:r>
        <w:r w:rsidR="00D9348A">
          <w:rPr>
            <w:noProof/>
            <w:webHidden/>
          </w:rPr>
          <w:tab/>
        </w:r>
        <w:r w:rsidR="00D9348A">
          <w:rPr>
            <w:noProof/>
            <w:webHidden/>
          </w:rPr>
          <w:fldChar w:fldCharType="begin"/>
        </w:r>
        <w:r w:rsidR="00D9348A">
          <w:rPr>
            <w:noProof/>
            <w:webHidden/>
          </w:rPr>
          <w:instrText xml:space="preserve"> PAGEREF _Toc453946289 \h </w:instrText>
        </w:r>
        <w:r w:rsidR="00D9348A">
          <w:rPr>
            <w:noProof/>
            <w:webHidden/>
          </w:rPr>
        </w:r>
        <w:r w:rsidR="00D9348A">
          <w:rPr>
            <w:noProof/>
            <w:webHidden/>
          </w:rPr>
          <w:fldChar w:fldCharType="separate"/>
        </w:r>
        <w:r w:rsidR="006A4C91">
          <w:rPr>
            <w:noProof/>
            <w:webHidden/>
          </w:rPr>
          <w:t>8</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90" w:history="1">
        <w:r w:rsidR="00D9348A" w:rsidRPr="00581B18">
          <w:rPr>
            <w:rStyle w:val="Hyperlink"/>
            <w:noProof/>
          </w:rPr>
          <w:t>2.2.14</w:t>
        </w:r>
        <w:r w:rsidR="00D9348A">
          <w:rPr>
            <w:rFonts w:asciiTheme="minorHAnsi" w:eastAsiaTheme="minorEastAsia" w:hAnsiTheme="minorHAnsi" w:cstheme="minorBidi"/>
            <w:iCs w:val="0"/>
            <w:noProof/>
            <w:color w:val="auto"/>
            <w:sz w:val="22"/>
            <w:szCs w:val="22"/>
          </w:rPr>
          <w:tab/>
        </w:r>
        <w:r w:rsidR="00D9348A" w:rsidRPr="00581B18">
          <w:rPr>
            <w:rStyle w:val="Hyperlink"/>
            <w:noProof/>
          </w:rPr>
          <w:t>Parameters</w:t>
        </w:r>
        <w:r w:rsidR="00D9348A">
          <w:rPr>
            <w:noProof/>
            <w:webHidden/>
          </w:rPr>
          <w:tab/>
        </w:r>
        <w:r w:rsidR="00D9348A">
          <w:rPr>
            <w:noProof/>
            <w:webHidden/>
          </w:rPr>
          <w:fldChar w:fldCharType="begin"/>
        </w:r>
        <w:r w:rsidR="00D9348A">
          <w:rPr>
            <w:noProof/>
            <w:webHidden/>
          </w:rPr>
          <w:instrText xml:space="preserve"> PAGEREF _Toc453946290 \h </w:instrText>
        </w:r>
        <w:r w:rsidR="00D9348A">
          <w:rPr>
            <w:noProof/>
            <w:webHidden/>
          </w:rPr>
        </w:r>
        <w:r w:rsidR="00D9348A">
          <w:rPr>
            <w:noProof/>
            <w:webHidden/>
          </w:rPr>
          <w:fldChar w:fldCharType="separate"/>
        </w:r>
        <w:r w:rsidR="006A4C91">
          <w:rPr>
            <w:noProof/>
            <w:webHidden/>
          </w:rPr>
          <w:t>8</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291" w:history="1">
        <w:r w:rsidR="00D9348A" w:rsidRPr="00581B18">
          <w:rPr>
            <w:rStyle w:val="Hyperlink"/>
            <w:noProof/>
          </w:rPr>
          <w:t>2.2.15</w:t>
        </w:r>
        <w:r w:rsidR="00D9348A">
          <w:rPr>
            <w:rFonts w:asciiTheme="minorHAnsi" w:eastAsiaTheme="minorEastAsia" w:hAnsiTheme="minorHAnsi" w:cstheme="minorBidi"/>
            <w:iCs w:val="0"/>
            <w:noProof/>
            <w:color w:val="auto"/>
            <w:sz w:val="22"/>
            <w:szCs w:val="22"/>
          </w:rPr>
          <w:tab/>
        </w:r>
        <w:r w:rsidR="00D9348A" w:rsidRPr="00581B18">
          <w:rPr>
            <w:rStyle w:val="Hyperlink"/>
            <w:noProof/>
          </w:rPr>
          <w:t>Annotations</w:t>
        </w:r>
        <w:r w:rsidR="00D9348A">
          <w:rPr>
            <w:noProof/>
            <w:webHidden/>
          </w:rPr>
          <w:tab/>
        </w:r>
        <w:r w:rsidR="00D9348A">
          <w:rPr>
            <w:noProof/>
            <w:webHidden/>
          </w:rPr>
          <w:fldChar w:fldCharType="begin"/>
        </w:r>
        <w:r w:rsidR="00D9348A">
          <w:rPr>
            <w:noProof/>
            <w:webHidden/>
          </w:rPr>
          <w:instrText xml:space="preserve"> PAGEREF _Toc453946291 \h </w:instrText>
        </w:r>
        <w:r w:rsidR="00D9348A">
          <w:rPr>
            <w:noProof/>
            <w:webHidden/>
          </w:rPr>
        </w:r>
        <w:r w:rsidR="00D9348A">
          <w:rPr>
            <w:noProof/>
            <w:webHidden/>
          </w:rPr>
          <w:fldChar w:fldCharType="separate"/>
        </w:r>
        <w:r w:rsidR="006A4C91">
          <w:rPr>
            <w:noProof/>
            <w:webHidden/>
          </w:rPr>
          <w:t>8</w:t>
        </w:r>
        <w:r w:rsidR="00D9348A">
          <w:rPr>
            <w:noProof/>
            <w:webHidden/>
          </w:rPr>
          <w:fldChar w:fldCharType="end"/>
        </w:r>
      </w:hyperlink>
    </w:p>
    <w:p w:rsidR="00D9348A" w:rsidRDefault="00EA28F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53946292" w:history="1">
        <w:r w:rsidR="00D9348A" w:rsidRPr="00581B18">
          <w:rPr>
            <w:rStyle w:val="Hyperlink"/>
            <w:noProof/>
          </w:rPr>
          <w:t>3</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DDT Framework package</w:t>
        </w:r>
        <w:r w:rsidR="00D9348A">
          <w:rPr>
            <w:noProof/>
            <w:webHidden/>
          </w:rPr>
          <w:tab/>
        </w:r>
        <w:r w:rsidR="00D9348A">
          <w:rPr>
            <w:noProof/>
            <w:webHidden/>
          </w:rPr>
          <w:fldChar w:fldCharType="begin"/>
        </w:r>
        <w:r w:rsidR="00D9348A">
          <w:rPr>
            <w:noProof/>
            <w:webHidden/>
          </w:rPr>
          <w:instrText xml:space="preserve"> PAGEREF _Toc453946292 \h </w:instrText>
        </w:r>
        <w:r w:rsidR="00D9348A">
          <w:rPr>
            <w:noProof/>
            <w:webHidden/>
          </w:rPr>
        </w:r>
        <w:r w:rsidR="00D9348A">
          <w:rPr>
            <w:noProof/>
            <w:webHidden/>
          </w:rPr>
          <w:fldChar w:fldCharType="separate"/>
        </w:r>
        <w:r w:rsidR="006A4C91">
          <w:rPr>
            <w:noProof/>
            <w:webHidden/>
          </w:rPr>
          <w:t>9</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3" w:history="1">
        <w:r w:rsidR="00D9348A" w:rsidRPr="00581B18">
          <w:rPr>
            <w:rStyle w:val="Hyperlink"/>
            <w:noProof/>
          </w:rPr>
          <w:t>3.1</w:t>
        </w:r>
        <w:r w:rsidR="00D9348A">
          <w:rPr>
            <w:rFonts w:asciiTheme="minorHAnsi" w:eastAsiaTheme="minorEastAsia" w:hAnsiTheme="minorHAnsi" w:cstheme="minorBidi"/>
            <w:caps w:val="0"/>
            <w:noProof/>
            <w:color w:val="auto"/>
            <w:sz w:val="22"/>
            <w:szCs w:val="22"/>
          </w:rPr>
          <w:tab/>
        </w:r>
        <w:r w:rsidR="00D9348A" w:rsidRPr="00581B18">
          <w:rPr>
            <w:rStyle w:val="Hyperlink"/>
            <w:noProof/>
          </w:rPr>
          <w:t>Package Structure</w:t>
        </w:r>
        <w:r w:rsidR="00D9348A">
          <w:rPr>
            <w:noProof/>
            <w:webHidden/>
          </w:rPr>
          <w:tab/>
        </w:r>
        <w:r w:rsidR="00D9348A">
          <w:rPr>
            <w:noProof/>
            <w:webHidden/>
          </w:rPr>
          <w:fldChar w:fldCharType="begin"/>
        </w:r>
        <w:r w:rsidR="00D9348A">
          <w:rPr>
            <w:noProof/>
            <w:webHidden/>
          </w:rPr>
          <w:instrText xml:space="preserve"> PAGEREF _Toc453946293 \h </w:instrText>
        </w:r>
        <w:r w:rsidR="00D9348A">
          <w:rPr>
            <w:noProof/>
            <w:webHidden/>
          </w:rPr>
        </w:r>
        <w:r w:rsidR="00D9348A">
          <w:rPr>
            <w:noProof/>
            <w:webHidden/>
          </w:rPr>
          <w:fldChar w:fldCharType="separate"/>
        </w:r>
        <w:r w:rsidR="006A4C91">
          <w:rPr>
            <w:noProof/>
            <w:webHidden/>
          </w:rPr>
          <w:t>9</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4" w:history="1">
        <w:r w:rsidR="00D9348A" w:rsidRPr="00581B18">
          <w:rPr>
            <w:rStyle w:val="Hyperlink"/>
            <w:noProof/>
          </w:rPr>
          <w:t>3.2</w:t>
        </w:r>
        <w:r w:rsidR="00D9348A">
          <w:rPr>
            <w:rFonts w:asciiTheme="minorHAnsi" w:eastAsiaTheme="minorEastAsia" w:hAnsiTheme="minorHAnsi" w:cstheme="minorBidi"/>
            <w:caps w:val="0"/>
            <w:noProof/>
            <w:color w:val="auto"/>
            <w:sz w:val="22"/>
            <w:szCs w:val="22"/>
          </w:rPr>
          <w:tab/>
        </w:r>
        <w:r w:rsidR="00D9348A" w:rsidRPr="00581B18">
          <w:rPr>
            <w:rStyle w:val="Hyperlink"/>
            <w:noProof/>
          </w:rPr>
          <w:t>Build DDT Framework library package</w:t>
        </w:r>
        <w:r w:rsidR="00D9348A">
          <w:rPr>
            <w:noProof/>
            <w:webHidden/>
          </w:rPr>
          <w:tab/>
        </w:r>
        <w:r w:rsidR="00D9348A">
          <w:rPr>
            <w:noProof/>
            <w:webHidden/>
          </w:rPr>
          <w:fldChar w:fldCharType="begin"/>
        </w:r>
        <w:r w:rsidR="00D9348A">
          <w:rPr>
            <w:noProof/>
            <w:webHidden/>
          </w:rPr>
          <w:instrText xml:space="preserve"> PAGEREF _Toc453946294 \h </w:instrText>
        </w:r>
        <w:r w:rsidR="00D9348A">
          <w:rPr>
            <w:noProof/>
            <w:webHidden/>
          </w:rPr>
        </w:r>
        <w:r w:rsidR="00D9348A">
          <w:rPr>
            <w:noProof/>
            <w:webHidden/>
          </w:rPr>
          <w:fldChar w:fldCharType="separate"/>
        </w:r>
        <w:r w:rsidR="006A4C91">
          <w:rPr>
            <w:noProof/>
            <w:webHidden/>
          </w:rPr>
          <w:t>9</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5" w:history="1">
        <w:r w:rsidR="00D9348A" w:rsidRPr="00581B18">
          <w:rPr>
            <w:rStyle w:val="Hyperlink"/>
            <w:noProof/>
          </w:rPr>
          <w:t>3.3</w:t>
        </w:r>
        <w:r w:rsidR="00D9348A">
          <w:rPr>
            <w:rFonts w:asciiTheme="minorHAnsi" w:eastAsiaTheme="minorEastAsia" w:hAnsiTheme="minorHAnsi" w:cstheme="minorBidi"/>
            <w:caps w:val="0"/>
            <w:noProof/>
            <w:color w:val="auto"/>
            <w:sz w:val="22"/>
            <w:szCs w:val="22"/>
          </w:rPr>
          <w:tab/>
        </w:r>
        <w:r w:rsidR="00D9348A" w:rsidRPr="00581B18">
          <w:rPr>
            <w:rStyle w:val="Hyperlink"/>
            <w:noProof/>
          </w:rPr>
          <w:t>Add DDT Framework library to SoapUI</w:t>
        </w:r>
        <w:r w:rsidR="00D9348A">
          <w:rPr>
            <w:noProof/>
            <w:webHidden/>
          </w:rPr>
          <w:tab/>
        </w:r>
        <w:r w:rsidR="00D9348A">
          <w:rPr>
            <w:noProof/>
            <w:webHidden/>
          </w:rPr>
          <w:fldChar w:fldCharType="begin"/>
        </w:r>
        <w:r w:rsidR="00D9348A">
          <w:rPr>
            <w:noProof/>
            <w:webHidden/>
          </w:rPr>
          <w:instrText xml:space="preserve"> PAGEREF _Toc453946295 \h </w:instrText>
        </w:r>
        <w:r w:rsidR="00D9348A">
          <w:rPr>
            <w:noProof/>
            <w:webHidden/>
          </w:rPr>
        </w:r>
        <w:r w:rsidR="00D9348A">
          <w:rPr>
            <w:noProof/>
            <w:webHidden/>
          </w:rPr>
          <w:fldChar w:fldCharType="separate"/>
        </w:r>
        <w:r w:rsidR="006A4C91">
          <w:rPr>
            <w:noProof/>
            <w:webHidden/>
          </w:rPr>
          <w:t>10</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6" w:history="1">
        <w:r w:rsidR="00D9348A" w:rsidRPr="00581B18">
          <w:rPr>
            <w:rStyle w:val="Hyperlink"/>
            <w:noProof/>
          </w:rPr>
          <w:t>3.4</w:t>
        </w:r>
        <w:r w:rsidR="00D9348A">
          <w:rPr>
            <w:rFonts w:asciiTheme="minorHAnsi" w:eastAsiaTheme="minorEastAsia" w:hAnsiTheme="minorHAnsi" w:cstheme="minorBidi"/>
            <w:caps w:val="0"/>
            <w:noProof/>
            <w:color w:val="auto"/>
            <w:sz w:val="22"/>
            <w:szCs w:val="22"/>
          </w:rPr>
          <w:tab/>
        </w:r>
        <w:r w:rsidR="00D9348A" w:rsidRPr="00581B18">
          <w:rPr>
            <w:rStyle w:val="Hyperlink"/>
            <w:noProof/>
          </w:rPr>
          <w:t>Build DDT Framework Plugin for soapUI</w:t>
        </w:r>
        <w:r w:rsidR="00D9348A">
          <w:rPr>
            <w:noProof/>
            <w:webHidden/>
          </w:rPr>
          <w:tab/>
        </w:r>
        <w:r w:rsidR="00D9348A">
          <w:rPr>
            <w:noProof/>
            <w:webHidden/>
          </w:rPr>
          <w:fldChar w:fldCharType="begin"/>
        </w:r>
        <w:r w:rsidR="00D9348A">
          <w:rPr>
            <w:noProof/>
            <w:webHidden/>
          </w:rPr>
          <w:instrText xml:space="preserve"> PAGEREF _Toc453946296 \h </w:instrText>
        </w:r>
        <w:r w:rsidR="00D9348A">
          <w:rPr>
            <w:noProof/>
            <w:webHidden/>
          </w:rPr>
        </w:r>
        <w:r w:rsidR="00D9348A">
          <w:rPr>
            <w:noProof/>
            <w:webHidden/>
          </w:rPr>
          <w:fldChar w:fldCharType="separate"/>
        </w:r>
        <w:r w:rsidR="006A4C91">
          <w:rPr>
            <w:noProof/>
            <w:webHidden/>
          </w:rPr>
          <w:t>11</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7" w:history="1">
        <w:r w:rsidR="00D9348A" w:rsidRPr="00581B18">
          <w:rPr>
            <w:rStyle w:val="Hyperlink"/>
            <w:noProof/>
          </w:rPr>
          <w:t>3.5</w:t>
        </w:r>
        <w:r w:rsidR="00D9348A">
          <w:rPr>
            <w:rFonts w:asciiTheme="minorHAnsi" w:eastAsiaTheme="minorEastAsia" w:hAnsiTheme="minorHAnsi" w:cstheme="minorBidi"/>
            <w:caps w:val="0"/>
            <w:noProof/>
            <w:color w:val="auto"/>
            <w:sz w:val="22"/>
            <w:szCs w:val="22"/>
          </w:rPr>
          <w:tab/>
        </w:r>
        <w:r w:rsidR="00D9348A" w:rsidRPr="00581B18">
          <w:rPr>
            <w:rStyle w:val="Hyperlink"/>
            <w:noProof/>
          </w:rPr>
          <w:t>Add DDT Framework Plugin to SoapUI</w:t>
        </w:r>
        <w:r w:rsidR="00D9348A">
          <w:rPr>
            <w:noProof/>
            <w:webHidden/>
          </w:rPr>
          <w:tab/>
        </w:r>
        <w:r w:rsidR="00D9348A">
          <w:rPr>
            <w:noProof/>
            <w:webHidden/>
          </w:rPr>
          <w:fldChar w:fldCharType="begin"/>
        </w:r>
        <w:r w:rsidR="00D9348A">
          <w:rPr>
            <w:noProof/>
            <w:webHidden/>
          </w:rPr>
          <w:instrText xml:space="preserve"> PAGEREF _Toc453946297 \h </w:instrText>
        </w:r>
        <w:r w:rsidR="00D9348A">
          <w:rPr>
            <w:noProof/>
            <w:webHidden/>
          </w:rPr>
        </w:r>
        <w:r w:rsidR="00D9348A">
          <w:rPr>
            <w:noProof/>
            <w:webHidden/>
          </w:rPr>
          <w:fldChar w:fldCharType="separate"/>
        </w:r>
        <w:r w:rsidR="006A4C91">
          <w:rPr>
            <w:noProof/>
            <w:webHidden/>
          </w:rPr>
          <w:t>12</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8" w:history="1">
        <w:r w:rsidR="00D9348A" w:rsidRPr="00581B18">
          <w:rPr>
            <w:rStyle w:val="Hyperlink"/>
            <w:noProof/>
          </w:rPr>
          <w:t>3.6</w:t>
        </w:r>
        <w:r w:rsidR="00D9348A">
          <w:rPr>
            <w:rFonts w:asciiTheme="minorHAnsi" w:eastAsiaTheme="minorEastAsia" w:hAnsiTheme="minorHAnsi" w:cstheme="minorBidi"/>
            <w:caps w:val="0"/>
            <w:noProof/>
            <w:color w:val="auto"/>
            <w:sz w:val="22"/>
            <w:szCs w:val="22"/>
          </w:rPr>
          <w:tab/>
        </w:r>
        <w:r w:rsidR="00D9348A" w:rsidRPr="00581B18">
          <w:rPr>
            <w:rStyle w:val="Hyperlink"/>
            <w:noProof/>
          </w:rPr>
          <w:t>Resolving Properties in Test Data</w:t>
        </w:r>
        <w:r w:rsidR="00D9348A">
          <w:rPr>
            <w:noProof/>
            <w:webHidden/>
          </w:rPr>
          <w:tab/>
        </w:r>
        <w:r w:rsidR="00D9348A">
          <w:rPr>
            <w:noProof/>
            <w:webHidden/>
          </w:rPr>
          <w:fldChar w:fldCharType="begin"/>
        </w:r>
        <w:r w:rsidR="00D9348A">
          <w:rPr>
            <w:noProof/>
            <w:webHidden/>
          </w:rPr>
          <w:instrText xml:space="preserve"> PAGEREF _Toc453946298 \h </w:instrText>
        </w:r>
        <w:r w:rsidR="00D9348A">
          <w:rPr>
            <w:noProof/>
            <w:webHidden/>
          </w:rPr>
        </w:r>
        <w:r w:rsidR="00D9348A">
          <w:rPr>
            <w:noProof/>
            <w:webHidden/>
          </w:rPr>
          <w:fldChar w:fldCharType="separate"/>
        </w:r>
        <w:r w:rsidR="006A4C91">
          <w:rPr>
            <w:noProof/>
            <w:webHidden/>
          </w:rPr>
          <w:t>13</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299" w:history="1">
        <w:r w:rsidR="00D9348A" w:rsidRPr="00581B18">
          <w:rPr>
            <w:rStyle w:val="Hyperlink"/>
            <w:noProof/>
          </w:rPr>
          <w:t>3.7</w:t>
        </w:r>
        <w:r w:rsidR="00D9348A">
          <w:rPr>
            <w:rFonts w:asciiTheme="minorHAnsi" w:eastAsiaTheme="minorEastAsia" w:hAnsiTheme="minorHAnsi" w:cstheme="minorBidi"/>
            <w:caps w:val="0"/>
            <w:noProof/>
            <w:color w:val="auto"/>
            <w:sz w:val="22"/>
            <w:szCs w:val="22"/>
          </w:rPr>
          <w:tab/>
        </w:r>
        <w:r w:rsidR="00D9348A" w:rsidRPr="00581B18">
          <w:rPr>
            <w:rStyle w:val="Hyperlink"/>
            <w:noProof/>
          </w:rPr>
          <w:t>Resolving Variables in Test Data</w:t>
        </w:r>
        <w:r w:rsidR="00D9348A">
          <w:rPr>
            <w:noProof/>
            <w:webHidden/>
          </w:rPr>
          <w:tab/>
        </w:r>
        <w:r w:rsidR="00D9348A">
          <w:rPr>
            <w:noProof/>
            <w:webHidden/>
          </w:rPr>
          <w:fldChar w:fldCharType="begin"/>
        </w:r>
        <w:r w:rsidR="00D9348A">
          <w:rPr>
            <w:noProof/>
            <w:webHidden/>
          </w:rPr>
          <w:instrText xml:space="preserve"> PAGEREF _Toc453946299 \h </w:instrText>
        </w:r>
        <w:r w:rsidR="00D9348A">
          <w:rPr>
            <w:noProof/>
            <w:webHidden/>
          </w:rPr>
        </w:r>
        <w:r w:rsidR="00D9348A">
          <w:rPr>
            <w:noProof/>
            <w:webHidden/>
          </w:rPr>
          <w:fldChar w:fldCharType="separate"/>
        </w:r>
        <w:r w:rsidR="006A4C91">
          <w:rPr>
            <w:noProof/>
            <w:webHidden/>
          </w:rPr>
          <w:t>13</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00" w:history="1">
        <w:r w:rsidR="00D9348A" w:rsidRPr="00581B18">
          <w:rPr>
            <w:rStyle w:val="Hyperlink"/>
            <w:noProof/>
          </w:rPr>
          <w:t>3.8</w:t>
        </w:r>
        <w:r w:rsidR="00D9348A">
          <w:rPr>
            <w:rFonts w:asciiTheme="minorHAnsi" w:eastAsiaTheme="minorEastAsia" w:hAnsiTheme="minorHAnsi" w:cstheme="minorBidi"/>
            <w:caps w:val="0"/>
            <w:noProof/>
            <w:color w:val="auto"/>
            <w:sz w:val="22"/>
            <w:szCs w:val="22"/>
          </w:rPr>
          <w:tab/>
        </w:r>
        <w:r w:rsidR="00D9348A" w:rsidRPr="00581B18">
          <w:rPr>
            <w:rStyle w:val="Hyperlink"/>
            <w:noProof/>
          </w:rPr>
          <w:t>Evaluation Scripts</w:t>
        </w:r>
        <w:r w:rsidR="00D9348A">
          <w:rPr>
            <w:noProof/>
            <w:webHidden/>
          </w:rPr>
          <w:tab/>
        </w:r>
        <w:r w:rsidR="00D9348A">
          <w:rPr>
            <w:noProof/>
            <w:webHidden/>
          </w:rPr>
          <w:fldChar w:fldCharType="begin"/>
        </w:r>
        <w:r w:rsidR="00D9348A">
          <w:rPr>
            <w:noProof/>
            <w:webHidden/>
          </w:rPr>
          <w:instrText xml:space="preserve"> PAGEREF _Toc453946300 \h </w:instrText>
        </w:r>
        <w:r w:rsidR="00D9348A">
          <w:rPr>
            <w:noProof/>
            <w:webHidden/>
          </w:rPr>
        </w:r>
        <w:r w:rsidR="00D9348A">
          <w:rPr>
            <w:noProof/>
            <w:webHidden/>
          </w:rPr>
          <w:fldChar w:fldCharType="separate"/>
        </w:r>
        <w:r w:rsidR="006A4C91">
          <w:rPr>
            <w:noProof/>
            <w:webHidden/>
          </w:rPr>
          <w:t>14</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01" w:history="1">
        <w:r w:rsidR="00D9348A" w:rsidRPr="00581B18">
          <w:rPr>
            <w:rStyle w:val="Hyperlink"/>
            <w:noProof/>
          </w:rPr>
          <w:t>3.8.1</w:t>
        </w:r>
        <w:r w:rsidR="00D9348A">
          <w:rPr>
            <w:rFonts w:asciiTheme="minorHAnsi" w:eastAsiaTheme="minorEastAsia" w:hAnsiTheme="minorHAnsi" w:cstheme="minorBidi"/>
            <w:iCs w:val="0"/>
            <w:noProof/>
            <w:color w:val="auto"/>
            <w:sz w:val="22"/>
            <w:szCs w:val="22"/>
          </w:rPr>
          <w:tab/>
        </w:r>
        <w:r w:rsidR="00D9348A" w:rsidRPr="00581B18">
          <w:rPr>
            <w:rStyle w:val="Hyperlink"/>
            <w:noProof/>
          </w:rPr>
          <w:t>Extract Variables</w:t>
        </w:r>
        <w:r w:rsidR="00D9348A">
          <w:rPr>
            <w:noProof/>
            <w:webHidden/>
          </w:rPr>
          <w:tab/>
        </w:r>
        <w:r w:rsidR="00D9348A">
          <w:rPr>
            <w:noProof/>
            <w:webHidden/>
          </w:rPr>
          <w:fldChar w:fldCharType="begin"/>
        </w:r>
        <w:r w:rsidR="00D9348A">
          <w:rPr>
            <w:noProof/>
            <w:webHidden/>
          </w:rPr>
          <w:instrText xml:space="preserve"> PAGEREF _Toc453946301 \h </w:instrText>
        </w:r>
        <w:r w:rsidR="00D9348A">
          <w:rPr>
            <w:noProof/>
            <w:webHidden/>
          </w:rPr>
        </w:r>
        <w:r w:rsidR="00D9348A">
          <w:rPr>
            <w:noProof/>
            <w:webHidden/>
          </w:rPr>
          <w:fldChar w:fldCharType="separate"/>
        </w:r>
        <w:r w:rsidR="006A4C91">
          <w:rPr>
            <w:noProof/>
            <w:webHidden/>
          </w:rPr>
          <w:t>14</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02" w:history="1">
        <w:r w:rsidR="00D9348A" w:rsidRPr="00581B18">
          <w:rPr>
            <w:rStyle w:val="Hyperlink"/>
            <w:noProof/>
          </w:rPr>
          <w:t>3.8.2</w:t>
        </w:r>
        <w:r w:rsidR="00D9348A">
          <w:rPr>
            <w:rFonts w:asciiTheme="minorHAnsi" w:eastAsiaTheme="minorEastAsia" w:hAnsiTheme="minorHAnsi" w:cstheme="minorBidi"/>
            <w:iCs w:val="0"/>
            <w:noProof/>
            <w:color w:val="auto"/>
            <w:sz w:val="22"/>
            <w:szCs w:val="22"/>
          </w:rPr>
          <w:tab/>
        </w:r>
        <w:r w:rsidR="00D9348A" w:rsidRPr="00581B18">
          <w:rPr>
            <w:rStyle w:val="Hyperlink"/>
            <w:noProof/>
          </w:rPr>
          <w:t>Set Variables</w:t>
        </w:r>
        <w:r w:rsidR="00D9348A">
          <w:rPr>
            <w:noProof/>
            <w:webHidden/>
          </w:rPr>
          <w:tab/>
        </w:r>
        <w:r w:rsidR="00D9348A">
          <w:rPr>
            <w:noProof/>
            <w:webHidden/>
          </w:rPr>
          <w:fldChar w:fldCharType="begin"/>
        </w:r>
        <w:r w:rsidR="00D9348A">
          <w:rPr>
            <w:noProof/>
            <w:webHidden/>
          </w:rPr>
          <w:instrText xml:space="preserve"> PAGEREF _Toc453946302 \h </w:instrText>
        </w:r>
        <w:r w:rsidR="00D9348A">
          <w:rPr>
            <w:noProof/>
            <w:webHidden/>
          </w:rPr>
        </w:r>
        <w:r w:rsidR="00D9348A">
          <w:rPr>
            <w:noProof/>
            <w:webHidden/>
          </w:rPr>
          <w:fldChar w:fldCharType="separate"/>
        </w:r>
        <w:r w:rsidR="006A4C91">
          <w:rPr>
            <w:noProof/>
            <w:webHidden/>
          </w:rPr>
          <w:t>14</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03" w:history="1">
        <w:r w:rsidR="00D9348A" w:rsidRPr="00581B18">
          <w:rPr>
            <w:rStyle w:val="Hyperlink"/>
            <w:noProof/>
          </w:rPr>
          <w:t>3.8.3</w:t>
        </w:r>
        <w:r w:rsidR="00D9348A">
          <w:rPr>
            <w:rFonts w:asciiTheme="minorHAnsi" w:eastAsiaTheme="minorEastAsia" w:hAnsiTheme="minorHAnsi" w:cstheme="minorBidi"/>
            <w:iCs w:val="0"/>
            <w:noProof/>
            <w:color w:val="auto"/>
            <w:sz w:val="22"/>
            <w:szCs w:val="22"/>
          </w:rPr>
          <w:tab/>
        </w:r>
        <w:r w:rsidR="00D9348A" w:rsidRPr="00581B18">
          <w:rPr>
            <w:rStyle w:val="Hyperlink"/>
            <w:noProof/>
          </w:rPr>
          <w:t>Get Variables</w:t>
        </w:r>
        <w:r w:rsidR="00D9348A">
          <w:rPr>
            <w:noProof/>
            <w:webHidden/>
          </w:rPr>
          <w:tab/>
        </w:r>
        <w:r w:rsidR="00D9348A">
          <w:rPr>
            <w:noProof/>
            <w:webHidden/>
          </w:rPr>
          <w:fldChar w:fldCharType="begin"/>
        </w:r>
        <w:r w:rsidR="00D9348A">
          <w:rPr>
            <w:noProof/>
            <w:webHidden/>
          </w:rPr>
          <w:instrText xml:space="preserve"> PAGEREF _Toc453946303 \h </w:instrText>
        </w:r>
        <w:r w:rsidR="00D9348A">
          <w:rPr>
            <w:noProof/>
            <w:webHidden/>
          </w:rPr>
        </w:r>
        <w:r w:rsidR="00D9348A">
          <w:rPr>
            <w:noProof/>
            <w:webHidden/>
          </w:rPr>
          <w:fldChar w:fldCharType="separate"/>
        </w:r>
        <w:r w:rsidR="006A4C91">
          <w:rPr>
            <w:noProof/>
            <w:webHidden/>
          </w:rPr>
          <w:t>15</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04" w:history="1">
        <w:r w:rsidR="00D9348A" w:rsidRPr="00581B18">
          <w:rPr>
            <w:rStyle w:val="Hyperlink"/>
            <w:noProof/>
          </w:rPr>
          <w:t>3.8.4</w:t>
        </w:r>
        <w:r w:rsidR="00D9348A">
          <w:rPr>
            <w:rFonts w:asciiTheme="minorHAnsi" w:eastAsiaTheme="minorEastAsia" w:hAnsiTheme="minorHAnsi" w:cstheme="minorBidi"/>
            <w:iCs w:val="0"/>
            <w:noProof/>
            <w:color w:val="auto"/>
            <w:sz w:val="22"/>
            <w:szCs w:val="22"/>
          </w:rPr>
          <w:tab/>
        </w:r>
        <w:r w:rsidR="00D9348A" w:rsidRPr="00581B18">
          <w:rPr>
            <w:rStyle w:val="Hyperlink"/>
            <w:noProof/>
          </w:rPr>
          <w:t>Download and Verify PKPASS File</w:t>
        </w:r>
        <w:r w:rsidR="00D9348A">
          <w:rPr>
            <w:noProof/>
            <w:webHidden/>
          </w:rPr>
          <w:tab/>
        </w:r>
        <w:r w:rsidR="00D9348A">
          <w:rPr>
            <w:noProof/>
            <w:webHidden/>
          </w:rPr>
          <w:fldChar w:fldCharType="begin"/>
        </w:r>
        <w:r w:rsidR="00D9348A">
          <w:rPr>
            <w:noProof/>
            <w:webHidden/>
          </w:rPr>
          <w:instrText xml:space="preserve"> PAGEREF _Toc453946304 \h </w:instrText>
        </w:r>
        <w:r w:rsidR="00D9348A">
          <w:rPr>
            <w:noProof/>
            <w:webHidden/>
          </w:rPr>
        </w:r>
        <w:r w:rsidR="00D9348A">
          <w:rPr>
            <w:noProof/>
            <w:webHidden/>
          </w:rPr>
          <w:fldChar w:fldCharType="separate"/>
        </w:r>
        <w:r w:rsidR="006A4C91">
          <w:rPr>
            <w:noProof/>
            <w:webHidden/>
          </w:rPr>
          <w:t>15</w:t>
        </w:r>
        <w:r w:rsidR="00D9348A">
          <w:rPr>
            <w:noProof/>
            <w:webHidden/>
          </w:rPr>
          <w:fldChar w:fldCharType="end"/>
        </w:r>
      </w:hyperlink>
    </w:p>
    <w:p w:rsidR="00D9348A" w:rsidRDefault="00EA28F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53946305" w:history="1">
        <w:r w:rsidR="00D9348A" w:rsidRPr="00581B18">
          <w:rPr>
            <w:rStyle w:val="Hyperlink"/>
            <w:noProof/>
          </w:rPr>
          <w:t>4</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Soap UI Project</w:t>
        </w:r>
        <w:r w:rsidR="00D9348A">
          <w:rPr>
            <w:noProof/>
            <w:webHidden/>
          </w:rPr>
          <w:tab/>
        </w:r>
        <w:r w:rsidR="00D9348A">
          <w:rPr>
            <w:noProof/>
            <w:webHidden/>
          </w:rPr>
          <w:fldChar w:fldCharType="begin"/>
        </w:r>
        <w:r w:rsidR="00D9348A">
          <w:rPr>
            <w:noProof/>
            <w:webHidden/>
          </w:rPr>
          <w:instrText xml:space="preserve"> PAGEREF _Toc453946305 \h </w:instrText>
        </w:r>
        <w:r w:rsidR="00D9348A">
          <w:rPr>
            <w:noProof/>
            <w:webHidden/>
          </w:rPr>
        </w:r>
        <w:r w:rsidR="00D9348A">
          <w:rPr>
            <w:noProof/>
            <w:webHidden/>
          </w:rPr>
          <w:fldChar w:fldCharType="separate"/>
        </w:r>
        <w:r w:rsidR="006A4C91">
          <w:rPr>
            <w:noProof/>
            <w:webHidden/>
          </w:rPr>
          <w:t>15</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06" w:history="1">
        <w:r w:rsidR="00D9348A" w:rsidRPr="00581B18">
          <w:rPr>
            <w:rStyle w:val="Hyperlink"/>
            <w:noProof/>
          </w:rPr>
          <w:t>4.1</w:t>
        </w:r>
        <w:r w:rsidR="00D9348A">
          <w:rPr>
            <w:rFonts w:asciiTheme="minorHAnsi" w:eastAsiaTheme="minorEastAsia" w:hAnsiTheme="minorHAnsi" w:cstheme="minorBidi"/>
            <w:caps w:val="0"/>
            <w:noProof/>
            <w:color w:val="auto"/>
            <w:sz w:val="22"/>
            <w:szCs w:val="22"/>
          </w:rPr>
          <w:tab/>
        </w:r>
        <w:r w:rsidR="00D9348A" w:rsidRPr="00581B18">
          <w:rPr>
            <w:rStyle w:val="Hyperlink"/>
            <w:noProof/>
          </w:rPr>
          <w:t>Soapui file encoding configuration</w:t>
        </w:r>
        <w:r w:rsidR="00D9348A">
          <w:rPr>
            <w:noProof/>
            <w:webHidden/>
          </w:rPr>
          <w:tab/>
        </w:r>
        <w:r w:rsidR="00D9348A">
          <w:rPr>
            <w:noProof/>
            <w:webHidden/>
          </w:rPr>
          <w:fldChar w:fldCharType="begin"/>
        </w:r>
        <w:r w:rsidR="00D9348A">
          <w:rPr>
            <w:noProof/>
            <w:webHidden/>
          </w:rPr>
          <w:instrText xml:space="preserve"> PAGEREF _Toc453946306 \h </w:instrText>
        </w:r>
        <w:r w:rsidR="00D9348A">
          <w:rPr>
            <w:noProof/>
            <w:webHidden/>
          </w:rPr>
        </w:r>
        <w:r w:rsidR="00D9348A">
          <w:rPr>
            <w:noProof/>
            <w:webHidden/>
          </w:rPr>
          <w:fldChar w:fldCharType="separate"/>
        </w:r>
        <w:r w:rsidR="006A4C91">
          <w:rPr>
            <w:noProof/>
            <w:webHidden/>
          </w:rPr>
          <w:t>15</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07" w:history="1">
        <w:r w:rsidR="00D9348A" w:rsidRPr="00581B18">
          <w:rPr>
            <w:rStyle w:val="Hyperlink"/>
            <w:noProof/>
          </w:rPr>
          <w:t>4.2</w:t>
        </w:r>
        <w:r w:rsidR="00D9348A">
          <w:rPr>
            <w:rFonts w:asciiTheme="minorHAnsi" w:eastAsiaTheme="minorEastAsia" w:hAnsiTheme="minorHAnsi" w:cstheme="minorBidi"/>
            <w:caps w:val="0"/>
            <w:noProof/>
            <w:color w:val="auto"/>
            <w:sz w:val="22"/>
            <w:szCs w:val="22"/>
          </w:rPr>
          <w:tab/>
        </w:r>
        <w:r w:rsidR="00D9348A" w:rsidRPr="00581B18">
          <w:rPr>
            <w:rStyle w:val="Hyperlink"/>
            <w:noProof/>
          </w:rPr>
          <w:t>Project Custom Properties</w:t>
        </w:r>
        <w:r w:rsidR="00D9348A">
          <w:rPr>
            <w:noProof/>
            <w:webHidden/>
          </w:rPr>
          <w:tab/>
        </w:r>
        <w:r w:rsidR="00D9348A">
          <w:rPr>
            <w:noProof/>
            <w:webHidden/>
          </w:rPr>
          <w:fldChar w:fldCharType="begin"/>
        </w:r>
        <w:r w:rsidR="00D9348A">
          <w:rPr>
            <w:noProof/>
            <w:webHidden/>
          </w:rPr>
          <w:instrText xml:space="preserve"> PAGEREF _Toc453946307 \h </w:instrText>
        </w:r>
        <w:r w:rsidR="00D9348A">
          <w:rPr>
            <w:noProof/>
            <w:webHidden/>
          </w:rPr>
        </w:r>
        <w:r w:rsidR="00D9348A">
          <w:rPr>
            <w:noProof/>
            <w:webHidden/>
          </w:rPr>
          <w:fldChar w:fldCharType="separate"/>
        </w:r>
        <w:r w:rsidR="006A4C91">
          <w:rPr>
            <w:noProof/>
            <w:webHidden/>
          </w:rPr>
          <w:t>16</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08" w:history="1">
        <w:r w:rsidR="00D9348A" w:rsidRPr="00581B18">
          <w:rPr>
            <w:rStyle w:val="Hyperlink"/>
            <w:noProof/>
          </w:rPr>
          <w:t>4.3</w:t>
        </w:r>
        <w:r w:rsidR="00D9348A">
          <w:rPr>
            <w:rFonts w:asciiTheme="minorHAnsi" w:eastAsiaTheme="minorEastAsia" w:hAnsiTheme="minorHAnsi" w:cstheme="minorBidi"/>
            <w:caps w:val="0"/>
            <w:noProof/>
            <w:color w:val="auto"/>
            <w:sz w:val="22"/>
            <w:szCs w:val="22"/>
          </w:rPr>
          <w:tab/>
        </w:r>
        <w:r w:rsidR="00D9348A" w:rsidRPr="00581B18">
          <w:rPr>
            <w:rStyle w:val="Hyperlink"/>
            <w:noProof/>
          </w:rPr>
          <w:t>Properties from Configuration File</w:t>
        </w:r>
        <w:r w:rsidR="00D9348A">
          <w:rPr>
            <w:noProof/>
            <w:webHidden/>
          </w:rPr>
          <w:tab/>
        </w:r>
        <w:r w:rsidR="00D9348A">
          <w:rPr>
            <w:noProof/>
            <w:webHidden/>
          </w:rPr>
          <w:fldChar w:fldCharType="begin"/>
        </w:r>
        <w:r w:rsidR="00D9348A">
          <w:rPr>
            <w:noProof/>
            <w:webHidden/>
          </w:rPr>
          <w:instrText xml:space="preserve"> PAGEREF _Toc453946308 \h </w:instrText>
        </w:r>
        <w:r w:rsidR="00D9348A">
          <w:rPr>
            <w:noProof/>
            <w:webHidden/>
          </w:rPr>
        </w:r>
        <w:r w:rsidR="00D9348A">
          <w:rPr>
            <w:noProof/>
            <w:webHidden/>
          </w:rPr>
          <w:fldChar w:fldCharType="separate"/>
        </w:r>
        <w:r w:rsidR="006A4C91">
          <w:rPr>
            <w:noProof/>
            <w:webHidden/>
          </w:rPr>
          <w:t>17</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09" w:history="1">
        <w:r w:rsidR="00D9348A" w:rsidRPr="00581B18">
          <w:rPr>
            <w:rStyle w:val="Hyperlink"/>
            <w:noProof/>
          </w:rPr>
          <w:t>4.4</w:t>
        </w:r>
        <w:r w:rsidR="00D9348A">
          <w:rPr>
            <w:rFonts w:asciiTheme="minorHAnsi" w:eastAsiaTheme="minorEastAsia" w:hAnsiTheme="minorHAnsi" w:cstheme="minorBidi"/>
            <w:caps w:val="0"/>
            <w:noProof/>
            <w:color w:val="auto"/>
            <w:sz w:val="22"/>
            <w:szCs w:val="22"/>
          </w:rPr>
          <w:tab/>
        </w:r>
        <w:r w:rsidR="00D9348A" w:rsidRPr="00581B18">
          <w:rPr>
            <w:rStyle w:val="Hyperlink"/>
            <w:noProof/>
          </w:rPr>
          <w:t>User-Defined Cookie</w:t>
        </w:r>
        <w:r w:rsidR="00D9348A">
          <w:rPr>
            <w:noProof/>
            <w:webHidden/>
          </w:rPr>
          <w:tab/>
        </w:r>
        <w:r w:rsidR="00D9348A">
          <w:rPr>
            <w:noProof/>
            <w:webHidden/>
          </w:rPr>
          <w:fldChar w:fldCharType="begin"/>
        </w:r>
        <w:r w:rsidR="00D9348A">
          <w:rPr>
            <w:noProof/>
            <w:webHidden/>
          </w:rPr>
          <w:instrText xml:space="preserve"> PAGEREF _Toc453946309 \h </w:instrText>
        </w:r>
        <w:r w:rsidR="00D9348A">
          <w:rPr>
            <w:noProof/>
            <w:webHidden/>
          </w:rPr>
        </w:r>
        <w:r w:rsidR="00D9348A">
          <w:rPr>
            <w:noProof/>
            <w:webHidden/>
          </w:rPr>
          <w:fldChar w:fldCharType="separate"/>
        </w:r>
        <w:r w:rsidR="006A4C91">
          <w:rPr>
            <w:noProof/>
            <w:webHidden/>
          </w:rPr>
          <w:t>17</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10" w:history="1">
        <w:r w:rsidR="00D9348A" w:rsidRPr="00581B18">
          <w:rPr>
            <w:rStyle w:val="Hyperlink"/>
            <w:noProof/>
          </w:rPr>
          <w:t>4.5</w:t>
        </w:r>
        <w:r w:rsidR="00D9348A">
          <w:rPr>
            <w:rFonts w:asciiTheme="minorHAnsi" w:eastAsiaTheme="minorEastAsia" w:hAnsiTheme="minorHAnsi" w:cstheme="minorBidi"/>
            <w:caps w:val="0"/>
            <w:noProof/>
            <w:color w:val="auto"/>
            <w:sz w:val="22"/>
            <w:szCs w:val="22"/>
          </w:rPr>
          <w:tab/>
        </w:r>
        <w:r w:rsidR="00D9348A" w:rsidRPr="00581B18">
          <w:rPr>
            <w:rStyle w:val="Hyperlink"/>
            <w:noProof/>
          </w:rPr>
          <w:t>TestSuite Custom Properties</w:t>
        </w:r>
        <w:r w:rsidR="00D9348A">
          <w:rPr>
            <w:noProof/>
            <w:webHidden/>
          </w:rPr>
          <w:tab/>
        </w:r>
        <w:r w:rsidR="00D9348A">
          <w:rPr>
            <w:noProof/>
            <w:webHidden/>
          </w:rPr>
          <w:fldChar w:fldCharType="begin"/>
        </w:r>
        <w:r w:rsidR="00D9348A">
          <w:rPr>
            <w:noProof/>
            <w:webHidden/>
          </w:rPr>
          <w:instrText xml:space="preserve"> PAGEREF _Toc453946310 \h </w:instrText>
        </w:r>
        <w:r w:rsidR="00D9348A">
          <w:rPr>
            <w:noProof/>
            <w:webHidden/>
          </w:rPr>
        </w:r>
        <w:r w:rsidR="00D9348A">
          <w:rPr>
            <w:noProof/>
            <w:webHidden/>
          </w:rPr>
          <w:fldChar w:fldCharType="separate"/>
        </w:r>
        <w:r w:rsidR="006A4C91">
          <w:rPr>
            <w:noProof/>
            <w:webHidden/>
          </w:rPr>
          <w:t>18</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11" w:history="1">
        <w:r w:rsidR="00D9348A" w:rsidRPr="00581B18">
          <w:rPr>
            <w:rStyle w:val="Hyperlink"/>
            <w:noProof/>
          </w:rPr>
          <w:t>4.6</w:t>
        </w:r>
        <w:r w:rsidR="00D9348A">
          <w:rPr>
            <w:rFonts w:asciiTheme="minorHAnsi" w:eastAsiaTheme="minorEastAsia" w:hAnsiTheme="minorHAnsi" w:cstheme="minorBidi"/>
            <w:caps w:val="0"/>
            <w:noProof/>
            <w:color w:val="auto"/>
            <w:sz w:val="22"/>
            <w:szCs w:val="22"/>
          </w:rPr>
          <w:tab/>
        </w:r>
        <w:r w:rsidR="00D9348A" w:rsidRPr="00581B18">
          <w:rPr>
            <w:rStyle w:val="Hyperlink"/>
            <w:noProof/>
          </w:rPr>
          <w:t>TestCase Custom Properties</w:t>
        </w:r>
        <w:r w:rsidR="00D9348A">
          <w:rPr>
            <w:noProof/>
            <w:webHidden/>
          </w:rPr>
          <w:tab/>
        </w:r>
        <w:r w:rsidR="00D9348A">
          <w:rPr>
            <w:noProof/>
            <w:webHidden/>
          </w:rPr>
          <w:fldChar w:fldCharType="begin"/>
        </w:r>
        <w:r w:rsidR="00D9348A">
          <w:rPr>
            <w:noProof/>
            <w:webHidden/>
          </w:rPr>
          <w:instrText xml:space="preserve"> PAGEREF _Toc453946311 \h </w:instrText>
        </w:r>
        <w:r w:rsidR="00D9348A">
          <w:rPr>
            <w:noProof/>
            <w:webHidden/>
          </w:rPr>
        </w:r>
        <w:r w:rsidR="00D9348A">
          <w:rPr>
            <w:noProof/>
            <w:webHidden/>
          </w:rPr>
          <w:fldChar w:fldCharType="separate"/>
        </w:r>
        <w:r w:rsidR="006A4C91">
          <w:rPr>
            <w:noProof/>
            <w:webHidden/>
          </w:rPr>
          <w:t>19</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12" w:history="1">
        <w:r w:rsidR="00D9348A" w:rsidRPr="00581B18">
          <w:rPr>
            <w:rStyle w:val="Hyperlink"/>
            <w:noProof/>
          </w:rPr>
          <w:t>4.7</w:t>
        </w:r>
        <w:r w:rsidR="00D9348A">
          <w:rPr>
            <w:rFonts w:asciiTheme="minorHAnsi" w:eastAsiaTheme="minorEastAsia" w:hAnsiTheme="minorHAnsi" w:cstheme="minorBidi"/>
            <w:caps w:val="0"/>
            <w:noProof/>
            <w:color w:val="auto"/>
            <w:sz w:val="22"/>
            <w:szCs w:val="22"/>
          </w:rPr>
          <w:tab/>
        </w:r>
        <w:r w:rsidR="00D9348A" w:rsidRPr="00581B18">
          <w:rPr>
            <w:rStyle w:val="Hyperlink"/>
            <w:noProof/>
          </w:rPr>
          <w:t>Data Driven Test Scenario</w:t>
        </w:r>
        <w:r w:rsidR="00D9348A">
          <w:rPr>
            <w:noProof/>
            <w:webHidden/>
          </w:rPr>
          <w:tab/>
        </w:r>
        <w:r w:rsidR="00D9348A">
          <w:rPr>
            <w:noProof/>
            <w:webHidden/>
          </w:rPr>
          <w:fldChar w:fldCharType="begin"/>
        </w:r>
        <w:r w:rsidR="00D9348A">
          <w:rPr>
            <w:noProof/>
            <w:webHidden/>
          </w:rPr>
          <w:instrText xml:space="preserve"> PAGEREF _Toc453946312 \h </w:instrText>
        </w:r>
        <w:r w:rsidR="00D9348A">
          <w:rPr>
            <w:noProof/>
            <w:webHidden/>
          </w:rPr>
        </w:r>
        <w:r w:rsidR="00D9348A">
          <w:rPr>
            <w:noProof/>
            <w:webHidden/>
          </w:rPr>
          <w:fldChar w:fldCharType="separate"/>
        </w:r>
        <w:r w:rsidR="006A4C91">
          <w:rPr>
            <w:noProof/>
            <w:webHidden/>
          </w:rPr>
          <w:t>20</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3" w:history="1">
        <w:r w:rsidR="00D9348A" w:rsidRPr="00581B18">
          <w:rPr>
            <w:rStyle w:val="Hyperlink"/>
            <w:noProof/>
          </w:rPr>
          <w:t>4.7.1</w:t>
        </w:r>
        <w:r w:rsidR="00D9348A">
          <w:rPr>
            <w:rFonts w:asciiTheme="minorHAnsi" w:eastAsiaTheme="minorEastAsia" w:hAnsiTheme="minorHAnsi" w:cstheme="minorBidi"/>
            <w:iCs w:val="0"/>
            <w:noProof/>
            <w:color w:val="auto"/>
            <w:sz w:val="22"/>
            <w:szCs w:val="22"/>
          </w:rPr>
          <w:tab/>
        </w:r>
        <w:r w:rsidR="00D9348A" w:rsidRPr="00581B18">
          <w:rPr>
            <w:rStyle w:val="Hyperlink"/>
            <w:noProof/>
          </w:rPr>
          <w:t>Test Case Structure</w:t>
        </w:r>
        <w:r w:rsidR="00D9348A">
          <w:rPr>
            <w:noProof/>
            <w:webHidden/>
          </w:rPr>
          <w:tab/>
        </w:r>
        <w:r w:rsidR="00D9348A">
          <w:rPr>
            <w:noProof/>
            <w:webHidden/>
          </w:rPr>
          <w:fldChar w:fldCharType="begin"/>
        </w:r>
        <w:r w:rsidR="00D9348A">
          <w:rPr>
            <w:noProof/>
            <w:webHidden/>
          </w:rPr>
          <w:instrText xml:space="preserve"> PAGEREF _Toc453946313 \h </w:instrText>
        </w:r>
        <w:r w:rsidR="00D9348A">
          <w:rPr>
            <w:noProof/>
            <w:webHidden/>
          </w:rPr>
        </w:r>
        <w:r w:rsidR="00D9348A">
          <w:rPr>
            <w:noProof/>
            <w:webHidden/>
          </w:rPr>
          <w:fldChar w:fldCharType="separate"/>
        </w:r>
        <w:r w:rsidR="006A4C91">
          <w:rPr>
            <w:noProof/>
            <w:webHidden/>
          </w:rPr>
          <w:t>20</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4" w:history="1">
        <w:r w:rsidR="00D9348A" w:rsidRPr="00581B18">
          <w:rPr>
            <w:rStyle w:val="Hyperlink"/>
            <w:noProof/>
          </w:rPr>
          <w:t>4.7.2</w:t>
        </w:r>
        <w:r w:rsidR="00D9348A">
          <w:rPr>
            <w:rFonts w:asciiTheme="minorHAnsi" w:eastAsiaTheme="minorEastAsia" w:hAnsiTheme="minorHAnsi" w:cstheme="minorBidi"/>
            <w:iCs w:val="0"/>
            <w:noProof/>
            <w:color w:val="auto"/>
            <w:sz w:val="22"/>
            <w:szCs w:val="22"/>
          </w:rPr>
          <w:tab/>
        </w:r>
        <w:r w:rsidR="00D9348A" w:rsidRPr="00581B18">
          <w:rPr>
            <w:rStyle w:val="Hyperlink"/>
            <w:noProof/>
          </w:rPr>
          <w:t>‘Before’ Test Step</w:t>
        </w:r>
        <w:r w:rsidR="00D9348A">
          <w:rPr>
            <w:noProof/>
            <w:webHidden/>
          </w:rPr>
          <w:tab/>
        </w:r>
        <w:r w:rsidR="00D9348A">
          <w:rPr>
            <w:noProof/>
            <w:webHidden/>
          </w:rPr>
          <w:fldChar w:fldCharType="begin"/>
        </w:r>
        <w:r w:rsidR="00D9348A">
          <w:rPr>
            <w:noProof/>
            <w:webHidden/>
          </w:rPr>
          <w:instrText xml:space="preserve"> PAGEREF _Toc453946314 \h </w:instrText>
        </w:r>
        <w:r w:rsidR="00D9348A">
          <w:rPr>
            <w:noProof/>
            <w:webHidden/>
          </w:rPr>
        </w:r>
        <w:r w:rsidR="00D9348A">
          <w:rPr>
            <w:noProof/>
            <w:webHidden/>
          </w:rPr>
          <w:fldChar w:fldCharType="separate"/>
        </w:r>
        <w:r w:rsidR="006A4C91">
          <w:rPr>
            <w:noProof/>
            <w:webHidden/>
          </w:rPr>
          <w:t>22</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5" w:history="1">
        <w:r w:rsidR="00D9348A" w:rsidRPr="00581B18">
          <w:rPr>
            <w:rStyle w:val="Hyperlink"/>
            <w:noProof/>
          </w:rPr>
          <w:t>4.7.3</w:t>
        </w:r>
        <w:r w:rsidR="00D9348A">
          <w:rPr>
            <w:rFonts w:asciiTheme="minorHAnsi" w:eastAsiaTheme="minorEastAsia" w:hAnsiTheme="minorHAnsi" w:cstheme="minorBidi"/>
            <w:iCs w:val="0"/>
            <w:noProof/>
            <w:color w:val="auto"/>
            <w:sz w:val="22"/>
            <w:szCs w:val="22"/>
          </w:rPr>
          <w:tab/>
        </w:r>
        <w:r w:rsidR="00D9348A" w:rsidRPr="00581B18">
          <w:rPr>
            <w:rStyle w:val="Hyperlink"/>
            <w:noProof/>
          </w:rPr>
          <w:t>‘data driver’ Test Step</w:t>
        </w:r>
        <w:r w:rsidR="00D9348A">
          <w:rPr>
            <w:noProof/>
            <w:webHidden/>
          </w:rPr>
          <w:tab/>
        </w:r>
        <w:r w:rsidR="00D9348A">
          <w:rPr>
            <w:noProof/>
            <w:webHidden/>
          </w:rPr>
          <w:fldChar w:fldCharType="begin"/>
        </w:r>
        <w:r w:rsidR="00D9348A">
          <w:rPr>
            <w:noProof/>
            <w:webHidden/>
          </w:rPr>
          <w:instrText xml:space="preserve"> PAGEREF _Toc453946315 \h </w:instrText>
        </w:r>
        <w:r w:rsidR="00D9348A">
          <w:rPr>
            <w:noProof/>
            <w:webHidden/>
          </w:rPr>
        </w:r>
        <w:r w:rsidR="00D9348A">
          <w:rPr>
            <w:noProof/>
            <w:webHidden/>
          </w:rPr>
          <w:fldChar w:fldCharType="separate"/>
        </w:r>
        <w:r w:rsidR="006A4C91">
          <w:rPr>
            <w:noProof/>
            <w:webHidden/>
          </w:rPr>
          <w:t>23</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6" w:history="1">
        <w:r w:rsidR="00D9348A" w:rsidRPr="00581B18">
          <w:rPr>
            <w:rStyle w:val="Hyperlink"/>
            <w:noProof/>
          </w:rPr>
          <w:t>4.7.4</w:t>
        </w:r>
        <w:r w:rsidR="00D9348A">
          <w:rPr>
            <w:rFonts w:asciiTheme="minorHAnsi" w:eastAsiaTheme="minorEastAsia" w:hAnsiTheme="minorHAnsi" w:cstheme="minorBidi"/>
            <w:iCs w:val="0"/>
            <w:noProof/>
            <w:color w:val="auto"/>
            <w:sz w:val="22"/>
            <w:szCs w:val="22"/>
          </w:rPr>
          <w:tab/>
        </w:r>
        <w:r w:rsidR="00D9348A" w:rsidRPr="00581B18">
          <w:rPr>
            <w:rStyle w:val="Hyperlink"/>
            <w:noProof/>
          </w:rPr>
          <w:t>REST Request Test Steps</w:t>
        </w:r>
        <w:r w:rsidR="00D9348A">
          <w:rPr>
            <w:noProof/>
            <w:webHidden/>
          </w:rPr>
          <w:tab/>
        </w:r>
        <w:r w:rsidR="00D9348A">
          <w:rPr>
            <w:noProof/>
            <w:webHidden/>
          </w:rPr>
          <w:fldChar w:fldCharType="begin"/>
        </w:r>
        <w:r w:rsidR="00D9348A">
          <w:rPr>
            <w:noProof/>
            <w:webHidden/>
          </w:rPr>
          <w:instrText xml:space="preserve"> PAGEREF _Toc453946316 \h </w:instrText>
        </w:r>
        <w:r w:rsidR="00D9348A">
          <w:rPr>
            <w:noProof/>
            <w:webHidden/>
          </w:rPr>
        </w:r>
        <w:r w:rsidR="00D9348A">
          <w:rPr>
            <w:noProof/>
            <w:webHidden/>
          </w:rPr>
          <w:fldChar w:fldCharType="separate"/>
        </w:r>
        <w:r w:rsidR="006A4C91">
          <w:rPr>
            <w:noProof/>
            <w:webHidden/>
          </w:rPr>
          <w:t>24</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7" w:history="1">
        <w:r w:rsidR="00D9348A" w:rsidRPr="00581B18">
          <w:rPr>
            <w:rStyle w:val="Hyperlink"/>
            <w:noProof/>
          </w:rPr>
          <w:t>4.7.5</w:t>
        </w:r>
        <w:r w:rsidR="00D9348A">
          <w:rPr>
            <w:rFonts w:asciiTheme="minorHAnsi" w:eastAsiaTheme="minorEastAsia" w:hAnsiTheme="minorHAnsi" w:cstheme="minorBidi"/>
            <w:iCs w:val="0"/>
            <w:noProof/>
            <w:color w:val="auto"/>
            <w:sz w:val="22"/>
            <w:szCs w:val="22"/>
          </w:rPr>
          <w:tab/>
        </w:r>
        <w:r w:rsidR="00D9348A" w:rsidRPr="00581B18">
          <w:rPr>
            <w:rStyle w:val="Hyperlink"/>
            <w:noProof/>
          </w:rPr>
          <w:t>JDBC Request Test Steps</w:t>
        </w:r>
        <w:r w:rsidR="00D9348A">
          <w:rPr>
            <w:noProof/>
            <w:webHidden/>
          </w:rPr>
          <w:tab/>
        </w:r>
        <w:r w:rsidR="00D9348A">
          <w:rPr>
            <w:noProof/>
            <w:webHidden/>
          </w:rPr>
          <w:fldChar w:fldCharType="begin"/>
        </w:r>
        <w:r w:rsidR="00D9348A">
          <w:rPr>
            <w:noProof/>
            <w:webHidden/>
          </w:rPr>
          <w:instrText xml:space="preserve"> PAGEREF _Toc453946317 \h </w:instrText>
        </w:r>
        <w:r w:rsidR="00D9348A">
          <w:rPr>
            <w:noProof/>
            <w:webHidden/>
          </w:rPr>
        </w:r>
        <w:r w:rsidR="00D9348A">
          <w:rPr>
            <w:noProof/>
            <w:webHidden/>
          </w:rPr>
          <w:fldChar w:fldCharType="separate"/>
        </w:r>
        <w:r w:rsidR="006A4C91">
          <w:rPr>
            <w:noProof/>
            <w:webHidden/>
          </w:rPr>
          <w:t>24</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8" w:history="1">
        <w:r w:rsidR="00D9348A" w:rsidRPr="00581B18">
          <w:rPr>
            <w:rStyle w:val="Hyperlink"/>
            <w:noProof/>
          </w:rPr>
          <w:t>4.7.6</w:t>
        </w:r>
        <w:r w:rsidR="00D9348A">
          <w:rPr>
            <w:rFonts w:asciiTheme="minorHAnsi" w:eastAsiaTheme="minorEastAsia" w:hAnsiTheme="minorHAnsi" w:cstheme="minorBidi"/>
            <w:iCs w:val="0"/>
            <w:noProof/>
            <w:color w:val="auto"/>
            <w:sz w:val="22"/>
            <w:szCs w:val="22"/>
          </w:rPr>
          <w:tab/>
        </w:r>
        <w:r w:rsidR="00D9348A" w:rsidRPr="00581B18">
          <w:rPr>
            <w:rStyle w:val="Hyperlink"/>
            <w:noProof/>
          </w:rPr>
          <w:t>‘PAUSE’ Test Step</w:t>
        </w:r>
        <w:r w:rsidR="00D9348A">
          <w:rPr>
            <w:noProof/>
            <w:webHidden/>
          </w:rPr>
          <w:tab/>
        </w:r>
        <w:r w:rsidR="00D9348A">
          <w:rPr>
            <w:noProof/>
            <w:webHidden/>
          </w:rPr>
          <w:fldChar w:fldCharType="begin"/>
        </w:r>
        <w:r w:rsidR="00D9348A">
          <w:rPr>
            <w:noProof/>
            <w:webHidden/>
          </w:rPr>
          <w:instrText xml:space="preserve"> PAGEREF _Toc453946318 \h </w:instrText>
        </w:r>
        <w:r w:rsidR="00D9348A">
          <w:rPr>
            <w:noProof/>
            <w:webHidden/>
          </w:rPr>
        </w:r>
        <w:r w:rsidR="00D9348A">
          <w:rPr>
            <w:noProof/>
            <w:webHidden/>
          </w:rPr>
          <w:fldChar w:fldCharType="separate"/>
        </w:r>
        <w:r w:rsidR="006A4C91">
          <w:rPr>
            <w:noProof/>
            <w:webHidden/>
          </w:rPr>
          <w:t>25</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19" w:history="1">
        <w:r w:rsidR="00D9348A" w:rsidRPr="00581B18">
          <w:rPr>
            <w:rStyle w:val="Hyperlink"/>
            <w:noProof/>
          </w:rPr>
          <w:t>4.7.7</w:t>
        </w:r>
        <w:r w:rsidR="00D9348A">
          <w:rPr>
            <w:rFonts w:asciiTheme="minorHAnsi" w:eastAsiaTheme="minorEastAsia" w:hAnsiTheme="minorHAnsi" w:cstheme="minorBidi"/>
            <w:iCs w:val="0"/>
            <w:noProof/>
            <w:color w:val="auto"/>
            <w:sz w:val="22"/>
            <w:szCs w:val="22"/>
          </w:rPr>
          <w:tab/>
        </w:r>
        <w:r w:rsidR="00D9348A" w:rsidRPr="00581B18">
          <w:rPr>
            <w:rStyle w:val="Hyperlink"/>
            <w:noProof/>
          </w:rPr>
          <w:t>‘WAIT’ Test Step</w:t>
        </w:r>
        <w:r w:rsidR="00D9348A">
          <w:rPr>
            <w:noProof/>
            <w:webHidden/>
          </w:rPr>
          <w:tab/>
        </w:r>
        <w:r w:rsidR="00D9348A">
          <w:rPr>
            <w:noProof/>
            <w:webHidden/>
          </w:rPr>
          <w:fldChar w:fldCharType="begin"/>
        </w:r>
        <w:r w:rsidR="00D9348A">
          <w:rPr>
            <w:noProof/>
            <w:webHidden/>
          </w:rPr>
          <w:instrText xml:space="preserve"> PAGEREF _Toc453946319 \h </w:instrText>
        </w:r>
        <w:r w:rsidR="00D9348A">
          <w:rPr>
            <w:noProof/>
            <w:webHidden/>
          </w:rPr>
        </w:r>
        <w:r w:rsidR="00D9348A">
          <w:rPr>
            <w:noProof/>
            <w:webHidden/>
          </w:rPr>
          <w:fldChar w:fldCharType="separate"/>
        </w:r>
        <w:r w:rsidR="006A4C91">
          <w:rPr>
            <w:noProof/>
            <w:webHidden/>
          </w:rPr>
          <w:t>25</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20" w:history="1">
        <w:r w:rsidR="00D9348A" w:rsidRPr="00581B18">
          <w:rPr>
            <w:rStyle w:val="Hyperlink"/>
            <w:noProof/>
          </w:rPr>
          <w:t>4.7.8</w:t>
        </w:r>
        <w:r w:rsidR="00D9348A">
          <w:rPr>
            <w:rFonts w:asciiTheme="minorHAnsi" w:eastAsiaTheme="minorEastAsia" w:hAnsiTheme="minorHAnsi" w:cstheme="minorBidi"/>
            <w:iCs w:val="0"/>
            <w:noProof/>
            <w:color w:val="auto"/>
            <w:sz w:val="22"/>
            <w:szCs w:val="22"/>
          </w:rPr>
          <w:tab/>
        </w:r>
        <w:r w:rsidR="00D9348A" w:rsidRPr="00581B18">
          <w:rPr>
            <w:rStyle w:val="Hyperlink"/>
            <w:noProof/>
          </w:rPr>
          <w:t>‘goto Looper’ Test Steps</w:t>
        </w:r>
        <w:r w:rsidR="00D9348A">
          <w:rPr>
            <w:noProof/>
            <w:webHidden/>
          </w:rPr>
          <w:tab/>
        </w:r>
        <w:r w:rsidR="00D9348A">
          <w:rPr>
            <w:noProof/>
            <w:webHidden/>
          </w:rPr>
          <w:fldChar w:fldCharType="begin"/>
        </w:r>
        <w:r w:rsidR="00D9348A">
          <w:rPr>
            <w:noProof/>
            <w:webHidden/>
          </w:rPr>
          <w:instrText xml:space="preserve"> PAGEREF _Toc453946320 \h </w:instrText>
        </w:r>
        <w:r w:rsidR="00D9348A">
          <w:rPr>
            <w:noProof/>
            <w:webHidden/>
          </w:rPr>
        </w:r>
        <w:r w:rsidR="00D9348A">
          <w:rPr>
            <w:noProof/>
            <w:webHidden/>
          </w:rPr>
          <w:fldChar w:fldCharType="separate"/>
        </w:r>
        <w:r w:rsidR="006A4C91">
          <w:rPr>
            <w:noProof/>
            <w:webHidden/>
          </w:rPr>
          <w:t>25</w:t>
        </w:r>
        <w:r w:rsidR="00D9348A">
          <w:rPr>
            <w:noProof/>
            <w:webHidden/>
          </w:rPr>
          <w:fldChar w:fldCharType="end"/>
        </w:r>
      </w:hyperlink>
    </w:p>
    <w:p w:rsidR="00D9348A" w:rsidRDefault="00EA28FA">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53946321" w:history="1">
        <w:r w:rsidR="00D9348A" w:rsidRPr="00581B18">
          <w:rPr>
            <w:rStyle w:val="Hyperlink"/>
            <w:noProof/>
          </w:rPr>
          <w:t>4.7.9</w:t>
        </w:r>
        <w:r w:rsidR="00D9348A">
          <w:rPr>
            <w:rFonts w:asciiTheme="minorHAnsi" w:eastAsiaTheme="minorEastAsia" w:hAnsiTheme="minorHAnsi" w:cstheme="minorBidi"/>
            <w:iCs w:val="0"/>
            <w:noProof/>
            <w:color w:val="auto"/>
            <w:sz w:val="22"/>
            <w:szCs w:val="22"/>
          </w:rPr>
          <w:tab/>
        </w:r>
        <w:r w:rsidR="00D9348A" w:rsidRPr="00581B18">
          <w:rPr>
            <w:rStyle w:val="Hyperlink"/>
            <w:noProof/>
          </w:rPr>
          <w:t>‘Looper’ Test Steps</w:t>
        </w:r>
        <w:r w:rsidR="00D9348A">
          <w:rPr>
            <w:noProof/>
            <w:webHidden/>
          </w:rPr>
          <w:tab/>
        </w:r>
        <w:r w:rsidR="00D9348A">
          <w:rPr>
            <w:noProof/>
            <w:webHidden/>
          </w:rPr>
          <w:fldChar w:fldCharType="begin"/>
        </w:r>
        <w:r w:rsidR="00D9348A">
          <w:rPr>
            <w:noProof/>
            <w:webHidden/>
          </w:rPr>
          <w:instrText xml:space="preserve"> PAGEREF _Toc453946321 \h </w:instrText>
        </w:r>
        <w:r w:rsidR="00D9348A">
          <w:rPr>
            <w:noProof/>
            <w:webHidden/>
          </w:rPr>
        </w:r>
        <w:r w:rsidR="00D9348A">
          <w:rPr>
            <w:noProof/>
            <w:webHidden/>
          </w:rPr>
          <w:fldChar w:fldCharType="separate"/>
        </w:r>
        <w:r w:rsidR="006A4C91">
          <w:rPr>
            <w:noProof/>
            <w:webHidden/>
          </w:rPr>
          <w:t>25</w:t>
        </w:r>
        <w:r w:rsidR="00D9348A">
          <w:rPr>
            <w:noProof/>
            <w:webHidden/>
          </w:rPr>
          <w:fldChar w:fldCharType="end"/>
        </w:r>
      </w:hyperlink>
    </w:p>
    <w:p w:rsidR="00D9348A" w:rsidRDefault="00EA28FA">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53946322" w:history="1">
        <w:r w:rsidR="00D9348A" w:rsidRPr="00581B18">
          <w:rPr>
            <w:rStyle w:val="Hyperlink"/>
            <w:noProof/>
          </w:rPr>
          <w:t>5</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Test Execution and Result Validation</w:t>
        </w:r>
        <w:r w:rsidR="00D9348A">
          <w:rPr>
            <w:noProof/>
            <w:webHidden/>
          </w:rPr>
          <w:tab/>
        </w:r>
        <w:r w:rsidR="00D9348A">
          <w:rPr>
            <w:noProof/>
            <w:webHidden/>
          </w:rPr>
          <w:fldChar w:fldCharType="begin"/>
        </w:r>
        <w:r w:rsidR="00D9348A">
          <w:rPr>
            <w:noProof/>
            <w:webHidden/>
          </w:rPr>
          <w:instrText xml:space="preserve"> PAGEREF _Toc453946322 \h </w:instrText>
        </w:r>
        <w:r w:rsidR="00D9348A">
          <w:rPr>
            <w:noProof/>
            <w:webHidden/>
          </w:rPr>
        </w:r>
        <w:r w:rsidR="00D9348A">
          <w:rPr>
            <w:noProof/>
            <w:webHidden/>
          </w:rPr>
          <w:fldChar w:fldCharType="separate"/>
        </w:r>
        <w:r w:rsidR="006A4C91">
          <w:rPr>
            <w:noProof/>
            <w:webHidden/>
          </w:rPr>
          <w:t>26</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23" w:history="1">
        <w:r w:rsidR="00D9348A" w:rsidRPr="00581B18">
          <w:rPr>
            <w:rStyle w:val="Hyperlink"/>
            <w:noProof/>
          </w:rPr>
          <w:t>5.1</w:t>
        </w:r>
        <w:r w:rsidR="00D9348A">
          <w:rPr>
            <w:rFonts w:asciiTheme="minorHAnsi" w:eastAsiaTheme="minorEastAsia" w:hAnsiTheme="minorHAnsi" w:cstheme="minorBidi"/>
            <w:caps w:val="0"/>
            <w:noProof/>
            <w:color w:val="auto"/>
            <w:sz w:val="22"/>
            <w:szCs w:val="22"/>
          </w:rPr>
          <w:tab/>
        </w:r>
        <w:r w:rsidR="00D9348A" w:rsidRPr="00581B18">
          <w:rPr>
            <w:rStyle w:val="Hyperlink"/>
            <w:noProof/>
          </w:rPr>
          <w:t>Start Test Suite Execution</w:t>
        </w:r>
        <w:r w:rsidR="00D9348A">
          <w:rPr>
            <w:noProof/>
            <w:webHidden/>
          </w:rPr>
          <w:tab/>
        </w:r>
        <w:r w:rsidR="00D9348A">
          <w:rPr>
            <w:noProof/>
            <w:webHidden/>
          </w:rPr>
          <w:fldChar w:fldCharType="begin"/>
        </w:r>
        <w:r w:rsidR="00D9348A">
          <w:rPr>
            <w:noProof/>
            <w:webHidden/>
          </w:rPr>
          <w:instrText xml:space="preserve"> PAGEREF _Toc453946323 \h </w:instrText>
        </w:r>
        <w:r w:rsidR="00D9348A">
          <w:rPr>
            <w:noProof/>
            <w:webHidden/>
          </w:rPr>
        </w:r>
        <w:r w:rsidR="00D9348A">
          <w:rPr>
            <w:noProof/>
            <w:webHidden/>
          </w:rPr>
          <w:fldChar w:fldCharType="separate"/>
        </w:r>
        <w:r w:rsidR="006A4C91">
          <w:rPr>
            <w:noProof/>
            <w:webHidden/>
          </w:rPr>
          <w:t>26</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24" w:history="1">
        <w:r w:rsidR="00D9348A" w:rsidRPr="00581B18">
          <w:rPr>
            <w:rStyle w:val="Hyperlink"/>
            <w:noProof/>
          </w:rPr>
          <w:t>5.2</w:t>
        </w:r>
        <w:r w:rsidR="00D9348A">
          <w:rPr>
            <w:rFonts w:asciiTheme="minorHAnsi" w:eastAsiaTheme="minorEastAsia" w:hAnsiTheme="minorHAnsi" w:cstheme="minorBidi"/>
            <w:caps w:val="0"/>
            <w:noProof/>
            <w:color w:val="auto"/>
            <w:sz w:val="22"/>
            <w:szCs w:val="22"/>
          </w:rPr>
          <w:tab/>
        </w:r>
        <w:r w:rsidR="00D9348A" w:rsidRPr="00581B18">
          <w:rPr>
            <w:rStyle w:val="Hyperlink"/>
            <w:noProof/>
          </w:rPr>
          <w:t>View Test Suite Execution Log</w:t>
        </w:r>
        <w:r w:rsidR="00D9348A">
          <w:rPr>
            <w:noProof/>
            <w:webHidden/>
          </w:rPr>
          <w:tab/>
        </w:r>
        <w:r w:rsidR="00D9348A">
          <w:rPr>
            <w:noProof/>
            <w:webHidden/>
          </w:rPr>
          <w:fldChar w:fldCharType="begin"/>
        </w:r>
        <w:r w:rsidR="00D9348A">
          <w:rPr>
            <w:noProof/>
            <w:webHidden/>
          </w:rPr>
          <w:instrText xml:space="preserve"> PAGEREF _Toc453946324 \h </w:instrText>
        </w:r>
        <w:r w:rsidR="00D9348A">
          <w:rPr>
            <w:noProof/>
            <w:webHidden/>
          </w:rPr>
        </w:r>
        <w:r w:rsidR="00D9348A">
          <w:rPr>
            <w:noProof/>
            <w:webHidden/>
          </w:rPr>
          <w:fldChar w:fldCharType="separate"/>
        </w:r>
        <w:r w:rsidR="006A4C91">
          <w:rPr>
            <w:noProof/>
            <w:webHidden/>
          </w:rPr>
          <w:t>27</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25" w:history="1">
        <w:r w:rsidR="00D9348A" w:rsidRPr="00581B18">
          <w:rPr>
            <w:rStyle w:val="Hyperlink"/>
            <w:noProof/>
          </w:rPr>
          <w:t>5.3</w:t>
        </w:r>
        <w:r w:rsidR="00D9348A">
          <w:rPr>
            <w:rFonts w:asciiTheme="minorHAnsi" w:eastAsiaTheme="minorEastAsia" w:hAnsiTheme="minorHAnsi" w:cstheme="minorBidi"/>
            <w:caps w:val="0"/>
            <w:noProof/>
            <w:color w:val="auto"/>
            <w:sz w:val="22"/>
            <w:szCs w:val="22"/>
          </w:rPr>
          <w:tab/>
        </w:r>
        <w:r w:rsidR="00D9348A" w:rsidRPr="00581B18">
          <w:rPr>
            <w:rStyle w:val="Hyperlink"/>
            <w:noProof/>
          </w:rPr>
          <w:t>View DDT Framework Log</w:t>
        </w:r>
        <w:r w:rsidR="00D9348A">
          <w:rPr>
            <w:noProof/>
            <w:webHidden/>
          </w:rPr>
          <w:tab/>
        </w:r>
        <w:r w:rsidR="00D9348A">
          <w:rPr>
            <w:noProof/>
            <w:webHidden/>
          </w:rPr>
          <w:fldChar w:fldCharType="begin"/>
        </w:r>
        <w:r w:rsidR="00D9348A">
          <w:rPr>
            <w:noProof/>
            <w:webHidden/>
          </w:rPr>
          <w:instrText xml:space="preserve"> PAGEREF _Toc453946325 \h </w:instrText>
        </w:r>
        <w:r w:rsidR="00D9348A">
          <w:rPr>
            <w:noProof/>
            <w:webHidden/>
          </w:rPr>
        </w:r>
        <w:r w:rsidR="00D9348A">
          <w:rPr>
            <w:noProof/>
            <w:webHidden/>
          </w:rPr>
          <w:fldChar w:fldCharType="separate"/>
        </w:r>
        <w:r w:rsidR="006A4C91">
          <w:rPr>
            <w:noProof/>
            <w:webHidden/>
          </w:rPr>
          <w:t>29</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26" w:history="1">
        <w:r w:rsidR="00D9348A" w:rsidRPr="00581B18">
          <w:rPr>
            <w:rStyle w:val="Hyperlink"/>
            <w:noProof/>
          </w:rPr>
          <w:t>5.4</w:t>
        </w:r>
        <w:r w:rsidR="00D9348A">
          <w:rPr>
            <w:rFonts w:asciiTheme="minorHAnsi" w:eastAsiaTheme="minorEastAsia" w:hAnsiTheme="minorHAnsi" w:cstheme="minorBidi"/>
            <w:caps w:val="0"/>
            <w:noProof/>
            <w:color w:val="auto"/>
            <w:sz w:val="22"/>
            <w:szCs w:val="22"/>
          </w:rPr>
          <w:tab/>
        </w:r>
        <w:r w:rsidR="00D9348A" w:rsidRPr="00581B18">
          <w:rPr>
            <w:rStyle w:val="Hyperlink"/>
            <w:noProof/>
          </w:rPr>
          <w:t>Test Step Result Validation</w:t>
        </w:r>
        <w:r w:rsidR="00D9348A">
          <w:rPr>
            <w:noProof/>
            <w:webHidden/>
          </w:rPr>
          <w:tab/>
        </w:r>
        <w:r w:rsidR="00D9348A">
          <w:rPr>
            <w:noProof/>
            <w:webHidden/>
          </w:rPr>
          <w:fldChar w:fldCharType="begin"/>
        </w:r>
        <w:r w:rsidR="00D9348A">
          <w:rPr>
            <w:noProof/>
            <w:webHidden/>
          </w:rPr>
          <w:instrText xml:space="preserve"> PAGEREF _Toc453946326 \h </w:instrText>
        </w:r>
        <w:r w:rsidR="00D9348A">
          <w:rPr>
            <w:noProof/>
            <w:webHidden/>
          </w:rPr>
        </w:r>
        <w:r w:rsidR="00D9348A">
          <w:rPr>
            <w:noProof/>
            <w:webHidden/>
          </w:rPr>
          <w:fldChar w:fldCharType="separate"/>
        </w:r>
        <w:r w:rsidR="006A4C91">
          <w:rPr>
            <w:noProof/>
            <w:webHidden/>
          </w:rPr>
          <w:t>30</w:t>
        </w:r>
        <w:r w:rsidR="00D9348A">
          <w:rPr>
            <w:noProof/>
            <w:webHidden/>
          </w:rPr>
          <w:fldChar w:fldCharType="end"/>
        </w:r>
      </w:hyperlink>
    </w:p>
    <w:p w:rsidR="00D9348A" w:rsidRDefault="00EA28FA">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53946327" w:history="1">
        <w:r w:rsidR="00D9348A" w:rsidRPr="00581B18">
          <w:rPr>
            <w:rStyle w:val="Hyperlink"/>
            <w:noProof/>
          </w:rPr>
          <w:t>5.5</w:t>
        </w:r>
        <w:r w:rsidR="00D9348A">
          <w:rPr>
            <w:rFonts w:asciiTheme="minorHAnsi" w:eastAsiaTheme="minorEastAsia" w:hAnsiTheme="minorHAnsi" w:cstheme="minorBidi"/>
            <w:caps w:val="0"/>
            <w:noProof/>
            <w:color w:val="auto"/>
            <w:sz w:val="22"/>
            <w:szCs w:val="22"/>
          </w:rPr>
          <w:tab/>
        </w:r>
        <w:r w:rsidR="00D9348A" w:rsidRPr="00581B18">
          <w:rPr>
            <w:rStyle w:val="Hyperlink"/>
            <w:noProof/>
          </w:rPr>
          <w:t>Closing SoapUI</w:t>
        </w:r>
        <w:r w:rsidR="00D9348A">
          <w:rPr>
            <w:noProof/>
            <w:webHidden/>
          </w:rPr>
          <w:tab/>
        </w:r>
        <w:r w:rsidR="00D9348A">
          <w:rPr>
            <w:noProof/>
            <w:webHidden/>
          </w:rPr>
          <w:fldChar w:fldCharType="begin"/>
        </w:r>
        <w:r w:rsidR="00D9348A">
          <w:rPr>
            <w:noProof/>
            <w:webHidden/>
          </w:rPr>
          <w:instrText xml:space="preserve"> PAGEREF _Toc453946327 \h </w:instrText>
        </w:r>
        <w:r w:rsidR="00D9348A">
          <w:rPr>
            <w:noProof/>
            <w:webHidden/>
          </w:rPr>
        </w:r>
        <w:r w:rsidR="00D9348A">
          <w:rPr>
            <w:noProof/>
            <w:webHidden/>
          </w:rPr>
          <w:fldChar w:fldCharType="separate"/>
        </w:r>
        <w:r w:rsidR="006A4C91">
          <w:rPr>
            <w:noProof/>
            <w:webHidden/>
          </w:rPr>
          <w:t>35</w:t>
        </w:r>
        <w:r w:rsidR="00D9348A">
          <w:rPr>
            <w:noProof/>
            <w:webHidden/>
          </w:rPr>
          <w:fldChar w:fldCharType="end"/>
        </w:r>
      </w:hyperlink>
    </w:p>
    <w:p w:rsidR="00D9348A" w:rsidRDefault="00EA28FA">
      <w:pPr>
        <w:pStyle w:val="TOC1"/>
        <w:tabs>
          <w:tab w:val="left" w:pos="1400"/>
          <w:tab w:val="right" w:leader="dot" w:pos="9347"/>
        </w:tabs>
        <w:rPr>
          <w:rFonts w:asciiTheme="minorHAnsi" w:eastAsiaTheme="minorEastAsia" w:hAnsiTheme="minorHAnsi" w:cstheme="minorBidi"/>
          <w:bCs w:val="0"/>
          <w:caps w:val="0"/>
          <w:noProof/>
          <w:color w:val="auto"/>
          <w:sz w:val="22"/>
          <w:szCs w:val="22"/>
        </w:rPr>
      </w:pPr>
      <w:hyperlink w:anchor="_Toc453946328" w:history="1">
        <w:r w:rsidR="00D9348A" w:rsidRPr="00581B18">
          <w:rPr>
            <w:rStyle w:val="Hyperlink"/>
            <w:noProof/>
            <w14:scene3d>
              <w14:camera w14:prst="orthographicFront"/>
              <w14:lightRig w14:rig="threePt" w14:dir="t">
                <w14:rot w14:lat="0" w14:lon="0" w14:rev="0"/>
              </w14:lightRig>
            </w14:scene3d>
          </w:rPr>
          <w:t>Appendix A.</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test data file Examples</w:t>
        </w:r>
        <w:r w:rsidR="00D9348A">
          <w:rPr>
            <w:noProof/>
            <w:webHidden/>
          </w:rPr>
          <w:tab/>
        </w:r>
        <w:r w:rsidR="00D9348A">
          <w:rPr>
            <w:noProof/>
            <w:webHidden/>
          </w:rPr>
          <w:fldChar w:fldCharType="begin"/>
        </w:r>
        <w:r w:rsidR="00D9348A">
          <w:rPr>
            <w:noProof/>
            <w:webHidden/>
          </w:rPr>
          <w:instrText xml:space="preserve"> PAGEREF _Toc453946328 \h </w:instrText>
        </w:r>
        <w:r w:rsidR="00D9348A">
          <w:rPr>
            <w:noProof/>
            <w:webHidden/>
          </w:rPr>
        </w:r>
        <w:r w:rsidR="00D9348A">
          <w:rPr>
            <w:noProof/>
            <w:webHidden/>
          </w:rPr>
          <w:fldChar w:fldCharType="separate"/>
        </w:r>
        <w:r w:rsidR="006A4C91">
          <w:rPr>
            <w:noProof/>
            <w:webHidden/>
          </w:rPr>
          <w:t>36</w:t>
        </w:r>
        <w:r w:rsidR="00D9348A">
          <w:rPr>
            <w:noProof/>
            <w:webHidden/>
          </w:rPr>
          <w:fldChar w:fldCharType="end"/>
        </w:r>
      </w:hyperlink>
    </w:p>
    <w:p w:rsidR="00D9348A" w:rsidRDefault="00EA28FA">
      <w:pPr>
        <w:pStyle w:val="TOC2"/>
        <w:tabs>
          <w:tab w:val="left" w:pos="1715"/>
          <w:tab w:val="right" w:leader="dot" w:pos="9347"/>
        </w:tabs>
        <w:rPr>
          <w:rFonts w:asciiTheme="minorHAnsi" w:eastAsiaTheme="minorEastAsia" w:hAnsiTheme="minorHAnsi" w:cstheme="minorBidi"/>
          <w:caps w:val="0"/>
          <w:noProof/>
          <w:color w:val="auto"/>
          <w:sz w:val="22"/>
          <w:szCs w:val="22"/>
        </w:rPr>
      </w:pPr>
      <w:hyperlink w:anchor="_Toc453946329" w:history="1">
        <w:r w:rsidR="00D9348A" w:rsidRPr="00581B18">
          <w:rPr>
            <w:rStyle w:val="Hyperlink"/>
            <w:noProof/>
          </w:rPr>
          <w:t>Appendix A.1.</w:t>
        </w:r>
        <w:r w:rsidR="00D9348A">
          <w:rPr>
            <w:rFonts w:asciiTheme="minorHAnsi" w:eastAsiaTheme="minorEastAsia" w:hAnsiTheme="minorHAnsi" w:cstheme="minorBidi"/>
            <w:caps w:val="0"/>
            <w:noProof/>
            <w:color w:val="auto"/>
            <w:sz w:val="22"/>
            <w:szCs w:val="22"/>
          </w:rPr>
          <w:tab/>
        </w:r>
        <w:r w:rsidR="00D9348A" w:rsidRPr="00581B18">
          <w:rPr>
            <w:rStyle w:val="Hyperlink"/>
            <w:noProof/>
          </w:rPr>
          <w:t>property references in data file</w:t>
        </w:r>
        <w:r w:rsidR="00D9348A">
          <w:rPr>
            <w:noProof/>
            <w:webHidden/>
          </w:rPr>
          <w:tab/>
        </w:r>
        <w:r w:rsidR="00D9348A">
          <w:rPr>
            <w:noProof/>
            <w:webHidden/>
          </w:rPr>
          <w:fldChar w:fldCharType="begin"/>
        </w:r>
        <w:r w:rsidR="00D9348A">
          <w:rPr>
            <w:noProof/>
            <w:webHidden/>
          </w:rPr>
          <w:instrText xml:space="preserve"> PAGEREF _Toc453946329 \h </w:instrText>
        </w:r>
        <w:r w:rsidR="00D9348A">
          <w:rPr>
            <w:noProof/>
            <w:webHidden/>
          </w:rPr>
        </w:r>
        <w:r w:rsidR="00D9348A">
          <w:rPr>
            <w:noProof/>
            <w:webHidden/>
          </w:rPr>
          <w:fldChar w:fldCharType="separate"/>
        </w:r>
        <w:r w:rsidR="006A4C91">
          <w:rPr>
            <w:noProof/>
            <w:webHidden/>
          </w:rPr>
          <w:t>36</w:t>
        </w:r>
        <w:r w:rsidR="00D9348A">
          <w:rPr>
            <w:noProof/>
            <w:webHidden/>
          </w:rPr>
          <w:fldChar w:fldCharType="end"/>
        </w:r>
      </w:hyperlink>
    </w:p>
    <w:p w:rsidR="00D9348A" w:rsidRDefault="00EA28FA">
      <w:pPr>
        <w:pStyle w:val="TOC2"/>
        <w:tabs>
          <w:tab w:val="left" w:pos="1715"/>
          <w:tab w:val="right" w:leader="dot" w:pos="9347"/>
        </w:tabs>
        <w:rPr>
          <w:rFonts w:asciiTheme="minorHAnsi" w:eastAsiaTheme="minorEastAsia" w:hAnsiTheme="minorHAnsi" w:cstheme="minorBidi"/>
          <w:caps w:val="0"/>
          <w:noProof/>
          <w:color w:val="auto"/>
          <w:sz w:val="22"/>
          <w:szCs w:val="22"/>
        </w:rPr>
      </w:pPr>
      <w:hyperlink w:anchor="_Toc453946330" w:history="1">
        <w:r w:rsidR="00D9348A" w:rsidRPr="00581B18">
          <w:rPr>
            <w:rStyle w:val="Hyperlink"/>
            <w:noProof/>
          </w:rPr>
          <w:t>Appendix A.2.</w:t>
        </w:r>
        <w:r w:rsidR="00D9348A">
          <w:rPr>
            <w:rFonts w:asciiTheme="minorHAnsi" w:eastAsiaTheme="minorEastAsia" w:hAnsiTheme="minorHAnsi" w:cstheme="minorBidi"/>
            <w:caps w:val="0"/>
            <w:noProof/>
            <w:color w:val="auto"/>
            <w:sz w:val="22"/>
            <w:szCs w:val="22"/>
          </w:rPr>
          <w:tab/>
        </w:r>
        <w:r w:rsidR="00D9348A" w:rsidRPr="00581B18">
          <w:rPr>
            <w:rStyle w:val="Hyperlink"/>
            <w:noProof/>
          </w:rPr>
          <w:t>Variable mappinfg file and variable references in data file</w:t>
        </w:r>
        <w:r w:rsidR="00D9348A">
          <w:rPr>
            <w:noProof/>
            <w:webHidden/>
          </w:rPr>
          <w:tab/>
        </w:r>
        <w:r w:rsidR="00D9348A">
          <w:rPr>
            <w:noProof/>
            <w:webHidden/>
          </w:rPr>
          <w:fldChar w:fldCharType="begin"/>
        </w:r>
        <w:r w:rsidR="00D9348A">
          <w:rPr>
            <w:noProof/>
            <w:webHidden/>
          </w:rPr>
          <w:instrText xml:space="preserve"> PAGEREF _Toc453946330 \h </w:instrText>
        </w:r>
        <w:r w:rsidR="00D9348A">
          <w:rPr>
            <w:noProof/>
            <w:webHidden/>
          </w:rPr>
        </w:r>
        <w:r w:rsidR="00D9348A">
          <w:rPr>
            <w:noProof/>
            <w:webHidden/>
          </w:rPr>
          <w:fldChar w:fldCharType="separate"/>
        </w:r>
        <w:r w:rsidR="006A4C91">
          <w:rPr>
            <w:noProof/>
            <w:webHidden/>
          </w:rPr>
          <w:t>36</w:t>
        </w:r>
        <w:r w:rsidR="00D9348A">
          <w:rPr>
            <w:noProof/>
            <w:webHidden/>
          </w:rPr>
          <w:fldChar w:fldCharType="end"/>
        </w:r>
      </w:hyperlink>
    </w:p>
    <w:p w:rsidR="00D9348A" w:rsidRDefault="00EA28FA">
      <w:pPr>
        <w:pStyle w:val="TOC2"/>
        <w:tabs>
          <w:tab w:val="left" w:pos="1715"/>
          <w:tab w:val="right" w:leader="dot" w:pos="9347"/>
        </w:tabs>
        <w:rPr>
          <w:rFonts w:asciiTheme="minorHAnsi" w:eastAsiaTheme="minorEastAsia" w:hAnsiTheme="minorHAnsi" w:cstheme="minorBidi"/>
          <w:caps w:val="0"/>
          <w:noProof/>
          <w:color w:val="auto"/>
          <w:sz w:val="22"/>
          <w:szCs w:val="22"/>
        </w:rPr>
      </w:pPr>
      <w:hyperlink w:anchor="_Toc453946331" w:history="1">
        <w:r w:rsidR="00D9348A" w:rsidRPr="00581B18">
          <w:rPr>
            <w:rStyle w:val="Hyperlink"/>
            <w:noProof/>
          </w:rPr>
          <w:t>Appendix A.3.</w:t>
        </w:r>
        <w:r w:rsidR="00D9348A">
          <w:rPr>
            <w:rFonts w:asciiTheme="minorHAnsi" w:eastAsiaTheme="minorEastAsia" w:hAnsiTheme="minorHAnsi" w:cstheme="minorBidi"/>
            <w:caps w:val="0"/>
            <w:noProof/>
            <w:color w:val="auto"/>
            <w:sz w:val="22"/>
            <w:szCs w:val="22"/>
          </w:rPr>
          <w:tab/>
        </w:r>
        <w:r w:rsidR="00D9348A" w:rsidRPr="00581B18">
          <w:rPr>
            <w:rStyle w:val="Hyperlink"/>
            <w:noProof/>
          </w:rPr>
          <w:t>Extract Variable in data file</w:t>
        </w:r>
        <w:r w:rsidR="00D9348A">
          <w:rPr>
            <w:noProof/>
            <w:webHidden/>
          </w:rPr>
          <w:tab/>
        </w:r>
        <w:r w:rsidR="00D9348A">
          <w:rPr>
            <w:noProof/>
            <w:webHidden/>
          </w:rPr>
          <w:fldChar w:fldCharType="begin"/>
        </w:r>
        <w:r w:rsidR="00D9348A">
          <w:rPr>
            <w:noProof/>
            <w:webHidden/>
          </w:rPr>
          <w:instrText xml:space="preserve"> PAGEREF _Toc453946331 \h </w:instrText>
        </w:r>
        <w:r w:rsidR="00D9348A">
          <w:rPr>
            <w:noProof/>
            <w:webHidden/>
          </w:rPr>
        </w:r>
        <w:r w:rsidR="00D9348A">
          <w:rPr>
            <w:noProof/>
            <w:webHidden/>
          </w:rPr>
          <w:fldChar w:fldCharType="separate"/>
        </w:r>
        <w:r w:rsidR="006A4C91">
          <w:rPr>
            <w:noProof/>
            <w:webHidden/>
          </w:rPr>
          <w:t>37</w:t>
        </w:r>
        <w:r w:rsidR="00D9348A">
          <w:rPr>
            <w:noProof/>
            <w:webHidden/>
          </w:rPr>
          <w:fldChar w:fldCharType="end"/>
        </w:r>
      </w:hyperlink>
    </w:p>
    <w:p w:rsidR="00D9348A" w:rsidRDefault="00EA28FA">
      <w:pPr>
        <w:pStyle w:val="TOC2"/>
        <w:tabs>
          <w:tab w:val="left" w:pos="1715"/>
          <w:tab w:val="right" w:leader="dot" w:pos="9347"/>
        </w:tabs>
        <w:rPr>
          <w:rFonts w:asciiTheme="minorHAnsi" w:eastAsiaTheme="minorEastAsia" w:hAnsiTheme="minorHAnsi" w:cstheme="minorBidi"/>
          <w:caps w:val="0"/>
          <w:noProof/>
          <w:color w:val="auto"/>
          <w:sz w:val="22"/>
          <w:szCs w:val="22"/>
        </w:rPr>
      </w:pPr>
      <w:hyperlink w:anchor="_Toc453946332" w:history="1">
        <w:r w:rsidR="00D9348A" w:rsidRPr="00581B18">
          <w:rPr>
            <w:rStyle w:val="Hyperlink"/>
            <w:noProof/>
          </w:rPr>
          <w:t>Appendix A.4.</w:t>
        </w:r>
        <w:r w:rsidR="00D9348A">
          <w:rPr>
            <w:rFonts w:asciiTheme="minorHAnsi" w:eastAsiaTheme="minorEastAsia" w:hAnsiTheme="minorHAnsi" w:cstheme="minorBidi"/>
            <w:caps w:val="0"/>
            <w:noProof/>
            <w:color w:val="auto"/>
            <w:sz w:val="22"/>
            <w:szCs w:val="22"/>
          </w:rPr>
          <w:tab/>
        </w:r>
        <w:r w:rsidR="00D9348A" w:rsidRPr="00581B18">
          <w:rPr>
            <w:rStyle w:val="Hyperlink"/>
            <w:noProof/>
          </w:rPr>
          <w:t>JDBC REquest in data file</w:t>
        </w:r>
        <w:r w:rsidR="00D9348A">
          <w:rPr>
            <w:noProof/>
            <w:webHidden/>
          </w:rPr>
          <w:tab/>
        </w:r>
        <w:r w:rsidR="00D9348A">
          <w:rPr>
            <w:noProof/>
            <w:webHidden/>
          </w:rPr>
          <w:fldChar w:fldCharType="begin"/>
        </w:r>
        <w:r w:rsidR="00D9348A">
          <w:rPr>
            <w:noProof/>
            <w:webHidden/>
          </w:rPr>
          <w:instrText xml:space="preserve"> PAGEREF _Toc453946332 \h </w:instrText>
        </w:r>
        <w:r w:rsidR="00D9348A">
          <w:rPr>
            <w:noProof/>
            <w:webHidden/>
          </w:rPr>
        </w:r>
        <w:r w:rsidR="00D9348A">
          <w:rPr>
            <w:noProof/>
            <w:webHidden/>
          </w:rPr>
          <w:fldChar w:fldCharType="separate"/>
        </w:r>
        <w:r w:rsidR="006A4C91">
          <w:rPr>
            <w:noProof/>
            <w:webHidden/>
          </w:rPr>
          <w:t>37</w:t>
        </w:r>
        <w:r w:rsidR="00D9348A">
          <w:rPr>
            <w:noProof/>
            <w:webHidden/>
          </w:rPr>
          <w:fldChar w:fldCharType="end"/>
        </w:r>
      </w:hyperlink>
    </w:p>
    <w:p w:rsidR="00D9348A" w:rsidRDefault="00EA28FA">
      <w:pPr>
        <w:pStyle w:val="TOC1"/>
        <w:tabs>
          <w:tab w:val="left" w:pos="1400"/>
          <w:tab w:val="right" w:leader="dot" w:pos="9347"/>
        </w:tabs>
        <w:rPr>
          <w:rFonts w:asciiTheme="minorHAnsi" w:eastAsiaTheme="minorEastAsia" w:hAnsiTheme="minorHAnsi" w:cstheme="minorBidi"/>
          <w:bCs w:val="0"/>
          <w:caps w:val="0"/>
          <w:noProof/>
          <w:color w:val="auto"/>
          <w:sz w:val="22"/>
          <w:szCs w:val="22"/>
        </w:rPr>
      </w:pPr>
      <w:hyperlink w:anchor="_Toc453946333" w:history="1">
        <w:r w:rsidR="00D9348A" w:rsidRPr="00581B18">
          <w:rPr>
            <w:rStyle w:val="Hyperlink"/>
            <w:noProof/>
            <w14:scene3d>
              <w14:camera w14:prst="orthographicFront"/>
              <w14:lightRig w14:rig="threePt" w14:dir="t">
                <w14:rot w14:lat="0" w14:lon="0" w14:rev="0"/>
              </w14:lightRig>
            </w14:scene3d>
          </w:rPr>
          <w:t>Appendix B.</w:t>
        </w:r>
        <w:r w:rsidR="00D9348A">
          <w:rPr>
            <w:rFonts w:asciiTheme="minorHAnsi" w:eastAsiaTheme="minorEastAsia" w:hAnsiTheme="minorHAnsi" w:cstheme="minorBidi"/>
            <w:bCs w:val="0"/>
            <w:caps w:val="0"/>
            <w:noProof/>
            <w:color w:val="auto"/>
            <w:sz w:val="22"/>
            <w:szCs w:val="22"/>
          </w:rPr>
          <w:tab/>
        </w:r>
        <w:r w:rsidR="00D9348A" w:rsidRPr="00581B18">
          <w:rPr>
            <w:rStyle w:val="Hyperlink"/>
            <w:noProof/>
          </w:rPr>
          <w:t>Troubleshooting</w:t>
        </w:r>
        <w:r w:rsidR="00D9348A">
          <w:rPr>
            <w:noProof/>
            <w:webHidden/>
          </w:rPr>
          <w:tab/>
        </w:r>
        <w:r w:rsidR="00D9348A">
          <w:rPr>
            <w:noProof/>
            <w:webHidden/>
          </w:rPr>
          <w:fldChar w:fldCharType="begin"/>
        </w:r>
        <w:r w:rsidR="00D9348A">
          <w:rPr>
            <w:noProof/>
            <w:webHidden/>
          </w:rPr>
          <w:instrText xml:space="preserve"> PAGEREF _Toc453946333 \h </w:instrText>
        </w:r>
        <w:r w:rsidR="00D9348A">
          <w:rPr>
            <w:noProof/>
            <w:webHidden/>
          </w:rPr>
        </w:r>
        <w:r w:rsidR="00D9348A">
          <w:rPr>
            <w:noProof/>
            <w:webHidden/>
          </w:rPr>
          <w:fldChar w:fldCharType="separate"/>
        </w:r>
        <w:r w:rsidR="006A4C91">
          <w:rPr>
            <w:noProof/>
            <w:webHidden/>
          </w:rPr>
          <w:t>38</w:t>
        </w:r>
        <w:r w:rsidR="00D9348A">
          <w:rPr>
            <w:noProof/>
            <w:webHidden/>
          </w:rPr>
          <w:fldChar w:fldCharType="end"/>
        </w:r>
      </w:hyperlink>
    </w:p>
    <w:p w:rsidR="00D9348A" w:rsidRDefault="00EA28FA">
      <w:pPr>
        <w:pStyle w:val="TOC2"/>
        <w:tabs>
          <w:tab w:val="left" w:pos="1711"/>
          <w:tab w:val="right" w:leader="dot" w:pos="9347"/>
        </w:tabs>
        <w:rPr>
          <w:rFonts w:asciiTheme="minorHAnsi" w:eastAsiaTheme="minorEastAsia" w:hAnsiTheme="minorHAnsi" w:cstheme="minorBidi"/>
          <w:caps w:val="0"/>
          <w:noProof/>
          <w:color w:val="auto"/>
          <w:sz w:val="22"/>
          <w:szCs w:val="22"/>
        </w:rPr>
      </w:pPr>
      <w:hyperlink w:anchor="_Toc453946334" w:history="1">
        <w:r w:rsidR="00D9348A" w:rsidRPr="00581B18">
          <w:rPr>
            <w:rStyle w:val="Hyperlink"/>
            <w:noProof/>
          </w:rPr>
          <w:t>Appendix B.1.</w:t>
        </w:r>
        <w:r w:rsidR="00D9348A">
          <w:rPr>
            <w:rFonts w:asciiTheme="minorHAnsi" w:eastAsiaTheme="minorEastAsia" w:hAnsiTheme="minorHAnsi" w:cstheme="minorBidi"/>
            <w:caps w:val="0"/>
            <w:noProof/>
            <w:color w:val="auto"/>
            <w:sz w:val="22"/>
            <w:szCs w:val="22"/>
          </w:rPr>
          <w:tab/>
        </w:r>
        <w:r w:rsidR="00D9348A" w:rsidRPr="00581B18">
          <w:rPr>
            <w:rStyle w:val="Hyperlink"/>
            <w:noProof/>
          </w:rPr>
          <w:t>Build Task for DDT Framework Failed</w:t>
        </w:r>
        <w:r w:rsidR="00D9348A">
          <w:rPr>
            <w:noProof/>
            <w:webHidden/>
          </w:rPr>
          <w:tab/>
        </w:r>
        <w:r w:rsidR="00D9348A">
          <w:rPr>
            <w:noProof/>
            <w:webHidden/>
          </w:rPr>
          <w:fldChar w:fldCharType="begin"/>
        </w:r>
        <w:r w:rsidR="00D9348A">
          <w:rPr>
            <w:noProof/>
            <w:webHidden/>
          </w:rPr>
          <w:instrText xml:space="preserve"> PAGEREF _Toc453946334 \h </w:instrText>
        </w:r>
        <w:r w:rsidR="00D9348A">
          <w:rPr>
            <w:noProof/>
            <w:webHidden/>
          </w:rPr>
        </w:r>
        <w:r w:rsidR="00D9348A">
          <w:rPr>
            <w:noProof/>
            <w:webHidden/>
          </w:rPr>
          <w:fldChar w:fldCharType="separate"/>
        </w:r>
        <w:r w:rsidR="006A4C91">
          <w:rPr>
            <w:noProof/>
            <w:webHidden/>
          </w:rPr>
          <w:t>38</w:t>
        </w:r>
        <w:r w:rsidR="00D9348A">
          <w:rPr>
            <w:noProof/>
            <w:webHidden/>
          </w:rPr>
          <w:fldChar w:fldCharType="end"/>
        </w:r>
      </w:hyperlink>
    </w:p>
    <w:p w:rsidR="00D9348A" w:rsidRDefault="00EA28FA">
      <w:pPr>
        <w:pStyle w:val="TOC2"/>
        <w:tabs>
          <w:tab w:val="left" w:pos="1711"/>
          <w:tab w:val="right" w:leader="dot" w:pos="9347"/>
        </w:tabs>
        <w:rPr>
          <w:rFonts w:asciiTheme="minorHAnsi" w:eastAsiaTheme="minorEastAsia" w:hAnsiTheme="minorHAnsi" w:cstheme="minorBidi"/>
          <w:caps w:val="0"/>
          <w:noProof/>
          <w:color w:val="auto"/>
          <w:sz w:val="22"/>
          <w:szCs w:val="22"/>
        </w:rPr>
      </w:pPr>
      <w:hyperlink w:anchor="_Toc453946335" w:history="1">
        <w:r w:rsidR="00D9348A" w:rsidRPr="00581B18">
          <w:rPr>
            <w:rStyle w:val="Hyperlink"/>
            <w:noProof/>
          </w:rPr>
          <w:t>Appendix B.2.</w:t>
        </w:r>
        <w:r w:rsidR="00D9348A">
          <w:rPr>
            <w:rFonts w:asciiTheme="minorHAnsi" w:eastAsiaTheme="minorEastAsia" w:hAnsiTheme="minorHAnsi" w:cstheme="minorBidi"/>
            <w:caps w:val="0"/>
            <w:noProof/>
            <w:color w:val="auto"/>
            <w:sz w:val="22"/>
            <w:szCs w:val="22"/>
          </w:rPr>
          <w:tab/>
        </w:r>
        <w:r w:rsidR="00D9348A" w:rsidRPr="00581B18">
          <w:rPr>
            <w:rStyle w:val="Hyperlink"/>
            <w:noProof/>
          </w:rPr>
          <w:t>Properties from Configuration File is not available in SoapUI Project</w:t>
        </w:r>
        <w:r w:rsidR="00D9348A">
          <w:rPr>
            <w:noProof/>
            <w:webHidden/>
          </w:rPr>
          <w:tab/>
        </w:r>
        <w:r w:rsidR="00D9348A">
          <w:rPr>
            <w:noProof/>
            <w:webHidden/>
          </w:rPr>
          <w:fldChar w:fldCharType="begin"/>
        </w:r>
        <w:r w:rsidR="00D9348A">
          <w:rPr>
            <w:noProof/>
            <w:webHidden/>
          </w:rPr>
          <w:instrText xml:space="preserve"> PAGEREF _Toc453946335 \h </w:instrText>
        </w:r>
        <w:r w:rsidR="00D9348A">
          <w:rPr>
            <w:noProof/>
            <w:webHidden/>
          </w:rPr>
        </w:r>
        <w:r w:rsidR="00D9348A">
          <w:rPr>
            <w:noProof/>
            <w:webHidden/>
          </w:rPr>
          <w:fldChar w:fldCharType="separate"/>
        </w:r>
        <w:r w:rsidR="006A4C91">
          <w:rPr>
            <w:noProof/>
            <w:webHidden/>
          </w:rPr>
          <w:t>38</w:t>
        </w:r>
        <w:r w:rsidR="00D9348A">
          <w:rPr>
            <w:noProof/>
            <w:webHidden/>
          </w:rPr>
          <w:fldChar w:fldCharType="end"/>
        </w:r>
      </w:hyperlink>
    </w:p>
    <w:p w:rsidR="00D9348A" w:rsidRDefault="00EA28FA">
      <w:pPr>
        <w:pStyle w:val="TOC2"/>
        <w:tabs>
          <w:tab w:val="left" w:pos="1711"/>
          <w:tab w:val="right" w:leader="dot" w:pos="9347"/>
        </w:tabs>
        <w:rPr>
          <w:rFonts w:asciiTheme="minorHAnsi" w:eastAsiaTheme="minorEastAsia" w:hAnsiTheme="minorHAnsi" w:cstheme="minorBidi"/>
          <w:caps w:val="0"/>
          <w:noProof/>
          <w:color w:val="auto"/>
          <w:sz w:val="22"/>
          <w:szCs w:val="22"/>
        </w:rPr>
      </w:pPr>
      <w:hyperlink w:anchor="_Toc453946336" w:history="1">
        <w:r w:rsidR="00D9348A" w:rsidRPr="00581B18">
          <w:rPr>
            <w:rStyle w:val="Hyperlink"/>
            <w:noProof/>
          </w:rPr>
          <w:t>Appendix B.3.</w:t>
        </w:r>
        <w:r w:rsidR="00D9348A">
          <w:rPr>
            <w:rFonts w:asciiTheme="minorHAnsi" w:eastAsiaTheme="minorEastAsia" w:hAnsiTheme="minorHAnsi" w:cstheme="minorBidi"/>
            <w:caps w:val="0"/>
            <w:noProof/>
            <w:color w:val="auto"/>
            <w:sz w:val="22"/>
            <w:szCs w:val="22"/>
          </w:rPr>
          <w:tab/>
        </w:r>
        <w:r w:rsidR="00D9348A" w:rsidRPr="00581B18">
          <w:rPr>
            <w:rStyle w:val="Hyperlink"/>
            <w:noProof/>
          </w:rPr>
          <w:t>Assertion Messages for Failed Steps are too long</w:t>
        </w:r>
        <w:r w:rsidR="00D9348A">
          <w:rPr>
            <w:noProof/>
            <w:webHidden/>
          </w:rPr>
          <w:tab/>
        </w:r>
        <w:r w:rsidR="00D9348A">
          <w:rPr>
            <w:noProof/>
            <w:webHidden/>
          </w:rPr>
          <w:fldChar w:fldCharType="begin"/>
        </w:r>
        <w:r w:rsidR="00D9348A">
          <w:rPr>
            <w:noProof/>
            <w:webHidden/>
          </w:rPr>
          <w:instrText xml:space="preserve"> PAGEREF _Toc453946336 \h </w:instrText>
        </w:r>
        <w:r w:rsidR="00D9348A">
          <w:rPr>
            <w:noProof/>
            <w:webHidden/>
          </w:rPr>
        </w:r>
        <w:r w:rsidR="00D9348A">
          <w:rPr>
            <w:noProof/>
            <w:webHidden/>
          </w:rPr>
          <w:fldChar w:fldCharType="separate"/>
        </w:r>
        <w:r w:rsidR="006A4C91">
          <w:rPr>
            <w:noProof/>
            <w:webHidden/>
          </w:rPr>
          <w:t>38</w:t>
        </w:r>
        <w:r w:rsidR="00D9348A">
          <w:rPr>
            <w:noProof/>
            <w:webHidden/>
          </w:rPr>
          <w:fldChar w:fldCharType="end"/>
        </w:r>
      </w:hyperlink>
    </w:p>
    <w:p w:rsidR="00D9348A" w:rsidRDefault="00EA28FA">
      <w:pPr>
        <w:pStyle w:val="TOC2"/>
        <w:tabs>
          <w:tab w:val="left" w:pos="1711"/>
          <w:tab w:val="right" w:leader="dot" w:pos="9347"/>
        </w:tabs>
        <w:rPr>
          <w:rFonts w:asciiTheme="minorHAnsi" w:eastAsiaTheme="minorEastAsia" w:hAnsiTheme="minorHAnsi" w:cstheme="minorBidi"/>
          <w:caps w:val="0"/>
          <w:noProof/>
          <w:color w:val="auto"/>
          <w:sz w:val="22"/>
          <w:szCs w:val="22"/>
        </w:rPr>
      </w:pPr>
      <w:hyperlink w:anchor="_Toc453946337" w:history="1">
        <w:r w:rsidR="00D9348A" w:rsidRPr="00581B18">
          <w:rPr>
            <w:rStyle w:val="Hyperlink"/>
            <w:noProof/>
          </w:rPr>
          <w:t>Appendix B.4.</w:t>
        </w:r>
        <w:r w:rsidR="00D9348A">
          <w:rPr>
            <w:rFonts w:asciiTheme="minorHAnsi" w:eastAsiaTheme="minorEastAsia" w:hAnsiTheme="minorHAnsi" w:cstheme="minorBidi"/>
            <w:caps w:val="0"/>
            <w:noProof/>
            <w:color w:val="auto"/>
            <w:sz w:val="22"/>
            <w:szCs w:val="22"/>
          </w:rPr>
          <w:tab/>
        </w:r>
        <w:r w:rsidR="00D9348A" w:rsidRPr="00581B18">
          <w:rPr>
            <w:rStyle w:val="Hyperlink"/>
            <w:noProof/>
          </w:rPr>
          <w:t>Tests are not work or Data-Driver is not works</w:t>
        </w:r>
        <w:r w:rsidR="00D9348A">
          <w:rPr>
            <w:noProof/>
            <w:webHidden/>
          </w:rPr>
          <w:tab/>
        </w:r>
        <w:r w:rsidR="00D9348A">
          <w:rPr>
            <w:noProof/>
            <w:webHidden/>
          </w:rPr>
          <w:fldChar w:fldCharType="begin"/>
        </w:r>
        <w:r w:rsidR="00D9348A">
          <w:rPr>
            <w:noProof/>
            <w:webHidden/>
          </w:rPr>
          <w:instrText xml:space="preserve"> PAGEREF _Toc453946337 \h </w:instrText>
        </w:r>
        <w:r w:rsidR="00D9348A">
          <w:rPr>
            <w:noProof/>
            <w:webHidden/>
          </w:rPr>
        </w:r>
        <w:r w:rsidR="00D9348A">
          <w:rPr>
            <w:noProof/>
            <w:webHidden/>
          </w:rPr>
          <w:fldChar w:fldCharType="separate"/>
        </w:r>
        <w:r w:rsidR="006A4C91">
          <w:rPr>
            <w:noProof/>
            <w:webHidden/>
          </w:rPr>
          <w:t>38</w:t>
        </w:r>
        <w:r w:rsidR="00D9348A">
          <w:rPr>
            <w:noProof/>
            <w:webHidden/>
          </w:rPr>
          <w:fldChar w:fldCharType="end"/>
        </w:r>
      </w:hyperlink>
    </w:p>
    <w:p w:rsidR="00D9348A" w:rsidRDefault="00EA28FA">
      <w:pPr>
        <w:pStyle w:val="TOC2"/>
        <w:tabs>
          <w:tab w:val="left" w:pos="1711"/>
          <w:tab w:val="right" w:leader="dot" w:pos="9347"/>
        </w:tabs>
        <w:rPr>
          <w:rFonts w:asciiTheme="minorHAnsi" w:eastAsiaTheme="minorEastAsia" w:hAnsiTheme="minorHAnsi" w:cstheme="minorBidi"/>
          <w:caps w:val="0"/>
          <w:noProof/>
          <w:color w:val="auto"/>
          <w:sz w:val="22"/>
          <w:szCs w:val="22"/>
        </w:rPr>
      </w:pPr>
      <w:hyperlink w:anchor="_Toc453946338" w:history="1">
        <w:r w:rsidR="00D9348A" w:rsidRPr="00581B18">
          <w:rPr>
            <w:rStyle w:val="Hyperlink"/>
            <w:noProof/>
          </w:rPr>
          <w:t>Appendix B.5.</w:t>
        </w:r>
        <w:r w:rsidR="00D9348A">
          <w:rPr>
            <w:rFonts w:asciiTheme="minorHAnsi" w:eastAsiaTheme="minorEastAsia" w:hAnsiTheme="minorHAnsi" w:cstheme="minorBidi"/>
            <w:caps w:val="0"/>
            <w:noProof/>
            <w:color w:val="auto"/>
            <w:sz w:val="22"/>
            <w:szCs w:val="22"/>
          </w:rPr>
          <w:tab/>
        </w:r>
        <w:r w:rsidR="00D9348A" w:rsidRPr="00581B18">
          <w:rPr>
            <w:rStyle w:val="Hyperlink"/>
            <w:noProof/>
          </w:rPr>
          <w:t>The “soapui.log” File is Missed</w:t>
        </w:r>
        <w:r w:rsidR="00D9348A">
          <w:rPr>
            <w:noProof/>
            <w:webHidden/>
          </w:rPr>
          <w:tab/>
        </w:r>
        <w:r w:rsidR="00D9348A">
          <w:rPr>
            <w:noProof/>
            <w:webHidden/>
          </w:rPr>
          <w:fldChar w:fldCharType="begin"/>
        </w:r>
        <w:r w:rsidR="00D9348A">
          <w:rPr>
            <w:noProof/>
            <w:webHidden/>
          </w:rPr>
          <w:instrText xml:space="preserve"> PAGEREF _Toc453946338 \h </w:instrText>
        </w:r>
        <w:r w:rsidR="00D9348A">
          <w:rPr>
            <w:noProof/>
            <w:webHidden/>
          </w:rPr>
        </w:r>
        <w:r w:rsidR="00D9348A">
          <w:rPr>
            <w:noProof/>
            <w:webHidden/>
          </w:rPr>
          <w:fldChar w:fldCharType="separate"/>
        </w:r>
        <w:r w:rsidR="006A4C91">
          <w:rPr>
            <w:noProof/>
            <w:webHidden/>
          </w:rPr>
          <w:t>39</w:t>
        </w:r>
        <w:r w:rsidR="00D9348A">
          <w:rPr>
            <w:noProof/>
            <w:webHidden/>
          </w:rPr>
          <w:fldChar w:fldCharType="end"/>
        </w:r>
      </w:hyperlink>
    </w:p>
    <w:p w:rsidR="00D9348A" w:rsidRDefault="00EA28FA">
      <w:pPr>
        <w:pStyle w:val="TOC2"/>
        <w:tabs>
          <w:tab w:val="left" w:pos="1711"/>
          <w:tab w:val="right" w:leader="dot" w:pos="9347"/>
        </w:tabs>
        <w:rPr>
          <w:rFonts w:asciiTheme="minorHAnsi" w:eastAsiaTheme="minorEastAsia" w:hAnsiTheme="minorHAnsi" w:cstheme="minorBidi"/>
          <w:caps w:val="0"/>
          <w:noProof/>
          <w:color w:val="auto"/>
          <w:sz w:val="22"/>
          <w:szCs w:val="22"/>
        </w:rPr>
      </w:pPr>
      <w:hyperlink w:anchor="_Toc453946339" w:history="1">
        <w:r w:rsidR="00D9348A" w:rsidRPr="00581B18">
          <w:rPr>
            <w:rStyle w:val="Hyperlink"/>
            <w:noProof/>
          </w:rPr>
          <w:t>Appendix B.6.</w:t>
        </w:r>
        <w:r w:rsidR="00D9348A">
          <w:rPr>
            <w:rFonts w:asciiTheme="minorHAnsi" w:eastAsiaTheme="minorEastAsia" w:hAnsiTheme="minorHAnsi" w:cstheme="minorBidi"/>
            <w:caps w:val="0"/>
            <w:noProof/>
            <w:color w:val="auto"/>
            <w:sz w:val="22"/>
            <w:szCs w:val="22"/>
          </w:rPr>
          <w:tab/>
        </w:r>
        <w:r w:rsidR="00D9348A" w:rsidRPr="00581B18">
          <w:rPr>
            <w:rStyle w:val="Hyperlink"/>
            <w:noProof/>
          </w:rPr>
          <w:t>Nothing is helped</w:t>
        </w:r>
        <w:r w:rsidR="00D9348A">
          <w:rPr>
            <w:noProof/>
            <w:webHidden/>
          </w:rPr>
          <w:tab/>
        </w:r>
        <w:r w:rsidR="00D9348A">
          <w:rPr>
            <w:noProof/>
            <w:webHidden/>
          </w:rPr>
          <w:fldChar w:fldCharType="begin"/>
        </w:r>
        <w:r w:rsidR="00D9348A">
          <w:rPr>
            <w:noProof/>
            <w:webHidden/>
          </w:rPr>
          <w:instrText xml:space="preserve"> PAGEREF _Toc453946339 \h </w:instrText>
        </w:r>
        <w:r w:rsidR="00D9348A">
          <w:rPr>
            <w:noProof/>
            <w:webHidden/>
          </w:rPr>
        </w:r>
        <w:r w:rsidR="00D9348A">
          <w:rPr>
            <w:noProof/>
            <w:webHidden/>
          </w:rPr>
          <w:fldChar w:fldCharType="separate"/>
        </w:r>
        <w:r w:rsidR="006A4C91">
          <w:rPr>
            <w:noProof/>
            <w:webHidden/>
          </w:rPr>
          <w:t>39</w:t>
        </w:r>
        <w:r w:rsidR="00D9348A">
          <w:rPr>
            <w:noProof/>
            <w:webHidden/>
          </w:rPr>
          <w:fldChar w:fldCharType="end"/>
        </w:r>
      </w:hyperlink>
    </w:p>
    <w:p w:rsidR="00222DC3" w:rsidRPr="00114D08" w:rsidRDefault="004706BE" w:rsidP="00A80AD5">
      <w:pPr>
        <w:pStyle w:val="BodyText"/>
      </w:pPr>
      <w:r>
        <w:fldChar w:fldCharType="end"/>
      </w:r>
    </w:p>
    <w:p w:rsidR="00222DC3" w:rsidRPr="00114D08" w:rsidRDefault="00222DC3" w:rsidP="00A80AD5">
      <w:pPr>
        <w:pStyle w:val="BodyText"/>
      </w:pPr>
    </w:p>
    <w:p w:rsidR="00867752" w:rsidRDefault="00222DC3" w:rsidP="00A80AD5">
      <w:pPr>
        <w:pStyle w:val="BodyText"/>
      </w:pPr>
      <w:bookmarkStart w:id="4" w:name="_Section_1"/>
      <w:bookmarkEnd w:id="4"/>
      <w:r w:rsidRPr="008E2573">
        <w:br w:type="page"/>
      </w:r>
      <w:bookmarkEnd w:id="0"/>
      <w:bookmarkEnd w:id="1"/>
      <w:bookmarkEnd w:id="2"/>
      <w:bookmarkEnd w:id="3"/>
    </w:p>
    <w:p w:rsidR="00C3363B" w:rsidRPr="008E2573" w:rsidRDefault="0036453A" w:rsidP="006D794B">
      <w:pPr>
        <w:pStyle w:val="Heading1"/>
      </w:pPr>
      <w:bookmarkStart w:id="5" w:name="_Toc453946273"/>
      <w:r>
        <w:lastRenderedPageBreak/>
        <w:t>description</w:t>
      </w:r>
      <w:bookmarkEnd w:id="5"/>
    </w:p>
    <w:p w:rsidR="00E22282" w:rsidRDefault="00E14028" w:rsidP="00A80AD5">
      <w:pPr>
        <w:pStyle w:val="BodyText"/>
      </w:pPr>
      <w:r>
        <w:t>DDT</w:t>
      </w:r>
      <w:r w:rsidRPr="0036453A">
        <w:t xml:space="preserve"> </w:t>
      </w:r>
      <w:r>
        <w:t>F</w:t>
      </w:r>
      <w:r w:rsidRPr="0036453A">
        <w:t>ramework</w:t>
      </w:r>
      <w:r w:rsidR="0036453A" w:rsidRPr="0036453A">
        <w:t xml:space="preserve"> consists of </w:t>
      </w:r>
      <w:r>
        <w:t>DDT</w:t>
      </w:r>
      <w:r w:rsidRPr="0036453A">
        <w:t xml:space="preserve"> </w:t>
      </w:r>
      <w:r>
        <w:t>F</w:t>
      </w:r>
      <w:r w:rsidRPr="0036453A">
        <w:t>ramework</w:t>
      </w:r>
      <w:r w:rsidR="0036453A" w:rsidRPr="0036453A">
        <w:t xml:space="preserve"> Library</w:t>
      </w:r>
      <w:r w:rsidR="003818ED">
        <w:t xml:space="preserve">, </w:t>
      </w:r>
      <w:r>
        <w:t>DDT</w:t>
      </w:r>
      <w:r w:rsidRPr="0036453A">
        <w:t xml:space="preserve"> </w:t>
      </w:r>
      <w:r>
        <w:t>F</w:t>
      </w:r>
      <w:r w:rsidRPr="0036453A">
        <w:t>ramework</w:t>
      </w:r>
      <w:r w:rsidR="003818ED">
        <w:t xml:space="preserve"> Plugin for SoapUI</w:t>
      </w:r>
      <w:r w:rsidR="0036453A" w:rsidRPr="0036453A">
        <w:t xml:space="preserve">, SoapUI project and Test Data files. </w:t>
      </w:r>
      <w:r>
        <w:t>DDT</w:t>
      </w:r>
      <w:r w:rsidRPr="0036453A">
        <w:t xml:space="preserve"> </w:t>
      </w:r>
      <w:r>
        <w:t>F</w:t>
      </w:r>
      <w:r w:rsidRPr="0036453A">
        <w:t>ramework</w:t>
      </w:r>
      <w:r w:rsidR="0036453A" w:rsidRPr="0036453A">
        <w:t xml:space="preserve"> Library </w:t>
      </w:r>
      <w:r w:rsidR="003818ED">
        <w:t xml:space="preserve">and </w:t>
      </w:r>
      <w:r>
        <w:t>DDT</w:t>
      </w:r>
      <w:r w:rsidRPr="0036453A">
        <w:t xml:space="preserve"> </w:t>
      </w:r>
      <w:r>
        <w:t>F</w:t>
      </w:r>
      <w:r w:rsidRPr="0036453A">
        <w:t>ramework</w:t>
      </w:r>
      <w:r w:rsidR="003818ED">
        <w:t xml:space="preserve"> Plugin </w:t>
      </w:r>
      <w:r w:rsidR="0036453A" w:rsidRPr="0036453A">
        <w:t>created with Groovy language, Spock testing framework and Gradle build automation tool. SoapUI project with regression tests created and executed with SoapUI Community Edition. Test Data files created in Microsoft Excel and contains test data for data driving testing.</w:t>
      </w:r>
    </w:p>
    <w:p w:rsidR="0036453A" w:rsidRPr="008E2573" w:rsidRDefault="0036453A" w:rsidP="0036453A">
      <w:pPr>
        <w:pStyle w:val="Heading1"/>
      </w:pPr>
      <w:bookmarkStart w:id="6" w:name="_Toc453946274"/>
      <w:r>
        <w:t>test data file format</w:t>
      </w:r>
      <w:bookmarkEnd w:id="6"/>
    </w:p>
    <w:p w:rsidR="0036453A" w:rsidRDefault="0036453A" w:rsidP="00A80AD5">
      <w:pPr>
        <w:pStyle w:val="BodyText"/>
      </w:pPr>
      <w:r>
        <w:t xml:space="preserve">The test data files define </w:t>
      </w:r>
      <w:r w:rsidRPr="00566135">
        <w:t>test scenario</w:t>
      </w:r>
      <w:r>
        <w:t>s</w:t>
      </w:r>
      <w:r w:rsidRPr="00566135">
        <w:t xml:space="preserve">. </w:t>
      </w:r>
      <w:r>
        <w:t>Each test data file describes test steps with parameters and expected results. Data files</w:t>
      </w:r>
      <w:r w:rsidRPr="00566135">
        <w:t xml:space="preserve"> </w:t>
      </w:r>
      <w:r>
        <w:t xml:space="preserve">may </w:t>
      </w:r>
      <w:r w:rsidRPr="00566135">
        <w:t xml:space="preserve">have Excel </w:t>
      </w:r>
      <w:r>
        <w:t xml:space="preserve">97-2003 Workbook (*.xls) </w:t>
      </w:r>
      <w:r w:rsidR="004806E4">
        <w:t xml:space="preserve">or </w:t>
      </w:r>
      <w:r>
        <w:t xml:space="preserve">Excel Workbook (*.xlsx) </w:t>
      </w:r>
      <w:r w:rsidRPr="00566135">
        <w:t>format.</w:t>
      </w:r>
    </w:p>
    <w:p w:rsidR="000B684F" w:rsidRDefault="000B684F" w:rsidP="00BD454F">
      <w:pPr>
        <w:pStyle w:val="NoteStyle"/>
      </w:pPr>
      <w:r>
        <w:t>Please see</w:t>
      </w:r>
      <w:r w:rsidR="003818ED">
        <w:t xml:space="preserve"> </w:t>
      </w:r>
      <w:r w:rsidR="003818ED">
        <w:fldChar w:fldCharType="begin"/>
      </w:r>
      <w:r w:rsidR="003818ED">
        <w:instrText xml:space="preserve"> REF _Ref432090100 \r \h </w:instrText>
      </w:r>
      <w:r w:rsidR="003818ED">
        <w:fldChar w:fldCharType="separate"/>
      </w:r>
      <w:r w:rsidR="003818ED">
        <w:t>Appendix A</w:t>
      </w:r>
      <w:r w:rsidR="003818ED">
        <w:fldChar w:fldCharType="end"/>
      </w:r>
      <w:r>
        <w:t xml:space="preserve"> for Test Data file examples.</w:t>
      </w:r>
    </w:p>
    <w:p w:rsidR="0091715B" w:rsidRPr="00221110" w:rsidRDefault="0091715B" w:rsidP="0091715B">
      <w:pPr>
        <w:pStyle w:val="Heading2"/>
      </w:pPr>
      <w:bookmarkStart w:id="7" w:name="_Toc453946275"/>
      <w:r>
        <w:t>File processing rules</w:t>
      </w:r>
      <w:bookmarkEnd w:id="7"/>
    </w:p>
    <w:p w:rsidR="0091715B" w:rsidRDefault="000C5A0E" w:rsidP="00A80AD5">
      <w:pPr>
        <w:pStyle w:val="BodyText"/>
      </w:pPr>
      <w:r w:rsidRPr="000C5A0E">
        <w:t xml:space="preserve">The </w:t>
      </w:r>
      <w:r w:rsidR="00E14028">
        <w:t>DDT</w:t>
      </w:r>
      <w:r w:rsidR="00E14028" w:rsidRPr="0036453A">
        <w:t xml:space="preserve"> </w:t>
      </w:r>
      <w:r w:rsidR="00E14028">
        <w:t>F</w:t>
      </w:r>
      <w:r w:rsidR="00E14028" w:rsidRPr="0036453A">
        <w:t>ramework</w:t>
      </w:r>
      <w:r w:rsidRPr="000C5A0E">
        <w:t xml:space="preserve"> Library uses following workflow for data file processing</w:t>
      </w:r>
      <w:r>
        <w:t>:</w:t>
      </w:r>
    </w:p>
    <w:p w:rsidR="0044507B" w:rsidRDefault="000C5A0E" w:rsidP="003D6076">
      <w:pPr>
        <w:pStyle w:val="ListNumber"/>
      </w:pPr>
      <w:r>
        <w:t>Test</w:t>
      </w:r>
      <w:r w:rsidRPr="00662E2A">
        <w:t xml:space="preserve"> </w:t>
      </w:r>
      <w:r>
        <w:t>data</w:t>
      </w:r>
      <w:r w:rsidRPr="00662E2A">
        <w:t xml:space="preserve"> </w:t>
      </w:r>
      <w:r>
        <w:t>file</w:t>
      </w:r>
      <w:r w:rsidRPr="00662E2A">
        <w:t xml:space="preserve"> </w:t>
      </w:r>
      <w:r>
        <w:t>processed</w:t>
      </w:r>
      <w:r w:rsidRPr="00662E2A">
        <w:t xml:space="preserve"> </w:t>
      </w:r>
      <w:r w:rsidR="006103B4">
        <w:t xml:space="preserve">row </w:t>
      </w:r>
      <w:r>
        <w:t xml:space="preserve">by </w:t>
      </w:r>
      <w:r w:rsidR="006103B4">
        <w:t>row</w:t>
      </w:r>
      <w:r w:rsidRPr="00662E2A">
        <w:t xml:space="preserve"> </w:t>
      </w:r>
      <w:r>
        <w:t xml:space="preserve">to the </w:t>
      </w:r>
      <w:r w:rsidR="006103B4">
        <w:t>row</w:t>
      </w:r>
      <w:r>
        <w:t xml:space="preserve"> with empty CELL_</w:t>
      </w:r>
      <w:r w:rsidRPr="00D67606">
        <w:t>DESCRIPTION</w:t>
      </w:r>
      <w:r w:rsidR="006103B4">
        <w:t xml:space="preserve"> field</w:t>
      </w:r>
      <w:r>
        <w:t>.</w:t>
      </w:r>
    </w:p>
    <w:p w:rsidR="0044507B" w:rsidRPr="0036453A" w:rsidRDefault="00B70AB5" w:rsidP="003D6076">
      <w:pPr>
        <w:pStyle w:val="ListNumber"/>
      </w:pPr>
      <w:r w:rsidRPr="00662E2A">
        <w:t xml:space="preserve">All </w:t>
      </w:r>
      <w:r>
        <w:t>rows</w:t>
      </w:r>
      <w:r w:rsidRPr="00662E2A">
        <w:t xml:space="preserve">, which start with hash character ‘#’ in the CELL_DESCRIPTION field, </w:t>
      </w:r>
      <w:r>
        <w:t>considered as comment lines and skipped.</w:t>
      </w:r>
    </w:p>
    <w:p w:rsidR="008F76A7" w:rsidRPr="00221110" w:rsidRDefault="008F76A7" w:rsidP="008F76A7">
      <w:pPr>
        <w:pStyle w:val="Heading2"/>
      </w:pPr>
      <w:bookmarkStart w:id="8" w:name="_Toc453946276"/>
      <w:r>
        <w:t>field description</w:t>
      </w:r>
      <w:bookmarkEnd w:id="8"/>
    </w:p>
    <w:p w:rsidR="008F76A7" w:rsidRDefault="008F76A7" w:rsidP="00A80AD5">
      <w:pPr>
        <w:pStyle w:val="BodyText"/>
      </w:pPr>
      <w:r>
        <w:t>All data files should have following fields by convention:</w:t>
      </w:r>
    </w:p>
    <w:p w:rsidR="008F76A7" w:rsidRDefault="008F76A7" w:rsidP="00DD2E79">
      <w:pPr>
        <w:pStyle w:val="Captionstyle"/>
      </w:pPr>
      <w:r>
        <w:t xml:space="preserve">Table </w:t>
      </w:r>
      <w:r w:rsidR="00EA28FA">
        <w:fldChar w:fldCharType="begin"/>
      </w:r>
      <w:r w:rsidR="00EA28FA">
        <w:instrText xml:space="preserve"> SEQ Table \* ARABIC </w:instrText>
      </w:r>
      <w:r w:rsidR="00EA28FA">
        <w:fldChar w:fldCharType="separate"/>
      </w:r>
      <w:r>
        <w:t>1</w:t>
      </w:r>
      <w:r w:rsidR="00EA28FA">
        <w:fldChar w:fldCharType="end"/>
      </w:r>
      <w:r>
        <w:t xml:space="preserve"> </w:t>
      </w:r>
      <w:r w:rsidR="002541D5">
        <w:t>Field</w:t>
      </w:r>
      <w:r>
        <w:t xml:space="preserve"> descriptions for data file</w:t>
      </w:r>
    </w:p>
    <w:tbl>
      <w:tblPr>
        <w:tblStyle w:val="TableEPAM"/>
        <w:tblW w:w="0" w:type="auto"/>
        <w:tblInd w:w="108" w:type="dxa"/>
        <w:tblLook w:val="04A0" w:firstRow="1" w:lastRow="0" w:firstColumn="1" w:lastColumn="0" w:noHBand="0" w:noVBand="1"/>
      </w:tblPr>
      <w:tblGrid>
        <w:gridCol w:w="3608"/>
        <w:gridCol w:w="1029"/>
        <w:gridCol w:w="4602"/>
      </w:tblGrid>
      <w:tr w:rsidR="008F76A7" w:rsidTr="00565A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3"/>
          </w:tcPr>
          <w:p w:rsidR="008F76A7" w:rsidRPr="00DA6CF4" w:rsidRDefault="002541D5" w:rsidP="002541D5">
            <w:r>
              <w:t>List of fields in data file</w:t>
            </w:r>
          </w:p>
        </w:tc>
      </w:tr>
      <w:tr w:rsidR="008F76A7" w:rsidTr="00592C1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08" w:type="dxa"/>
          </w:tcPr>
          <w:p w:rsidR="008F76A7" w:rsidRPr="00DA6CF4" w:rsidRDefault="008F76A7" w:rsidP="00565AB2">
            <w:r>
              <w:t>Field Name</w:t>
            </w:r>
          </w:p>
        </w:tc>
        <w:tc>
          <w:tcPr>
            <w:tcW w:w="1029" w:type="dxa"/>
          </w:tcPr>
          <w:p w:rsidR="008F76A7" w:rsidRPr="00DA6CF4" w:rsidRDefault="008F76A7" w:rsidP="00565AB2">
            <w:pPr>
              <w:cnfStyle w:val="100000000000" w:firstRow="1" w:lastRow="0" w:firstColumn="0" w:lastColumn="0" w:oddVBand="0" w:evenVBand="0" w:oddHBand="0" w:evenHBand="0" w:firstRowFirstColumn="0" w:firstRowLastColumn="0" w:lastRowFirstColumn="0" w:lastRowLastColumn="0"/>
            </w:pPr>
            <w:r>
              <w:t>Column index</w:t>
            </w:r>
          </w:p>
        </w:tc>
        <w:tc>
          <w:tcPr>
            <w:tcW w:w="4602" w:type="dxa"/>
          </w:tcPr>
          <w:p w:rsidR="008F76A7" w:rsidRPr="00DA6CF4" w:rsidRDefault="008F76A7" w:rsidP="008F76A7">
            <w:pPr>
              <w:cnfStyle w:val="100000000000" w:firstRow="1" w:lastRow="0" w:firstColumn="0" w:lastColumn="0" w:oddVBand="0" w:evenVBand="0" w:oddHBand="0" w:evenHBand="0" w:firstRowFirstColumn="0" w:firstRowLastColumn="0" w:lastRowFirstColumn="0" w:lastRowLastColumn="0"/>
            </w:pPr>
            <w:r>
              <w:t>Description</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Pr="003F0F4D" w:rsidRDefault="002541D5" w:rsidP="002541D5">
            <w:r w:rsidRPr="00D67606">
              <w:t>CELL_DESCRIPTION</w:t>
            </w:r>
          </w:p>
        </w:tc>
        <w:tc>
          <w:tcPr>
            <w:tcW w:w="1029" w:type="dxa"/>
            <w:vAlign w:val="top"/>
          </w:tcPr>
          <w:p w:rsidR="002541D5" w:rsidRDefault="002541D5" w:rsidP="002541D5">
            <w:pPr>
              <w:cnfStyle w:val="000000100000" w:firstRow="0" w:lastRow="0" w:firstColumn="0" w:lastColumn="0" w:oddVBand="0" w:evenVBand="0" w:oddHBand="1" w:evenHBand="0" w:firstRowFirstColumn="0" w:firstRowLastColumn="0" w:lastRowFirstColumn="0" w:lastRowLastColumn="0"/>
            </w:pPr>
            <w:r>
              <w:t>0</w:t>
            </w:r>
          </w:p>
        </w:tc>
        <w:tc>
          <w:tcPr>
            <w:tcW w:w="4602" w:type="dxa"/>
            <w:vAlign w:val="top"/>
          </w:tcPr>
          <w:p w:rsidR="002541D5" w:rsidRPr="003F0F4D" w:rsidRDefault="002541D5" w:rsidP="002541D5">
            <w:pPr>
              <w:cnfStyle w:val="000000100000" w:firstRow="0" w:lastRow="0" w:firstColumn="0" w:lastColumn="0" w:oddVBand="0" w:evenVBand="0" w:oddHBand="1" w:evenHBand="0" w:firstRowFirstColumn="0" w:firstRowLastColumn="0" w:lastRowFirstColumn="0" w:lastRowLastColumn="0"/>
            </w:pPr>
            <w:r w:rsidRPr="00D67606">
              <w:t xml:space="preserve">Step description, row will be skipped if </w:t>
            </w:r>
            <w:r>
              <w:t>the</w:t>
            </w:r>
            <w:r w:rsidRPr="00D67606">
              <w:t xml:space="preserve"> first symbol in cell is "#"</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Pr="00D81B70" w:rsidRDefault="002541D5" w:rsidP="002541D5">
            <w:r w:rsidRPr="00D67606">
              <w:t>CELL_ENDPOINT</w:t>
            </w:r>
          </w:p>
        </w:tc>
        <w:tc>
          <w:tcPr>
            <w:tcW w:w="1029" w:type="dxa"/>
            <w:vAlign w:val="top"/>
          </w:tcPr>
          <w:p w:rsidR="002541D5" w:rsidRPr="008E3397" w:rsidRDefault="002541D5" w:rsidP="002541D5">
            <w:pPr>
              <w:tabs>
                <w:tab w:val="left" w:pos="570"/>
              </w:tabs>
              <w:cnfStyle w:val="000000010000" w:firstRow="0" w:lastRow="0" w:firstColumn="0" w:lastColumn="0" w:oddVBand="0" w:evenVBand="0" w:oddHBand="0" w:evenHBand="1" w:firstRowFirstColumn="0" w:firstRowLastColumn="0" w:lastRowFirstColumn="0" w:lastRowLastColumn="0"/>
            </w:pPr>
            <w:r>
              <w:t>1</w:t>
            </w:r>
          </w:p>
        </w:tc>
        <w:tc>
          <w:tcPr>
            <w:tcW w:w="4602" w:type="dxa"/>
            <w:vAlign w:val="top"/>
          </w:tcPr>
          <w:p w:rsidR="002541D5" w:rsidRPr="00615378" w:rsidRDefault="002541D5" w:rsidP="002541D5">
            <w:pPr>
              <w:cnfStyle w:val="000000010000" w:firstRow="0" w:lastRow="0" w:firstColumn="0" w:lastColumn="0" w:oddVBand="0" w:evenVBand="0" w:oddHBand="0" w:evenHBand="1" w:firstRowFirstColumn="0" w:firstRowLastColumn="0" w:lastRowFirstColumn="0" w:lastRowLastColumn="0"/>
            </w:pPr>
            <w:r>
              <w:t>Endpoint for request. If this field is empty then will be used the default endpoint defined in properties</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CELL_METHOD</w:t>
            </w:r>
          </w:p>
        </w:tc>
        <w:tc>
          <w:tcPr>
            <w:tcW w:w="1029" w:type="dxa"/>
            <w:vAlign w:val="top"/>
          </w:tcPr>
          <w:p w:rsidR="002541D5" w:rsidRDefault="002541D5" w:rsidP="002541D5">
            <w:pPr>
              <w:cnfStyle w:val="000000100000" w:firstRow="0" w:lastRow="0" w:firstColumn="0" w:lastColumn="0" w:oddVBand="0" w:evenVBand="0" w:oddHBand="1" w:evenHBand="0" w:firstRowFirstColumn="0" w:firstRowLastColumn="0" w:lastRowFirstColumn="0" w:lastRowLastColumn="0"/>
            </w:pPr>
            <w:r>
              <w:t>2</w:t>
            </w:r>
          </w:p>
        </w:tc>
        <w:tc>
          <w:tcPr>
            <w:tcW w:w="4602" w:type="dxa"/>
            <w:vAlign w:val="top"/>
          </w:tcPr>
          <w:p w:rsidR="002541D5" w:rsidRPr="008E3397" w:rsidRDefault="002541D5" w:rsidP="002541D5">
            <w:pPr>
              <w:cnfStyle w:val="000000100000" w:firstRow="0" w:lastRow="0" w:firstColumn="0" w:lastColumn="0" w:oddVBand="0" w:evenVBand="0" w:oddHBand="1" w:evenHBand="0" w:firstRowFirstColumn="0" w:firstRowLastColumn="0" w:lastRowFirstColumn="0" w:lastRowLastColumn="0"/>
            </w:pPr>
            <w:r w:rsidRPr="00D67606">
              <w:t xml:space="preserve">Name of </w:t>
            </w:r>
            <w:r>
              <w:t>t</w:t>
            </w:r>
            <w:r w:rsidRPr="00D67606">
              <w:t>est</w:t>
            </w:r>
            <w:r>
              <w:t xml:space="preserve"> s</w:t>
            </w:r>
            <w:r w:rsidRPr="00D67606">
              <w:t>tep which will be called (usually same as REST method)</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CELL_PATH</w:t>
            </w:r>
          </w:p>
        </w:tc>
        <w:tc>
          <w:tcPr>
            <w:tcW w:w="1029" w:type="dxa"/>
            <w:vAlign w:val="top"/>
          </w:tcPr>
          <w:p w:rsidR="002541D5" w:rsidRDefault="002541D5" w:rsidP="002541D5">
            <w:pPr>
              <w:cnfStyle w:val="000000010000" w:firstRow="0" w:lastRow="0" w:firstColumn="0" w:lastColumn="0" w:oddVBand="0" w:evenVBand="0" w:oddHBand="0" w:evenHBand="1" w:firstRowFirstColumn="0" w:firstRowLastColumn="0" w:lastRowFirstColumn="0" w:lastRowLastColumn="0"/>
            </w:pPr>
            <w:r>
              <w:t>3</w:t>
            </w:r>
          </w:p>
        </w:tc>
        <w:tc>
          <w:tcPr>
            <w:tcW w:w="4602" w:type="dxa"/>
            <w:vAlign w:val="top"/>
          </w:tcPr>
          <w:p w:rsidR="002541D5" w:rsidRPr="003F0F4D" w:rsidRDefault="002541D5" w:rsidP="002541D5">
            <w:pPr>
              <w:cnfStyle w:val="000000010000" w:firstRow="0" w:lastRow="0" w:firstColumn="0" w:lastColumn="0" w:oddVBand="0" w:evenVBand="0" w:oddHBand="0" w:evenHBand="1" w:firstRowFirstColumn="0" w:firstRowLastColumn="0" w:lastRowFirstColumn="0" w:lastRowLastColumn="0"/>
            </w:pPr>
            <w:r w:rsidRPr="00D67606">
              <w:t xml:space="preserve">Resource path </w:t>
            </w:r>
            <w:r>
              <w:t>for request (e.g.</w:t>
            </w:r>
            <w:r w:rsidRPr="00D67606">
              <w:t xml:space="preserve"> "/manage/info"</w:t>
            </w:r>
            <w:r>
              <w:t>)</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CELL_ASSERTION_RESULT</w:t>
            </w:r>
          </w:p>
        </w:tc>
        <w:tc>
          <w:tcPr>
            <w:tcW w:w="1029" w:type="dxa"/>
            <w:vAlign w:val="top"/>
          </w:tcPr>
          <w:p w:rsidR="002541D5" w:rsidRDefault="002541D5" w:rsidP="002541D5">
            <w:pPr>
              <w:cnfStyle w:val="000000100000" w:firstRow="0" w:lastRow="0" w:firstColumn="0" w:lastColumn="0" w:oddVBand="0" w:evenVBand="0" w:oddHBand="1" w:evenHBand="0" w:firstRowFirstColumn="0" w:firstRowLastColumn="0" w:lastRowFirstColumn="0" w:lastRowLastColumn="0"/>
            </w:pPr>
            <w:r>
              <w:t>4</w:t>
            </w:r>
          </w:p>
        </w:tc>
        <w:tc>
          <w:tcPr>
            <w:tcW w:w="4602" w:type="dxa"/>
            <w:vAlign w:val="top"/>
          </w:tcPr>
          <w:p w:rsidR="002541D5" w:rsidRPr="008E3397" w:rsidRDefault="002541D5" w:rsidP="002541D5">
            <w:pPr>
              <w:cnfStyle w:val="000000100000" w:firstRow="0" w:lastRow="0" w:firstColumn="0" w:lastColumn="0" w:oddVBand="0" w:evenVBand="0" w:oddHBand="1" w:evenHBand="0" w:firstRowFirstColumn="0" w:firstRowLastColumn="0" w:lastRowFirstColumn="0" w:lastRowLastColumn="0"/>
            </w:pPr>
            <w:r w:rsidRPr="00D67606">
              <w:t>Expected result for assertion script. If it is true then actual result should be equal to expected, else they should be different</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CELL_RESPONSE_BODY</w:t>
            </w:r>
          </w:p>
        </w:tc>
        <w:tc>
          <w:tcPr>
            <w:tcW w:w="1029" w:type="dxa"/>
            <w:vAlign w:val="top"/>
          </w:tcPr>
          <w:p w:rsidR="002541D5" w:rsidRDefault="002541D5" w:rsidP="002541D5">
            <w:pPr>
              <w:cnfStyle w:val="000000010000" w:firstRow="0" w:lastRow="0" w:firstColumn="0" w:lastColumn="0" w:oddVBand="0" w:evenVBand="0" w:oddHBand="0" w:evenHBand="1" w:firstRowFirstColumn="0" w:firstRowLastColumn="0" w:lastRowFirstColumn="0" w:lastRowLastColumn="0"/>
            </w:pPr>
            <w:r>
              <w:t>5</w:t>
            </w:r>
          </w:p>
        </w:tc>
        <w:tc>
          <w:tcPr>
            <w:tcW w:w="4602" w:type="dxa"/>
            <w:vAlign w:val="top"/>
          </w:tcPr>
          <w:p w:rsidR="002541D5" w:rsidRPr="003F0F4D" w:rsidRDefault="002541D5" w:rsidP="002541D5">
            <w:pPr>
              <w:cnfStyle w:val="000000010000" w:firstRow="0" w:lastRow="0" w:firstColumn="0" w:lastColumn="0" w:oddVBand="0" w:evenVBand="0" w:oddHBand="0" w:evenHBand="1" w:firstRowFirstColumn="0" w:firstRowLastColumn="0" w:lastRowFirstColumn="0" w:lastRowLastColumn="0"/>
            </w:pPr>
            <w:r w:rsidRPr="00D67606">
              <w:t>Expected response body (</w:t>
            </w:r>
            <w:r>
              <w:t xml:space="preserve">use </w:t>
            </w:r>
            <w:r w:rsidRPr="00D67606">
              <w:t>@Skip to avoid data assertion)</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CELL_RESPONSE_EVAL_SCRIPT</w:t>
            </w:r>
          </w:p>
        </w:tc>
        <w:tc>
          <w:tcPr>
            <w:tcW w:w="1029" w:type="dxa"/>
            <w:vAlign w:val="top"/>
          </w:tcPr>
          <w:p w:rsidR="002541D5" w:rsidRDefault="002541D5" w:rsidP="002541D5">
            <w:pPr>
              <w:cnfStyle w:val="000000100000" w:firstRow="0" w:lastRow="0" w:firstColumn="0" w:lastColumn="0" w:oddVBand="0" w:evenVBand="0" w:oddHBand="1" w:evenHBand="0" w:firstRowFirstColumn="0" w:firstRowLastColumn="0" w:lastRowFirstColumn="0" w:lastRowLastColumn="0"/>
            </w:pPr>
            <w:r>
              <w:t>6</w:t>
            </w:r>
          </w:p>
        </w:tc>
        <w:tc>
          <w:tcPr>
            <w:tcW w:w="4602" w:type="dxa"/>
            <w:vAlign w:val="top"/>
          </w:tcPr>
          <w:p w:rsidR="002541D5" w:rsidRPr="008E3397" w:rsidRDefault="002541D5" w:rsidP="002541D5">
            <w:pPr>
              <w:cnfStyle w:val="000000100000" w:firstRow="0" w:lastRow="0" w:firstColumn="0" w:lastColumn="0" w:oddVBand="0" w:evenVBand="0" w:oddHBand="1" w:evenHBand="0" w:firstRowFirstColumn="0" w:firstRowLastColumn="0" w:lastRowFirstColumn="0" w:lastRowLastColumn="0"/>
            </w:pPr>
            <w:r>
              <w:t>Evaluate</w:t>
            </w:r>
            <w:r w:rsidRPr="00D67606">
              <w:t xml:space="preserve"> script to process actual result before assertion with CELL_RESPONSE_BODY</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CELL_RESPONSE_CONTENT_TYPE</w:t>
            </w:r>
          </w:p>
        </w:tc>
        <w:tc>
          <w:tcPr>
            <w:tcW w:w="1029" w:type="dxa"/>
            <w:vAlign w:val="top"/>
          </w:tcPr>
          <w:p w:rsidR="002541D5" w:rsidRDefault="002541D5" w:rsidP="002541D5">
            <w:pPr>
              <w:cnfStyle w:val="000000010000" w:firstRow="0" w:lastRow="0" w:firstColumn="0" w:lastColumn="0" w:oddVBand="0" w:evenVBand="0" w:oddHBand="0" w:evenHBand="1" w:firstRowFirstColumn="0" w:firstRowLastColumn="0" w:lastRowFirstColumn="0" w:lastRowLastColumn="0"/>
            </w:pPr>
            <w:r>
              <w:t>7</w:t>
            </w:r>
          </w:p>
        </w:tc>
        <w:tc>
          <w:tcPr>
            <w:tcW w:w="4602" w:type="dxa"/>
            <w:vAlign w:val="top"/>
          </w:tcPr>
          <w:p w:rsidR="002541D5" w:rsidRPr="003F0F4D" w:rsidRDefault="002541D5" w:rsidP="002541D5">
            <w:pPr>
              <w:cnfStyle w:val="000000010000" w:firstRow="0" w:lastRow="0" w:firstColumn="0" w:lastColumn="0" w:oddVBand="0" w:evenVBand="0" w:oddHBand="0" w:evenHBand="1" w:firstRowFirstColumn="0" w:firstRowLastColumn="0" w:lastRowFirstColumn="0" w:lastRowLastColumn="0"/>
            </w:pPr>
            <w:r w:rsidRPr="00D67606">
              <w:t xml:space="preserve">Expected </w:t>
            </w:r>
            <w:r>
              <w:t>c</w:t>
            </w:r>
            <w:r w:rsidRPr="00D67606">
              <w:t>ontent-type of response (</w:t>
            </w:r>
            <w:r>
              <w:t xml:space="preserve">use </w:t>
            </w:r>
            <w:r w:rsidRPr="00D67606">
              <w:t>@Skip to avoid data assertion)</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Pr="001B485D" w:rsidRDefault="002541D5" w:rsidP="002541D5">
            <w:r w:rsidRPr="00D67606">
              <w:t>CELL_RESPONSE_STATUS</w:t>
            </w:r>
          </w:p>
        </w:tc>
        <w:tc>
          <w:tcPr>
            <w:tcW w:w="1029" w:type="dxa"/>
            <w:vAlign w:val="top"/>
          </w:tcPr>
          <w:p w:rsidR="002541D5" w:rsidRPr="001B485D" w:rsidRDefault="002541D5" w:rsidP="002541D5">
            <w:pPr>
              <w:cnfStyle w:val="000000100000" w:firstRow="0" w:lastRow="0" w:firstColumn="0" w:lastColumn="0" w:oddVBand="0" w:evenVBand="0" w:oddHBand="1" w:evenHBand="0" w:firstRowFirstColumn="0" w:firstRowLastColumn="0" w:lastRowFirstColumn="0" w:lastRowLastColumn="0"/>
            </w:pPr>
            <w:r>
              <w:t>8</w:t>
            </w:r>
          </w:p>
        </w:tc>
        <w:tc>
          <w:tcPr>
            <w:tcW w:w="4602" w:type="dxa"/>
            <w:vAlign w:val="top"/>
          </w:tcPr>
          <w:p w:rsidR="002541D5" w:rsidRPr="008E3397" w:rsidRDefault="002541D5" w:rsidP="002541D5">
            <w:pPr>
              <w:cnfStyle w:val="000000100000" w:firstRow="0" w:lastRow="0" w:firstColumn="0" w:lastColumn="0" w:oddVBand="0" w:evenVBand="0" w:oddHBand="1" w:evenHBand="0" w:firstRowFirstColumn="0" w:firstRowLastColumn="0" w:lastRowFirstColumn="0" w:lastRowLastColumn="0"/>
            </w:pPr>
            <w:r>
              <w:t xml:space="preserve">Expected </w:t>
            </w:r>
            <w:r w:rsidRPr="00D67606">
              <w:t>HTTP code of response (</w:t>
            </w:r>
            <w:r>
              <w:t xml:space="preserve">use </w:t>
            </w:r>
            <w:r w:rsidRPr="00D67606">
              <w:t>@Skip to avoid data assertion)</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CELL_REQUEST_MEDIA_TYPE</w:t>
            </w:r>
          </w:p>
        </w:tc>
        <w:tc>
          <w:tcPr>
            <w:tcW w:w="1029" w:type="dxa"/>
            <w:vAlign w:val="top"/>
          </w:tcPr>
          <w:p w:rsidR="002541D5" w:rsidRDefault="002541D5" w:rsidP="002541D5">
            <w:pPr>
              <w:cnfStyle w:val="000000010000" w:firstRow="0" w:lastRow="0" w:firstColumn="0" w:lastColumn="0" w:oddVBand="0" w:evenVBand="0" w:oddHBand="0" w:evenHBand="1" w:firstRowFirstColumn="0" w:firstRowLastColumn="0" w:lastRowFirstColumn="0" w:lastRowLastColumn="0"/>
            </w:pPr>
            <w:r>
              <w:t>9</w:t>
            </w:r>
          </w:p>
        </w:tc>
        <w:tc>
          <w:tcPr>
            <w:tcW w:w="4602" w:type="dxa"/>
            <w:vAlign w:val="top"/>
          </w:tcPr>
          <w:p w:rsidR="002541D5" w:rsidRPr="003F0F4D" w:rsidRDefault="002541D5" w:rsidP="002541D5">
            <w:pPr>
              <w:cnfStyle w:val="000000010000" w:firstRow="0" w:lastRow="0" w:firstColumn="0" w:lastColumn="0" w:oddVBand="0" w:evenVBand="0" w:oddHBand="0" w:evenHBand="1" w:firstRowFirstColumn="0" w:firstRowLastColumn="0" w:lastRowFirstColumn="0" w:lastRowLastColumn="0"/>
            </w:pPr>
            <w:r w:rsidRPr="00D67606">
              <w:t>Media-type of request</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Pr="001B485D" w:rsidRDefault="002541D5" w:rsidP="002541D5">
            <w:r w:rsidRPr="00D67606">
              <w:t>CELL_REQUEST_BODY</w:t>
            </w:r>
          </w:p>
        </w:tc>
        <w:tc>
          <w:tcPr>
            <w:tcW w:w="1029" w:type="dxa"/>
            <w:vAlign w:val="top"/>
          </w:tcPr>
          <w:p w:rsidR="002541D5" w:rsidRPr="001B485D" w:rsidRDefault="002541D5" w:rsidP="002541D5">
            <w:pPr>
              <w:cnfStyle w:val="000000100000" w:firstRow="0" w:lastRow="0" w:firstColumn="0" w:lastColumn="0" w:oddVBand="0" w:evenVBand="0" w:oddHBand="1" w:evenHBand="0" w:firstRowFirstColumn="0" w:firstRowLastColumn="0" w:lastRowFirstColumn="0" w:lastRowLastColumn="0"/>
            </w:pPr>
            <w:r>
              <w:t>10</w:t>
            </w:r>
          </w:p>
        </w:tc>
        <w:tc>
          <w:tcPr>
            <w:tcW w:w="4602" w:type="dxa"/>
            <w:vAlign w:val="top"/>
          </w:tcPr>
          <w:p w:rsidR="002541D5" w:rsidRPr="003F0F4D" w:rsidRDefault="002541D5" w:rsidP="002541D5">
            <w:pPr>
              <w:cnfStyle w:val="000000100000" w:firstRow="0" w:lastRow="0" w:firstColumn="0" w:lastColumn="0" w:oddVBand="0" w:evenVBand="0" w:oddHBand="1" w:evenHBand="0" w:firstRowFirstColumn="0" w:firstRowLastColumn="0" w:lastRowFirstColumn="0" w:lastRowLastColumn="0"/>
            </w:pPr>
            <w:r>
              <w:t>Request body</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CELL_REQUEST</w:t>
            </w:r>
            <w:r>
              <w:t>_EVAL_SCRIPT</w:t>
            </w:r>
          </w:p>
        </w:tc>
        <w:tc>
          <w:tcPr>
            <w:tcW w:w="1029" w:type="dxa"/>
            <w:vAlign w:val="top"/>
          </w:tcPr>
          <w:p w:rsidR="002541D5" w:rsidRDefault="002541D5" w:rsidP="002541D5">
            <w:pPr>
              <w:cnfStyle w:val="000000010000" w:firstRow="0" w:lastRow="0" w:firstColumn="0" w:lastColumn="0" w:oddVBand="0" w:evenVBand="0" w:oddHBand="0" w:evenHBand="1" w:firstRowFirstColumn="0" w:firstRowLastColumn="0" w:lastRowFirstColumn="0" w:lastRowLastColumn="0"/>
            </w:pPr>
            <w:r>
              <w:t>11</w:t>
            </w:r>
          </w:p>
        </w:tc>
        <w:tc>
          <w:tcPr>
            <w:tcW w:w="4602" w:type="dxa"/>
            <w:vAlign w:val="top"/>
          </w:tcPr>
          <w:p w:rsidR="002541D5" w:rsidRPr="00622339" w:rsidRDefault="002541D5" w:rsidP="002541D5">
            <w:pPr>
              <w:cnfStyle w:val="000000010000" w:firstRow="0" w:lastRow="0" w:firstColumn="0" w:lastColumn="0" w:oddVBand="0" w:evenVBand="0" w:oddHBand="0" w:evenHBand="1" w:firstRowFirstColumn="0" w:firstRowLastColumn="0" w:lastRowFirstColumn="0" w:lastRowLastColumn="0"/>
            </w:pPr>
            <w:r>
              <w:t>Evaluate</w:t>
            </w:r>
            <w:r w:rsidRPr="00D67606">
              <w:t xml:space="preserve"> script to process </w:t>
            </w:r>
            <w:r>
              <w:t>request body</w:t>
            </w:r>
          </w:p>
        </w:tc>
      </w:tr>
      <w:tr w:rsidR="002541D5"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Default="002541D5" w:rsidP="002541D5">
            <w:r w:rsidRPr="00D67606">
              <w:t>CELL_REQUEST_HEADERS</w:t>
            </w:r>
          </w:p>
        </w:tc>
        <w:tc>
          <w:tcPr>
            <w:tcW w:w="1029" w:type="dxa"/>
            <w:vAlign w:val="top"/>
          </w:tcPr>
          <w:p w:rsidR="002541D5" w:rsidRDefault="002541D5" w:rsidP="002541D5">
            <w:pPr>
              <w:cnfStyle w:val="000000100000" w:firstRow="0" w:lastRow="0" w:firstColumn="0" w:lastColumn="0" w:oddVBand="0" w:evenVBand="0" w:oddHBand="1" w:evenHBand="0" w:firstRowFirstColumn="0" w:firstRowLastColumn="0" w:lastRowFirstColumn="0" w:lastRowLastColumn="0"/>
            </w:pPr>
            <w:r>
              <w:t>12</w:t>
            </w:r>
          </w:p>
        </w:tc>
        <w:tc>
          <w:tcPr>
            <w:tcW w:w="4602" w:type="dxa"/>
            <w:vAlign w:val="top"/>
          </w:tcPr>
          <w:p w:rsidR="002541D5" w:rsidRDefault="002541D5" w:rsidP="002541D5">
            <w:pPr>
              <w:cnfStyle w:val="000000100000" w:firstRow="0" w:lastRow="0" w:firstColumn="0" w:lastColumn="0" w:oddVBand="0" w:evenVBand="0" w:oddHBand="1" w:evenHBand="0" w:firstRowFirstColumn="0" w:firstRowLastColumn="0" w:lastRowFirstColumn="0" w:lastRowLastColumn="0"/>
            </w:pPr>
            <w:r>
              <w:t>Headers for request</w:t>
            </w:r>
          </w:p>
        </w:tc>
      </w:tr>
      <w:tr w:rsidR="002541D5"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2541D5" w:rsidRPr="008E3397" w:rsidRDefault="002541D5" w:rsidP="002541D5">
            <w:r w:rsidRPr="00D67606">
              <w:t>CELL_REQUEST_HEADERS</w:t>
            </w:r>
            <w:r>
              <w:t>_EVAL_SCRIPT</w:t>
            </w:r>
          </w:p>
        </w:tc>
        <w:tc>
          <w:tcPr>
            <w:tcW w:w="1029" w:type="dxa"/>
            <w:vAlign w:val="top"/>
          </w:tcPr>
          <w:p w:rsidR="002541D5" w:rsidRPr="00615378" w:rsidRDefault="002541D5" w:rsidP="002541D5">
            <w:pPr>
              <w:cnfStyle w:val="000000010000" w:firstRow="0" w:lastRow="0" w:firstColumn="0" w:lastColumn="0" w:oddVBand="0" w:evenVBand="0" w:oddHBand="0" w:evenHBand="1" w:firstRowFirstColumn="0" w:firstRowLastColumn="0" w:lastRowFirstColumn="0" w:lastRowLastColumn="0"/>
              <w:rPr>
                <w:lang w:val="ru-RU"/>
              </w:rPr>
            </w:pPr>
            <w:r>
              <w:t>13</w:t>
            </w:r>
          </w:p>
        </w:tc>
        <w:tc>
          <w:tcPr>
            <w:tcW w:w="4602" w:type="dxa"/>
            <w:vAlign w:val="top"/>
          </w:tcPr>
          <w:p w:rsidR="002541D5" w:rsidRPr="00615378" w:rsidRDefault="002541D5" w:rsidP="002541D5">
            <w:pPr>
              <w:cnfStyle w:val="000000010000" w:firstRow="0" w:lastRow="0" w:firstColumn="0" w:lastColumn="0" w:oddVBand="0" w:evenVBand="0" w:oddHBand="0" w:evenHBand="1" w:firstRowFirstColumn="0" w:firstRowLastColumn="0" w:lastRowFirstColumn="0" w:lastRowLastColumn="0"/>
            </w:pPr>
            <w:r>
              <w:t>Evaluate</w:t>
            </w:r>
            <w:r w:rsidRPr="00D67606">
              <w:t xml:space="preserve"> script to process</w:t>
            </w:r>
            <w:r>
              <w:t xml:space="preserve"> headers</w:t>
            </w:r>
          </w:p>
        </w:tc>
      </w:tr>
      <w:tr w:rsidR="00592C18"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592C18" w:rsidRPr="00592C18" w:rsidRDefault="00592C18" w:rsidP="002541D5">
            <w:r>
              <w:t>CELL_REQUEST_PARAMETER</w:t>
            </w:r>
            <w:r>
              <w:rPr>
                <w:lang w:val="ru-RU"/>
              </w:rPr>
              <w:t>_</w:t>
            </w:r>
            <w:r>
              <w:t>NAME</w:t>
            </w:r>
          </w:p>
        </w:tc>
        <w:tc>
          <w:tcPr>
            <w:tcW w:w="1029" w:type="dxa"/>
            <w:vAlign w:val="top"/>
          </w:tcPr>
          <w:p w:rsidR="00592C18" w:rsidRDefault="00592C18" w:rsidP="002541D5">
            <w:pPr>
              <w:cnfStyle w:val="000000100000" w:firstRow="0" w:lastRow="0" w:firstColumn="0" w:lastColumn="0" w:oddVBand="0" w:evenVBand="0" w:oddHBand="1" w:evenHBand="0" w:firstRowFirstColumn="0" w:firstRowLastColumn="0" w:lastRowFirstColumn="0" w:lastRowLastColumn="0"/>
            </w:pPr>
            <w:r>
              <w:t>14</w:t>
            </w:r>
          </w:p>
        </w:tc>
        <w:tc>
          <w:tcPr>
            <w:tcW w:w="4602" w:type="dxa"/>
            <w:vMerge w:val="restart"/>
            <w:vAlign w:val="top"/>
          </w:tcPr>
          <w:p w:rsidR="00592C18" w:rsidRPr="00615378" w:rsidRDefault="00592C18" w:rsidP="002541D5">
            <w:pPr>
              <w:cnfStyle w:val="000000100000" w:firstRow="0" w:lastRow="0" w:firstColumn="0" w:lastColumn="0" w:oddVBand="0" w:evenVBand="0" w:oddHBand="1" w:evenHBand="0" w:firstRowFirstColumn="0" w:firstRowLastColumn="0" w:lastRowFirstColumn="0" w:lastRowLastColumn="0"/>
            </w:pPr>
            <w:r w:rsidRPr="00D67606">
              <w:t>Cells with parameter set</w:t>
            </w:r>
          </w:p>
        </w:tc>
      </w:tr>
      <w:tr w:rsidR="00592C18"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592C18" w:rsidRPr="00592C18" w:rsidRDefault="00592C18" w:rsidP="002541D5">
            <w:r>
              <w:t>CELL_REQUEST_PARAMETER</w:t>
            </w:r>
            <w:r>
              <w:rPr>
                <w:lang w:val="ru-RU"/>
              </w:rPr>
              <w:t>_</w:t>
            </w:r>
            <w:r>
              <w:t>VALUE</w:t>
            </w:r>
          </w:p>
        </w:tc>
        <w:tc>
          <w:tcPr>
            <w:tcW w:w="1029" w:type="dxa"/>
            <w:vAlign w:val="top"/>
          </w:tcPr>
          <w:p w:rsidR="00592C18" w:rsidRDefault="00592C18" w:rsidP="002541D5">
            <w:pPr>
              <w:cnfStyle w:val="000000010000" w:firstRow="0" w:lastRow="0" w:firstColumn="0" w:lastColumn="0" w:oddVBand="0" w:evenVBand="0" w:oddHBand="0" w:evenHBand="1" w:firstRowFirstColumn="0" w:firstRowLastColumn="0" w:lastRowFirstColumn="0" w:lastRowLastColumn="0"/>
            </w:pPr>
            <w:r>
              <w:t>15</w:t>
            </w:r>
          </w:p>
        </w:tc>
        <w:tc>
          <w:tcPr>
            <w:tcW w:w="4602" w:type="dxa"/>
            <w:vMerge/>
            <w:vAlign w:val="top"/>
          </w:tcPr>
          <w:p w:rsidR="00592C18" w:rsidRPr="00D67606" w:rsidRDefault="00592C18" w:rsidP="002541D5">
            <w:pPr>
              <w:cnfStyle w:val="000000010000" w:firstRow="0" w:lastRow="0" w:firstColumn="0" w:lastColumn="0" w:oddVBand="0" w:evenVBand="0" w:oddHBand="0" w:evenHBand="1" w:firstRowFirstColumn="0" w:firstRowLastColumn="0" w:lastRowFirstColumn="0" w:lastRowLastColumn="0"/>
            </w:pPr>
          </w:p>
        </w:tc>
      </w:tr>
      <w:tr w:rsidR="00592C18" w:rsidTr="00592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592C18" w:rsidRPr="00592C18" w:rsidRDefault="00592C18" w:rsidP="002541D5">
            <w:r>
              <w:t>CELL_REQUEST_PARAMETER</w:t>
            </w:r>
            <w:r w:rsidRPr="00592C18">
              <w:t>_</w:t>
            </w:r>
            <w:r>
              <w:t>EVAL_SCRIPT</w:t>
            </w:r>
          </w:p>
        </w:tc>
        <w:tc>
          <w:tcPr>
            <w:tcW w:w="1029" w:type="dxa"/>
            <w:vAlign w:val="top"/>
          </w:tcPr>
          <w:p w:rsidR="00592C18" w:rsidRDefault="00592C18" w:rsidP="002541D5">
            <w:pPr>
              <w:cnfStyle w:val="000000100000" w:firstRow="0" w:lastRow="0" w:firstColumn="0" w:lastColumn="0" w:oddVBand="0" w:evenVBand="0" w:oddHBand="1" w:evenHBand="0" w:firstRowFirstColumn="0" w:firstRowLastColumn="0" w:lastRowFirstColumn="0" w:lastRowLastColumn="0"/>
            </w:pPr>
            <w:r>
              <w:t>16</w:t>
            </w:r>
          </w:p>
        </w:tc>
        <w:tc>
          <w:tcPr>
            <w:tcW w:w="4602" w:type="dxa"/>
            <w:vMerge/>
            <w:vAlign w:val="top"/>
          </w:tcPr>
          <w:p w:rsidR="00592C18" w:rsidRPr="00D67606" w:rsidRDefault="00592C18" w:rsidP="002541D5">
            <w:pPr>
              <w:cnfStyle w:val="000000100000" w:firstRow="0" w:lastRow="0" w:firstColumn="0" w:lastColumn="0" w:oddVBand="0" w:evenVBand="0" w:oddHBand="1" w:evenHBand="0" w:firstRowFirstColumn="0" w:firstRowLastColumn="0" w:lastRowFirstColumn="0" w:lastRowLastColumn="0"/>
            </w:pPr>
          </w:p>
        </w:tc>
      </w:tr>
      <w:tr w:rsidR="00592C18" w:rsidTr="00592C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vAlign w:val="top"/>
          </w:tcPr>
          <w:p w:rsidR="00592C18" w:rsidRDefault="00592C18" w:rsidP="002541D5">
            <w:r>
              <w:lastRenderedPageBreak/>
              <w:t>repeat CELL_REQUEST_PARAMETER_...</w:t>
            </w:r>
          </w:p>
        </w:tc>
        <w:tc>
          <w:tcPr>
            <w:tcW w:w="1029" w:type="dxa"/>
            <w:vAlign w:val="top"/>
          </w:tcPr>
          <w:p w:rsidR="00592C18" w:rsidRDefault="00592C18" w:rsidP="002541D5">
            <w:pPr>
              <w:cnfStyle w:val="000000010000" w:firstRow="0" w:lastRow="0" w:firstColumn="0" w:lastColumn="0" w:oddVBand="0" w:evenVBand="0" w:oddHBand="0" w:evenHBand="1" w:firstRowFirstColumn="0" w:firstRowLastColumn="0" w:lastRowFirstColumn="0" w:lastRowLastColumn="0"/>
            </w:pPr>
          </w:p>
        </w:tc>
        <w:tc>
          <w:tcPr>
            <w:tcW w:w="4602" w:type="dxa"/>
            <w:vAlign w:val="top"/>
          </w:tcPr>
          <w:p w:rsidR="00592C18" w:rsidRPr="00D67606" w:rsidRDefault="00592C18" w:rsidP="002541D5">
            <w:pPr>
              <w:cnfStyle w:val="000000010000" w:firstRow="0" w:lastRow="0" w:firstColumn="0" w:lastColumn="0" w:oddVBand="0" w:evenVBand="0" w:oddHBand="0" w:evenHBand="1" w:firstRowFirstColumn="0" w:firstRowLastColumn="0" w:lastRowFirstColumn="0" w:lastRowLastColumn="0"/>
            </w:pPr>
          </w:p>
        </w:tc>
      </w:tr>
    </w:tbl>
    <w:p w:rsidR="008F76A7" w:rsidRPr="00920D74" w:rsidRDefault="008F76A7" w:rsidP="00A80AD5">
      <w:pPr>
        <w:pStyle w:val="BodyText"/>
      </w:pPr>
    </w:p>
    <w:p w:rsidR="002541D5" w:rsidRPr="00C155EE" w:rsidRDefault="002541D5" w:rsidP="002541D5">
      <w:pPr>
        <w:pStyle w:val="Heading3"/>
      </w:pPr>
      <w:bookmarkStart w:id="9" w:name="_Toc425956211"/>
      <w:bookmarkStart w:id="10" w:name="_Toc428544099"/>
      <w:bookmarkStart w:id="11" w:name="_Toc453946277"/>
      <w:r w:rsidRPr="00597304">
        <w:t>Endpoint</w:t>
      </w:r>
      <w:bookmarkEnd w:id="9"/>
      <w:bookmarkEnd w:id="10"/>
      <w:bookmarkEnd w:id="11"/>
    </w:p>
    <w:p w:rsidR="002541D5" w:rsidRDefault="002541D5" w:rsidP="00A80AD5">
      <w:pPr>
        <w:pStyle w:val="BodyText"/>
      </w:pPr>
      <w:r w:rsidRPr="006E5F8F">
        <w:t xml:space="preserve">If this </w:t>
      </w:r>
      <w:r>
        <w:t>field is not empty then need to use its value as endpoint for REST request. Otherwise, use the endpoint from the SoapUI project properties or configuration file.</w:t>
      </w:r>
    </w:p>
    <w:p w:rsidR="002541D5" w:rsidRPr="00C155EE" w:rsidRDefault="000D587B" w:rsidP="002541D5">
      <w:pPr>
        <w:pStyle w:val="Heading3"/>
      </w:pPr>
      <w:bookmarkStart w:id="12" w:name="_Toc453946278"/>
      <w:r>
        <w:t>Method</w:t>
      </w:r>
      <w:bookmarkEnd w:id="12"/>
    </w:p>
    <w:p w:rsidR="002541D5" w:rsidRDefault="002541D5" w:rsidP="00A80AD5">
      <w:pPr>
        <w:pStyle w:val="BodyText"/>
      </w:pPr>
      <w:r>
        <w:t>T</w:t>
      </w:r>
      <w:r w:rsidRPr="006E5F8F">
        <w:t xml:space="preserve">his </w:t>
      </w:r>
      <w:r>
        <w:t>field contains test step name for execution.</w:t>
      </w:r>
      <w:r w:rsidR="001A5E8F">
        <w:t xml:space="preserve"> The following test steps available:</w:t>
      </w:r>
    </w:p>
    <w:p w:rsidR="001A5E8F" w:rsidRDefault="001A5E8F" w:rsidP="00EA28FA">
      <w:pPr>
        <w:pStyle w:val="ListNumber"/>
        <w:numPr>
          <w:ilvl w:val="0"/>
          <w:numId w:val="15"/>
        </w:numPr>
      </w:pPr>
      <w:r>
        <w:t>“GET” – HTTP method GET for the REST request;</w:t>
      </w:r>
    </w:p>
    <w:p w:rsidR="001A5E8F" w:rsidRDefault="001A5E8F" w:rsidP="003D6076">
      <w:pPr>
        <w:pStyle w:val="ListNumber"/>
      </w:pPr>
      <w:r>
        <w:t>“POST” – HTTP method POST for the REST request;</w:t>
      </w:r>
    </w:p>
    <w:p w:rsidR="001A5E8F" w:rsidRDefault="001A5E8F" w:rsidP="003D6076">
      <w:pPr>
        <w:pStyle w:val="ListNumber"/>
      </w:pPr>
      <w:r>
        <w:t>“PUT” - HTTP method PUT for the REST request;</w:t>
      </w:r>
    </w:p>
    <w:p w:rsidR="001A5E8F" w:rsidRDefault="001A5E8F" w:rsidP="003D6076">
      <w:pPr>
        <w:pStyle w:val="ListNumber"/>
      </w:pPr>
      <w:r>
        <w:t>“DELETE” - HTTP method DELETE for the REST request;</w:t>
      </w:r>
    </w:p>
    <w:p w:rsidR="003D6076" w:rsidRDefault="003D6076" w:rsidP="003D6076">
      <w:pPr>
        <w:pStyle w:val="ListNumber"/>
      </w:pPr>
      <w:r>
        <w:t xml:space="preserve">“OPTIONS” - HTTP method OPTIONS for the REST request; </w:t>
      </w:r>
    </w:p>
    <w:p w:rsidR="003D6076" w:rsidRDefault="003D6076" w:rsidP="003D6076">
      <w:pPr>
        <w:pStyle w:val="ListNumber"/>
      </w:pPr>
      <w:r>
        <w:t>“JDBC” – JDBC request to data base;</w:t>
      </w:r>
    </w:p>
    <w:p w:rsidR="001A5E8F" w:rsidRDefault="001A5E8F" w:rsidP="003D6076">
      <w:pPr>
        <w:pStyle w:val="ListNumber"/>
      </w:pPr>
      <w:r>
        <w:t xml:space="preserve">“WAIT” – </w:t>
      </w:r>
      <w:r w:rsidRPr="001A5E8F">
        <w:t>waits for specified amount of seconds before continue test execution</w:t>
      </w:r>
      <w:r>
        <w:t xml:space="preserve">; </w:t>
      </w:r>
    </w:p>
    <w:p w:rsidR="001A5E8F" w:rsidRDefault="001A5E8F" w:rsidP="003D6076">
      <w:pPr>
        <w:pStyle w:val="ListNumber"/>
      </w:pPr>
      <w:r>
        <w:t xml:space="preserve">“PAUSE” </w:t>
      </w:r>
      <w:r w:rsidR="001567CA">
        <w:t xml:space="preserve">– some manual steps required before </w:t>
      </w:r>
      <w:r w:rsidR="001567CA" w:rsidRPr="001A5E8F">
        <w:t>continue test execution</w:t>
      </w:r>
      <w:r>
        <w:t>.</w:t>
      </w:r>
    </w:p>
    <w:p w:rsidR="002541D5" w:rsidRPr="00C155EE" w:rsidRDefault="002541D5" w:rsidP="002541D5">
      <w:pPr>
        <w:pStyle w:val="Heading3"/>
      </w:pPr>
      <w:bookmarkStart w:id="13" w:name="_Toc453946279"/>
      <w:r w:rsidRPr="00597304">
        <w:t>Resource Path</w:t>
      </w:r>
      <w:bookmarkEnd w:id="13"/>
    </w:p>
    <w:p w:rsidR="00AE4A5C" w:rsidRDefault="002541D5" w:rsidP="00A80AD5">
      <w:pPr>
        <w:pStyle w:val="BodyText"/>
      </w:pPr>
      <w:r>
        <w:t xml:space="preserve">If method field </w:t>
      </w:r>
      <w:r w:rsidR="00AD6234">
        <w:t>correspond</w:t>
      </w:r>
      <w:r>
        <w:t>s to REST request</w:t>
      </w:r>
      <w:r w:rsidR="00AD6234">
        <w:t xml:space="preserve"> (GET, PUT, POST, DELETE, OPTIONS)</w:t>
      </w:r>
      <w:r>
        <w:t xml:space="preserve"> method then this field contains resource path for REST request.</w:t>
      </w:r>
    </w:p>
    <w:p w:rsidR="003D6076" w:rsidRDefault="003D6076" w:rsidP="00A80AD5">
      <w:pPr>
        <w:pStyle w:val="BodyText"/>
      </w:pPr>
      <w:r>
        <w:t xml:space="preserve">If method field </w:t>
      </w:r>
      <w:r w:rsidR="00AD6234">
        <w:t>corresponds</w:t>
      </w:r>
      <w:r>
        <w:t xml:space="preserve"> to JDBC request then this field contains connection string to database.</w:t>
      </w:r>
    </w:p>
    <w:p w:rsidR="00AE4A5C" w:rsidRDefault="002541D5" w:rsidP="00A80AD5">
      <w:pPr>
        <w:pStyle w:val="BodyText"/>
      </w:pPr>
      <w:r>
        <w:t xml:space="preserve">If method field </w:t>
      </w:r>
      <w:r w:rsidR="00AD6234">
        <w:t>corresponds</w:t>
      </w:r>
      <w:r>
        <w:t xml:space="preserve"> to manual step “PAUSE” then this field contains description of manual steps.</w:t>
      </w:r>
    </w:p>
    <w:p w:rsidR="002541D5" w:rsidRDefault="002541D5" w:rsidP="00A80AD5">
      <w:pPr>
        <w:pStyle w:val="BodyText"/>
      </w:pPr>
      <w:r>
        <w:t xml:space="preserve">If method field </w:t>
      </w:r>
      <w:r w:rsidR="00AD6234">
        <w:t>corresponds</w:t>
      </w:r>
      <w:r>
        <w:t xml:space="preserve"> to manual step “WAIT” then this field contains the time duration</w:t>
      </w:r>
      <w:r w:rsidR="00AD6234">
        <w:t xml:space="preserve"> in milliseconds</w:t>
      </w:r>
      <w:r>
        <w:t xml:space="preserve"> to sleep.</w:t>
      </w:r>
    </w:p>
    <w:p w:rsidR="00AE4A5C" w:rsidRDefault="00AE4A5C" w:rsidP="00AE4A5C">
      <w:pPr>
        <w:pStyle w:val="NoteStyle"/>
      </w:pPr>
      <w:r>
        <w:t xml:space="preserve">Please see </w:t>
      </w:r>
      <w:r w:rsidR="00EA28FA">
        <w:fldChar w:fldCharType="begin"/>
      </w:r>
      <w:r w:rsidR="00EA28FA">
        <w:instrText xml:space="preserve"> REF _Ref432090100 \r </w:instrText>
      </w:r>
      <w:r w:rsidR="00EA28FA">
        <w:fldChar w:fldCharType="separate"/>
      </w:r>
      <w:r>
        <w:t>Appendix A</w:t>
      </w:r>
      <w:r w:rsidR="00EA28FA">
        <w:fldChar w:fldCharType="end"/>
      </w:r>
      <w:r>
        <w:t xml:space="preserve"> for Test Data file examples.</w:t>
      </w:r>
    </w:p>
    <w:p w:rsidR="00265E16" w:rsidRPr="00C155EE" w:rsidRDefault="00265E16" w:rsidP="00265E16">
      <w:pPr>
        <w:pStyle w:val="Heading3"/>
      </w:pPr>
      <w:bookmarkStart w:id="14" w:name="_Toc453946280"/>
      <w:r w:rsidRPr="00597304">
        <w:t>Assertion Results</w:t>
      </w:r>
      <w:bookmarkEnd w:id="14"/>
    </w:p>
    <w:p w:rsidR="00AE4A5C" w:rsidRDefault="00265E16" w:rsidP="00A80AD5">
      <w:pPr>
        <w:pStyle w:val="BodyText"/>
      </w:pPr>
      <w:r>
        <w:t xml:space="preserve">This field should contain map of expected results for HTTP Status, Content-Type </w:t>
      </w:r>
      <w:r w:rsidR="00AE4A5C">
        <w:t xml:space="preserve">and </w:t>
      </w:r>
      <w:r w:rsidR="0030460B">
        <w:t>R</w:t>
      </w:r>
      <w:r w:rsidR="00AE4A5C">
        <w:t>esponse assertion scripts.</w:t>
      </w:r>
    </w:p>
    <w:p w:rsidR="00265E16" w:rsidRDefault="009F5F98" w:rsidP="00A80AD5">
      <w:pPr>
        <w:pStyle w:val="BodyText"/>
      </w:pPr>
      <w:r>
        <w:t>Map defined in following format.</w:t>
      </w:r>
    </w:p>
    <w:p w:rsidR="00265E16" w:rsidRDefault="00265E16" w:rsidP="00265E16">
      <w:pPr>
        <w:pStyle w:val="Code"/>
      </w:pPr>
      <w:r>
        <w:t>[“status”: true, “content-type”: false, “response”: true]</w:t>
      </w:r>
    </w:p>
    <w:p w:rsidR="00265E16" w:rsidRDefault="00265E16" w:rsidP="00A80AD5">
      <w:pPr>
        <w:pStyle w:val="BodyText"/>
      </w:pPr>
      <w:r>
        <w:t xml:space="preserve">All keys are case sensitive. Values considered </w:t>
      </w:r>
      <w:r w:rsidR="00AE4A5C">
        <w:t>as Boolean. If some key is missing</w:t>
      </w:r>
      <w:r>
        <w:t xml:space="preserve"> then its value considered as true by default.</w:t>
      </w:r>
    </w:p>
    <w:p w:rsidR="00C603B3" w:rsidRDefault="00C603B3" w:rsidP="00C603B3">
      <w:pPr>
        <w:pStyle w:val="Code"/>
      </w:pPr>
      <w:r>
        <w:t>[“response”: true] == [“response”: true, “status”: true, “content-type”: true]</w:t>
      </w:r>
    </w:p>
    <w:p w:rsidR="008061CD" w:rsidRDefault="00C603B3" w:rsidP="00C603B3">
      <w:pPr>
        <w:pStyle w:val="Code"/>
      </w:pPr>
      <w:r>
        <w:t>[“response”: false, “content-type”: false] == [“response”: false, “status”: true, “content-type”: false]</w:t>
      </w:r>
    </w:p>
    <w:p w:rsidR="009F5F98" w:rsidRDefault="009F5F98" w:rsidP="00A80AD5">
      <w:pPr>
        <w:pStyle w:val="BodyText"/>
      </w:pPr>
      <w:r>
        <w:t>It is possible to use “true” or “false” values as short form for following maps.</w:t>
      </w:r>
    </w:p>
    <w:p w:rsidR="009F5F98" w:rsidRDefault="009F5F98" w:rsidP="009F5F98">
      <w:pPr>
        <w:pStyle w:val="Code"/>
      </w:pPr>
      <w:r>
        <w:t>true == [“response”: true]</w:t>
      </w:r>
    </w:p>
    <w:p w:rsidR="009F5F98" w:rsidRDefault="009F5F98" w:rsidP="009F5F98">
      <w:pPr>
        <w:pStyle w:val="Code"/>
      </w:pPr>
      <w:r>
        <w:t>false == [“response”: false]</w:t>
      </w:r>
    </w:p>
    <w:p w:rsidR="00A220C8" w:rsidRPr="00A220C8" w:rsidRDefault="00A220C8" w:rsidP="00A220C8">
      <w:pPr>
        <w:pStyle w:val="BodyText"/>
      </w:pPr>
      <w:r>
        <w:t>It is possible to leave the cell value empty that will mean that HTTP Status, Content-Type and Response assertions are true</w:t>
      </w:r>
    </w:p>
    <w:p w:rsidR="00C603B3" w:rsidRPr="00C155EE" w:rsidRDefault="00C603B3" w:rsidP="00C603B3">
      <w:pPr>
        <w:pStyle w:val="Heading3"/>
      </w:pPr>
      <w:bookmarkStart w:id="15" w:name="_Toc453946281"/>
      <w:r>
        <w:lastRenderedPageBreak/>
        <w:t>Expected Response</w:t>
      </w:r>
      <w:bookmarkEnd w:id="15"/>
    </w:p>
    <w:p w:rsidR="00C603B3" w:rsidRDefault="00C603B3" w:rsidP="00A80AD5">
      <w:pPr>
        <w:pStyle w:val="BodyText"/>
      </w:pPr>
      <w:r>
        <w:t>This field should contain expected response for assertion or one of the following annotations:</w:t>
      </w:r>
    </w:p>
    <w:p w:rsidR="006B6C2F" w:rsidRDefault="006B6C2F" w:rsidP="00EA28FA">
      <w:pPr>
        <w:pStyle w:val="ListNumber"/>
        <w:numPr>
          <w:ilvl w:val="0"/>
          <w:numId w:val="40"/>
        </w:numPr>
      </w:pPr>
      <w:r>
        <w:t>“@SKIP” – declares that assertion o</w:t>
      </w:r>
      <w:r w:rsidR="006778DA">
        <w:t>f response should be skipped;</w:t>
      </w:r>
    </w:p>
    <w:p w:rsidR="006B6C2F" w:rsidRDefault="006B6C2F" w:rsidP="003D6076">
      <w:pPr>
        <w:pStyle w:val="ListNumber"/>
      </w:pPr>
      <w:r>
        <w:t>“@LASTRESPONSE” – declares that response from previous REST Request should</w:t>
      </w:r>
      <w:r w:rsidR="006778DA">
        <w:t xml:space="preserve"> be used for response assertion; or</w:t>
      </w:r>
    </w:p>
    <w:p w:rsidR="006778DA" w:rsidRDefault="006778DA" w:rsidP="003D6076">
      <w:pPr>
        <w:pStyle w:val="ListNumber"/>
      </w:pPr>
      <w:r>
        <w:t>“@LASTEXPECTED” – declares that expected response from previous test step should be used for response assertion.</w:t>
      </w:r>
    </w:p>
    <w:p w:rsidR="006B6C2F" w:rsidRPr="00C155EE" w:rsidRDefault="006B6C2F" w:rsidP="006B6C2F">
      <w:pPr>
        <w:pStyle w:val="Heading3"/>
      </w:pPr>
      <w:bookmarkStart w:id="16" w:name="_Toc453946282"/>
      <w:r>
        <w:t>Evaluation Script for Response</w:t>
      </w:r>
      <w:bookmarkEnd w:id="16"/>
    </w:p>
    <w:p w:rsidR="006B6C2F" w:rsidRDefault="006B6C2F" w:rsidP="00A80AD5">
      <w:pPr>
        <w:pStyle w:val="BodyText"/>
      </w:pPr>
      <w:r w:rsidRPr="002C43B0">
        <w:t>This field should contain groovy script to evaluate actual response before assertion. If it is empty then none evaluation for response is required.</w:t>
      </w:r>
    </w:p>
    <w:p w:rsidR="00EC343F" w:rsidRDefault="00EC343F" w:rsidP="004B484A">
      <w:pPr>
        <w:pStyle w:val="BodyText"/>
      </w:pPr>
      <w:r>
        <w:t>Example of groovy script:</w:t>
      </w:r>
    </w:p>
    <w:p w:rsidR="00EC343F" w:rsidRDefault="00EC343F" w:rsidP="00EC343F">
      <w:pPr>
        <w:pStyle w:val="Code"/>
      </w:pPr>
      <w:r>
        <w:t>import org.jsoup.Jsoup</w:t>
      </w:r>
    </w:p>
    <w:p w:rsidR="00EC343F" w:rsidRDefault="00EC343F" w:rsidP="00EC343F">
      <w:pPr>
        <w:pStyle w:val="Code"/>
      </w:pPr>
      <w:r>
        <w:t>def html = Jsoup.parse(x)</w:t>
      </w:r>
    </w:p>
    <w:p w:rsidR="00EC343F" w:rsidRDefault="00EC343F" w:rsidP="00EC343F">
      <w:pPr>
        <w:pStyle w:val="Code"/>
      </w:pPr>
      <w:r>
        <w:t>html.body().html()</w:t>
      </w:r>
    </w:p>
    <w:p w:rsidR="00EC343F" w:rsidRDefault="00EC343F" w:rsidP="004B484A">
      <w:pPr>
        <w:pStyle w:val="BodyText"/>
      </w:pPr>
    </w:p>
    <w:p w:rsidR="004B484A" w:rsidRDefault="006778DA" w:rsidP="004B484A">
      <w:pPr>
        <w:pStyle w:val="BodyText"/>
      </w:pPr>
      <w:r>
        <w:t>It is</w:t>
      </w:r>
      <w:r w:rsidR="00EC343F">
        <w:t xml:space="preserve"> also</w:t>
      </w:r>
      <w:r>
        <w:t xml:space="preserve"> possible to use the “context” and “messageExchange” </w:t>
      </w:r>
      <w:r w:rsidR="004B484A">
        <w:t xml:space="preserve">variables in evaluation script to get access to </w:t>
      </w:r>
      <w:r w:rsidR="000E32F4">
        <w:t xml:space="preserve">the </w:t>
      </w:r>
      <w:r w:rsidR="004B484A" w:rsidRPr="004B484A">
        <w:t>TestCaseRunContext</w:t>
      </w:r>
      <w:r w:rsidR="004B484A">
        <w:t xml:space="preserve"> and </w:t>
      </w:r>
      <w:r w:rsidR="004B484A" w:rsidRPr="004B484A">
        <w:t>MessageExchange</w:t>
      </w:r>
      <w:r w:rsidR="004B484A">
        <w:t xml:space="preserve"> objects of SoapUI. For example, </w:t>
      </w:r>
      <w:r w:rsidR="006E4AAF">
        <w:t xml:space="preserve">the </w:t>
      </w:r>
      <w:r w:rsidR="004B484A">
        <w:t>following evaluation script returns the</w:t>
      </w:r>
      <w:r w:rsidR="006E4AAF">
        <w:t xml:space="preserve"> first value of “Location” header from response.</w:t>
      </w:r>
    </w:p>
    <w:p w:rsidR="004B484A" w:rsidRPr="004B484A" w:rsidRDefault="004B484A" w:rsidP="004B484A">
      <w:pPr>
        <w:pStyle w:val="Code"/>
      </w:pPr>
      <w:r w:rsidRPr="004B484A">
        <w:t>messageExchange?.responseHeaders["Location"]</w:t>
      </w:r>
      <w:r>
        <w:t>[0]</w:t>
      </w:r>
    </w:p>
    <w:p w:rsidR="006B6C2F" w:rsidRDefault="006B6C2F" w:rsidP="006B6C2F">
      <w:pPr>
        <w:pStyle w:val="WarningStyle"/>
      </w:pPr>
      <w:r>
        <w:t xml:space="preserve">The evaluation script is applied only to the actual response. It means that evaluation script will not be applied to </w:t>
      </w:r>
      <w:r w:rsidR="00361BD4">
        <w:t xml:space="preserve">the </w:t>
      </w:r>
      <w:r>
        <w:t xml:space="preserve">expected result declared with “@LASTRESPONSE” </w:t>
      </w:r>
      <w:r w:rsidR="000E32F4">
        <w:t xml:space="preserve">or </w:t>
      </w:r>
      <w:r>
        <w:t>annotation. In this case</w:t>
      </w:r>
      <w:r w:rsidR="00361BD4">
        <w:t>,</w:t>
      </w:r>
      <w:r>
        <w:t xml:space="preserve"> the raw response from previous REST Request</w:t>
      </w:r>
      <w:r w:rsidRPr="0042056B">
        <w:t xml:space="preserve"> </w:t>
      </w:r>
      <w:r>
        <w:t xml:space="preserve">will be used </w:t>
      </w:r>
      <w:r w:rsidR="0033450D">
        <w:t xml:space="preserve">as expected response </w:t>
      </w:r>
      <w:r>
        <w:t>for response assertion.</w:t>
      </w:r>
    </w:p>
    <w:p w:rsidR="000D587B" w:rsidRPr="00C155EE" w:rsidRDefault="000D587B" w:rsidP="000D587B">
      <w:pPr>
        <w:pStyle w:val="Heading3"/>
      </w:pPr>
      <w:bookmarkStart w:id="17" w:name="_Toc453946283"/>
      <w:r>
        <w:t>Expected Content-Type</w:t>
      </w:r>
      <w:bookmarkEnd w:id="17"/>
    </w:p>
    <w:p w:rsidR="000D587B" w:rsidRDefault="000D587B" w:rsidP="00A80AD5">
      <w:pPr>
        <w:pStyle w:val="BodyText"/>
      </w:pPr>
      <w:r>
        <w:t xml:space="preserve">This field should contain expected content-type for assertion </w:t>
      </w:r>
      <w:r w:rsidR="003342B8">
        <w:t>o</w:t>
      </w:r>
      <w:r>
        <w:t>r one of the following annotations:</w:t>
      </w:r>
    </w:p>
    <w:p w:rsidR="000D587B" w:rsidRDefault="000D587B" w:rsidP="00EA28FA">
      <w:pPr>
        <w:pStyle w:val="ListNumber"/>
        <w:numPr>
          <w:ilvl w:val="0"/>
          <w:numId w:val="16"/>
        </w:numPr>
      </w:pPr>
      <w:r>
        <w:t>“@SKIP” – declares that assertion of response should be skipped; or</w:t>
      </w:r>
    </w:p>
    <w:p w:rsidR="000D587B" w:rsidRDefault="000D587B" w:rsidP="003D6076">
      <w:pPr>
        <w:pStyle w:val="ListNumber"/>
      </w:pPr>
      <w:r>
        <w:t>“@COOKIE” – declares that assertion should be performed for cookies.</w:t>
      </w:r>
    </w:p>
    <w:p w:rsidR="000D587B" w:rsidRPr="00C155EE" w:rsidRDefault="000D587B" w:rsidP="000D587B">
      <w:pPr>
        <w:pStyle w:val="Heading3"/>
      </w:pPr>
      <w:bookmarkStart w:id="18" w:name="_Toc453946284"/>
      <w:r>
        <w:t>Expected HTTP Status</w:t>
      </w:r>
      <w:bookmarkEnd w:id="18"/>
    </w:p>
    <w:p w:rsidR="000D587B" w:rsidRDefault="000D587B" w:rsidP="00A80AD5">
      <w:pPr>
        <w:pStyle w:val="BodyText"/>
      </w:pPr>
      <w:r>
        <w:t>This field should contain expected HTTP Status for assertion or the following annotation:</w:t>
      </w:r>
    </w:p>
    <w:p w:rsidR="000D587B" w:rsidRDefault="000D587B" w:rsidP="00EA28FA">
      <w:pPr>
        <w:pStyle w:val="ListNumber"/>
        <w:numPr>
          <w:ilvl w:val="0"/>
          <w:numId w:val="17"/>
        </w:numPr>
      </w:pPr>
      <w:r>
        <w:t>“@SKIP” – declares that assertion of response should be skipped.</w:t>
      </w:r>
    </w:p>
    <w:p w:rsidR="000D587B" w:rsidRPr="00C155EE" w:rsidRDefault="000D587B" w:rsidP="000D587B">
      <w:pPr>
        <w:pStyle w:val="Heading3"/>
      </w:pPr>
      <w:bookmarkStart w:id="19" w:name="_Toc453946285"/>
      <w:r>
        <w:t>Request Media Type</w:t>
      </w:r>
      <w:bookmarkEnd w:id="19"/>
    </w:p>
    <w:p w:rsidR="000D587B" w:rsidRPr="001A2E06" w:rsidRDefault="000D587B" w:rsidP="00A80AD5">
      <w:pPr>
        <w:pStyle w:val="BodyText"/>
      </w:pPr>
      <w:r w:rsidRPr="002C43B0">
        <w:t xml:space="preserve">This field should contain </w:t>
      </w:r>
      <w:r>
        <w:t>media type for REST Request</w:t>
      </w:r>
      <w:r w:rsidRPr="002C43B0">
        <w:t>.</w:t>
      </w:r>
      <w:r w:rsidR="0033450D">
        <w:t xml:space="preserve"> It</w:t>
      </w:r>
      <w:r>
        <w:t xml:space="preserve"> </w:t>
      </w:r>
      <w:r w:rsidR="0033450D">
        <w:t>m</w:t>
      </w:r>
      <w:r>
        <w:t>ay be empty if media type is not required.</w:t>
      </w:r>
    </w:p>
    <w:p w:rsidR="000D587B" w:rsidRPr="00C155EE" w:rsidRDefault="000D587B" w:rsidP="000D587B">
      <w:pPr>
        <w:pStyle w:val="Heading3"/>
      </w:pPr>
      <w:bookmarkStart w:id="20" w:name="_Toc425956220"/>
      <w:bookmarkStart w:id="21" w:name="_Toc428544108"/>
      <w:bookmarkStart w:id="22" w:name="_Toc453946286"/>
      <w:r>
        <w:t>Request Body</w:t>
      </w:r>
      <w:bookmarkEnd w:id="20"/>
      <w:bookmarkEnd w:id="21"/>
      <w:bookmarkEnd w:id="22"/>
    </w:p>
    <w:p w:rsidR="000D587B" w:rsidRDefault="000D587B" w:rsidP="00A80AD5">
      <w:pPr>
        <w:pStyle w:val="BodyText"/>
      </w:pPr>
      <w:r>
        <w:t>This field should contain request content for REST Request</w:t>
      </w:r>
      <w:r w:rsidR="003D6076">
        <w:t xml:space="preserve"> or SQL expression for JDBC request</w:t>
      </w:r>
      <w:r>
        <w:t>.</w:t>
      </w:r>
      <w:r w:rsidR="003A1F77">
        <w:t xml:space="preserve"> It</w:t>
      </w:r>
      <w:r>
        <w:t xml:space="preserve"> </w:t>
      </w:r>
      <w:r w:rsidR="003A1F77">
        <w:t>m</w:t>
      </w:r>
      <w:r>
        <w:t>ay be empty if request content is not required. It is possible to use response of previous REST Request as request content with following annotation:</w:t>
      </w:r>
    </w:p>
    <w:p w:rsidR="000D587B" w:rsidRDefault="000D587B" w:rsidP="00EA28FA">
      <w:pPr>
        <w:pStyle w:val="ListNumber"/>
        <w:numPr>
          <w:ilvl w:val="0"/>
          <w:numId w:val="18"/>
        </w:numPr>
      </w:pPr>
      <w:r>
        <w:t>“@LASTRESPONSE” – declares that response from previous REST Request should</w:t>
      </w:r>
      <w:r w:rsidR="006E4AAF">
        <w:t xml:space="preserve"> be used as body</w:t>
      </w:r>
      <w:r w:rsidR="00952A8A">
        <w:t xml:space="preserve"> for current request</w:t>
      </w:r>
      <w:r w:rsidR="006E4AAF">
        <w:t>; or</w:t>
      </w:r>
    </w:p>
    <w:p w:rsidR="006E4AAF" w:rsidRDefault="006E4AAF" w:rsidP="00EA28FA">
      <w:pPr>
        <w:pStyle w:val="ListNumber"/>
        <w:numPr>
          <w:ilvl w:val="0"/>
          <w:numId w:val="18"/>
        </w:numPr>
      </w:pPr>
      <w:r>
        <w:t>“@LASTEXPECTED” – declares that expected response from previous test step should be used as body</w:t>
      </w:r>
      <w:r w:rsidR="00194506">
        <w:t xml:space="preserve"> for current request</w:t>
      </w:r>
      <w:r>
        <w:t>.</w:t>
      </w:r>
    </w:p>
    <w:p w:rsidR="000D587B" w:rsidRPr="00C155EE" w:rsidRDefault="000D587B" w:rsidP="000D587B">
      <w:pPr>
        <w:pStyle w:val="Heading3"/>
      </w:pPr>
      <w:bookmarkStart w:id="23" w:name="_Toc453946287"/>
      <w:r>
        <w:t>Evaluation Script for Request</w:t>
      </w:r>
      <w:bookmarkEnd w:id="23"/>
    </w:p>
    <w:p w:rsidR="000D587B" w:rsidRDefault="000D587B" w:rsidP="00A80AD5">
      <w:pPr>
        <w:pStyle w:val="BodyText"/>
      </w:pPr>
      <w:r w:rsidRPr="002C43B0">
        <w:t xml:space="preserve">This field should contain groovy script to evaluate </w:t>
      </w:r>
      <w:r>
        <w:t xml:space="preserve">request content </w:t>
      </w:r>
      <w:r w:rsidRPr="002C43B0">
        <w:t xml:space="preserve">before </w:t>
      </w:r>
      <w:r>
        <w:t>send</w:t>
      </w:r>
      <w:r w:rsidR="007553B8">
        <w:t xml:space="preserve"> the</w:t>
      </w:r>
      <w:r>
        <w:t xml:space="preserve"> REST Request</w:t>
      </w:r>
      <w:r w:rsidRPr="002C43B0">
        <w:t xml:space="preserve">. If it is empty then none evaluation for </w:t>
      </w:r>
      <w:r>
        <w:t>request content</w:t>
      </w:r>
      <w:r w:rsidRPr="002C43B0">
        <w:t xml:space="preserve"> is required.</w:t>
      </w:r>
    </w:p>
    <w:p w:rsidR="000D587B" w:rsidRDefault="00CC2019" w:rsidP="000D587B">
      <w:pPr>
        <w:pStyle w:val="NoteStyle"/>
      </w:pPr>
      <w:r>
        <w:lastRenderedPageBreak/>
        <w:t xml:space="preserve">It is possible to apply the </w:t>
      </w:r>
      <w:r w:rsidR="000D587B">
        <w:t xml:space="preserve">evaluation script for request declared with “@LASTRESPONSE” </w:t>
      </w:r>
      <w:r w:rsidR="00217B21">
        <w:t xml:space="preserve">and “@LASTEXPECTED” </w:t>
      </w:r>
      <w:r w:rsidR="000D587B">
        <w:t>annotation</w:t>
      </w:r>
      <w:r w:rsidR="00217B21">
        <w:t>s</w:t>
      </w:r>
      <w:r w:rsidR="000D587B">
        <w:t>.</w:t>
      </w:r>
    </w:p>
    <w:p w:rsidR="000D587B" w:rsidRPr="00C155EE" w:rsidRDefault="000D587B" w:rsidP="000D587B">
      <w:pPr>
        <w:pStyle w:val="Heading3"/>
      </w:pPr>
      <w:bookmarkStart w:id="24" w:name="_Toc453946288"/>
      <w:r w:rsidRPr="00597304">
        <w:t>Request Headers</w:t>
      </w:r>
      <w:bookmarkEnd w:id="24"/>
    </w:p>
    <w:p w:rsidR="00CC2019" w:rsidRDefault="00565AB2" w:rsidP="00A80AD5">
      <w:pPr>
        <w:pStyle w:val="BodyText"/>
      </w:pPr>
      <w:r>
        <w:t xml:space="preserve">This field should contain map of Headers for </w:t>
      </w:r>
      <w:r w:rsidR="00CC2019">
        <w:t>REST Request</w:t>
      </w:r>
      <w:r>
        <w:t>.</w:t>
      </w:r>
    </w:p>
    <w:p w:rsidR="000D587B" w:rsidRDefault="00565AB2" w:rsidP="00A80AD5">
      <w:pPr>
        <w:pStyle w:val="BodyText"/>
      </w:pPr>
      <w:r>
        <w:t>Map defines in following format.</w:t>
      </w:r>
    </w:p>
    <w:p w:rsidR="000D587B" w:rsidRDefault="00565AB2" w:rsidP="000D587B">
      <w:pPr>
        <w:pStyle w:val="Code"/>
      </w:pPr>
      <w:r w:rsidRPr="00026736">
        <w:t>["Accept":"application/json", "Authorization":"Basic ${usr_base_testadmin}"]</w:t>
      </w:r>
    </w:p>
    <w:p w:rsidR="00565AB2" w:rsidRDefault="00565AB2" w:rsidP="00A80AD5">
      <w:pPr>
        <w:pStyle w:val="BodyText"/>
      </w:pPr>
      <w:r>
        <w:t>All keys and values are case sensitive. It is possible to use response of previous REST Request as Headers for request with following annotation:</w:t>
      </w:r>
    </w:p>
    <w:p w:rsidR="00565AB2" w:rsidRDefault="00565AB2" w:rsidP="00EA28FA">
      <w:pPr>
        <w:pStyle w:val="ListNumber"/>
        <w:numPr>
          <w:ilvl w:val="0"/>
          <w:numId w:val="19"/>
        </w:numPr>
      </w:pPr>
      <w:r>
        <w:t>“@LASTRESPONSE” – declares that response from previous REST Request should be used as Headers for current request</w:t>
      </w:r>
      <w:r w:rsidR="00952A8A">
        <w:t>; or</w:t>
      </w:r>
    </w:p>
    <w:p w:rsidR="00952A8A" w:rsidRDefault="00952A8A" w:rsidP="00EA28FA">
      <w:pPr>
        <w:pStyle w:val="ListNumber"/>
        <w:numPr>
          <w:ilvl w:val="0"/>
          <w:numId w:val="19"/>
        </w:numPr>
      </w:pPr>
      <w:r>
        <w:t>“@LASTEXPECTED” – declares that expected response from previous test step should be used as Headers for current request.</w:t>
      </w:r>
    </w:p>
    <w:p w:rsidR="00565AB2" w:rsidRPr="00C155EE" w:rsidRDefault="00565AB2" w:rsidP="00565AB2">
      <w:pPr>
        <w:pStyle w:val="Heading3"/>
      </w:pPr>
      <w:bookmarkStart w:id="25" w:name="_Toc453946289"/>
      <w:r>
        <w:t xml:space="preserve">Evaluation Script for </w:t>
      </w:r>
      <w:r w:rsidRPr="00597304">
        <w:t>Request Headers</w:t>
      </w:r>
      <w:bookmarkEnd w:id="25"/>
    </w:p>
    <w:p w:rsidR="00565AB2" w:rsidRDefault="00565AB2" w:rsidP="00A80AD5">
      <w:pPr>
        <w:pStyle w:val="BodyText"/>
      </w:pPr>
      <w:r w:rsidRPr="002C43B0">
        <w:t xml:space="preserve">This field should contain groovy script to evaluate </w:t>
      </w:r>
      <w:r>
        <w:t xml:space="preserve">request </w:t>
      </w:r>
      <w:r w:rsidR="00CA5E2D">
        <w:t>Headers</w:t>
      </w:r>
      <w:r>
        <w:t xml:space="preserve"> </w:t>
      </w:r>
      <w:r w:rsidRPr="002C43B0">
        <w:t xml:space="preserve">before </w:t>
      </w:r>
      <w:r>
        <w:t>send REST Request</w:t>
      </w:r>
      <w:r w:rsidRPr="002C43B0">
        <w:t xml:space="preserve">. If it is empty then none evaluation for </w:t>
      </w:r>
      <w:r>
        <w:t xml:space="preserve">request </w:t>
      </w:r>
      <w:r w:rsidR="00CA5E2D">
        <w:t xml:space="preserve">Headers </w:t>
      </w:r>
      <w:r w:rsidRPr="002C43B0">
        <w:t>is required.</w:t>
      </w:r>
    </w:p>
    <w:p w:rsidR="00A54F07" w:rsidRDefault="00A54F07" w:rsidP="00A80AD5">
      <w:pPr>
        <w:pStyle w:val="WarningStyle"/>
      </w:pPr>
      <w:r>
        <w:t>Make sure that result of evaluation script have appropriate format for request headers and all keys and values encapsulated with double quotes.</w:t>
      </w:r>
    </w:p>
    <w:p w:rsidR="00565AB2" w:rsidRDefault="00CC2019" w:rsidP="00565AB2">
      <w:pPr>
        <w:pStyle w:val="NoteStyle"/>
      </w:pPr>
      <w:r>
        <w:t xml:space="preserve">It is possible to apply </w:t>
      </w:r>
      <w:r w:rsidR="00565AB2">
        <w:t xml:space="preserve">the evaluation script for request Headers declared with “@LASTRESPONSE” </w:t>
      </w:r>
      <w:r w:rsidR="00A54F07">
        <w:t>and “@LASTEXPECTED” annotations</w:t>
      </w:r>
      <w:r w:rsidR="00565AB2">
        <w:t>.</w:t>
      </w:r>
    </w:p>
    <w:p w:rsidR="00565AB2" w:rsidRPr="00C155EE" w:rsidRDefault="00565AB2" w:rsidP="00565AB2">
      <w:pPr>
        <w:pStyle w:val="Heading3"/>
      </w:pPr>
      <w:bookmarkStart w:id="26" w:name="_Toc453946290"/>
      <w:r w:rsidRPr="00597304">
        <w:t>Parameters</w:t>
      </w:r>
      <w:bookmarkEnd w:id="26"/>
    </w:p>
    <w:p w:rsidR="00565AB2" w:rsidRDefault="00565AB2" w:rsidP="00A80AD5">
      <w:pPr>
        <w:pStyle w:val="BodyText"/>
      </w:pPr>
      <w:r>
        <w:t xml:space="preserve">Each parameter defined by three fields starting with </w:t>
      </w:r>
      <w:r w:rsidRPr="00D67606">
        <w:t>CELL_REQUEST_PARAMETER</w:t>
      </w:r>
      <w:r>
        <w:t>.</w:t>
      </w:r>
    </w:p>
    <w:p w:rsidR="00A10DCD" w:rsidRDefault="00A10DCD" w:rsidP="00DD2E79">
      <w:pPr>
        <w:pStyle w:val="Captionstyle"/>
      </w:pPr>
      <w:r>
        <w:t xml:space="preserve">Table </w:t>
      </w:r>
      <w:r w:rsidR="00EA28FA">
        <w:fldChar w:fldCharType="begin"/>
      </w:r>
      <w:r w:rsidR="00EA28FA">
        <w:instrText xml:space="preserve"> SEQ Table \* ARABIC </w:instrText>
      </w:r>
      <w:r w:rsidR="00EA28FA">
        <w:fldChar w:fldCharType="separate"/>
      </w:r>
      <w:r>
        <w:rPr>
          <w:noProof/>
        </w:rPr>
        <w:t>2</w:t>
      </w:r>
      <w:r w:rsidR="00EA28FA">
        <w:rPr>
          <w:noProof/>
        </w:rPr>
        <w:fldChar w:fldCharType="end"/>
      </w:r>
      <w:r>
        <w:t xml:space="preserve"> Parameter field description</w:t>
      </w:r>
    </w:p>
    <w:tbl>
      <w:tblPr>
        <w:tblStyle w:val="TableEPAM"/>
        <w:tblW w:w="0" w:type="auto"/>
        <w:tblInd w:w="108" w:type="dxa"/>
        <w:tblLayout w:type="fixed"/>
        <w:tblLook w:val="04A0" w:firstRow="1" w:lastRow="0" w:firstColumn="1" w:lastColumn="0" w:noHBand="0" w:noVBand="1"/>
      </w:tblPr>
      <w:tblGrid>
        <w:gridCol w:w="3695"/>
        <w:gridCol w:w="3138"/>
        <w:gridCol w:w="2406"/>
      </w:tblGrid>
      <w:tr w:rsidR="00A10DCD" w:rsidTr="003617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3"/>
          </w:tcPr>
          <w:p w:rsidR="00A10DCD" w:rsidRPr="00DA6CF4" w:rsidRDefault="00A10DCD" w:rsidP="006B4E89">
            <w:r w:rsidRPr="00DA6CF4">
              <w:t>Table heading</w:t>
            </w:r>
          </w:p>
        </w:tc>
      </w:tr>
      <w:tr w:rsidR="00A10DCD" w:rsidTr="003617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95" w:type="dxa"/>
          </w:tcPr>
          <w:p w:rsidR="00A10DCD" w:rsidRPr="00DA6CF4" w:rsidRDefault="00A10DCD" w:rsidP="006B4E89">
            <w:r>
              <w:t>Po</w:t>
            </w:r>
            <w:r w:rsidRPr="00740684">
              <w:t>sition</w:t>
            </w:r>
          </w:p>
        </w:tc>
        <w:tc>
          <w:tcPr>
            <w:tcW w:w="3138" w:type="dxa"/>
          </w:tcPr>
          <w:p w:rsidR="00A10DCD" w:rsidRPr="00DA6CF4" w:rsidRDefault="00A10DCD" w:rsidP="006B4E89">
            <w:pPr>
              <w:cnfStyle w:val="100000000000" w:firstRow="1" w:lastRow="0" w:firstColumn="0" w:lastColumn="0" w:oddVBand="0" w:evenVBand="0" w:oddHBand="0" w:evenHBand="0" w:firstRowFirstColumn="0" w:firstRowLastColumn="0" w:lastRowFirstColumn="0" w:lastRowLastColumn="0"/>
            </w:pPr>
            <w:r>
              <w:t>D</w:t>
            </w:r>
            <w:r w:rsidRPr="00740684">
              <w:t>escription</w:t>
            </w:r>
          </w:p>
        </w:tc>
        <w:tc>
          <w:tcPr>
            <w:tcW w:w="2406" w:type="dxa"/>
          </w:tcPr>
          <w:p w:rsidR="00A10DCD" w:rsidRDefault="00A10DCD" w:rsidP="006B4E89">
            <w:pPr>
              <w:cnfStyle w:val="100000000000" w:firstRow="1" w:lastRow="0" w:firstColumn="0" w:lastColumn="0" w:oddVBand="0" w:evenVBand="0" w:oddHBand="0" w:evenHBand="0" w:firstRowFirstColumn="0" w:firstRowLastColumn="0" w:lastRowFirstColumn="0" w:lastRowLastColumn="0"/>
              <w:rPr>
                <w:b w:val="0"/>
              </w:rPr>
            </w:pPr>
            <w:r w:rsidRPr="00740684">
              <w:t>Example</w:t>
            </w:r>
          </w:p>
        </w:tc>
      </w:tr>
      <w:tr w:rsidR="00807D53" w:rsidTr="00361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5" w:type="dxa"/>
          </w:tcPr>
          <w:p w:rsidR="00807D53" w:rsidRPr="00361745" w:rsidRDefault="00807D53" w:rsidP="00361745">
            <w:r w:rsidRPr="00D67606">
              <w:t>CELL_REQUEST_PARAMETER</w:t>
            </w:r>
            <w:r w:rsidR="00361745">
              <w:rPr>
                <w:lang w:val="ru-RU"/>
              </w:rPr>
              <w:t>_</w:t>
            </w:r>
            <w:r w:rsidR="00361745">
              <w:t>NAME</w:t>
            </w:r>
          </w:p>
        </w:tc>
        <w:tc>
          <w:tcPr>
            <w:tcW w:w="3138" w:type="dxa"/>
          </w:tcPr>
          <w:p w:rsidR="00807D53" w:rsidRDefault="00807D53" w:rsidP="00807D53">
            <w:pPr>
              <w:cnfStyle w:val="000000100000" w:firstRow="0" w:lastRow="0" w:firstColumn="0" w:lastColumn="0" w:oddVBand="0" w:evenVBand="0" w:oddHBand="1" w:evenHBand="0" w:firstRowFirstColumn="0" w:firstRowLastColumn="0" w:lastRowFirstColumn="0" w:lastRowLastColumn="0"/>
            </w:pPr>
            <w:r>
              <w:t>Parameter name. There are two types of parameters:</w:t>
            </w:r>
          </w:p>
          <w:p w:rsidR="00807D53" w:rsidRDefault="00807D53" w:rsidP="00807D53">
            <w:pPr>
              <w:pStyle w:val="TableBulletList"/>
              <w:cnfStyle w:val="000000100000" w:firstRow="0" w:lastRow="0" w:firstColumn="0" w:lastColumn="0" w:oddVBand="0" w:evenVBand="0" w:oddHBand="1" w:evenHBand="0" w:firstRowFirstColumn="0" w:firstRowLastColumn="0" w:lastRowFirstColumn="0" w:lastRowLastColumn="0"/>
            </w:pPr>
            <w:r>
              <w:t>QUERY parameter – default type;</w:t>
            </w:r>
          </w:p>
          <w:p w:rsidR="00807D53" w:rsidRPr="00DA6CF4" w:rsidRDefault="00807D53" w:rsidP="00CA5E2D">
            <w:pPr>
              <w:pStyle w:val="TableBulletList"/>
              <w:cnfStyle w:val="000000100000" w:firstRow="0" w:lastRow="0" w:firstColumn="0" w:lastColumn="0" w:oddVBand="0" w:evenVBand="0" w:oddHBand="1" w:evenHBand="0" w:firstRowFirstColumn="0" w:firstRowLastColumn="0" w:lastRowFirstColumn="0" w:lastRowLastColumn="0"/>
            </w:pPr>
            <w:r>
              <w:t>Path/TEMPLATE paramete</w:t>
            </w:r>
            <w:r w:rsidR="00CA5E2D">
              <w:t>r</w:t>
            </w:r>
            <w:r>
              <w:t xml:space="preserve"> - when name enclosed by {} brackets.</w:t>
            </w:r>
          </w:p>
        </w:tc>
        <w:tc>
          <w:tcPr>
            <w:tcW w:w="2406" w:type="dxa"/>
          </w:tcPr>
          <w:p w:rsidR="00807D53" w:rsidRDefault="00807D53" w:rsidP="00807D53">
            <w:pPr>
              <w:pStyle w:val="TableBulletList"/>
              <w:cnfStyle w:val="000000100000" w:firstRow="0" w:lastRow="0" w:firstColumn="0" w:lastColumn="0" w:oddVBand="0" w:evenVBand="0" w:oddHBand="1" w:evenHBand="0" w:firstRowFirstColumn="0" w:firstRowLastColumn="0" w:lastRowFirstColumn="0" w:lastRowLastColumn="0"/>
            </w:pPr>
            <w:r>
              <w:t>lang</w:t>
            </w:r>
          </w:p>
          <w:p w:rsidR="00807D53" w:rsidRPr="00DA6CF4" w:rsidRDefault="00807D53" w:rsidP="00361745">
            <w:pPr>
              <w:pStyle w:val="TableBulletList"/>
              <w:cnfStyle w:val="000000100000" w:firstRow="0" w:lastRow="0" w:firstColumn="0" w:lastColumn="0" w:oddVBand="0" w:evenVBand="0" w:oddHBand="1" w:evenHBand="0" w:firstRowFirstColumn="0" w:firstRowLastColumn="0" w:lastRowFirstColumn="0" w:lastRowLastColumn="0"/>
            </w:pPr>
            <w:r>
              <w:t>{login}</w:t>
            </w:r>
          </w:p>
        </w:tc>
      </w:tr>
      <w:tr w:rsidR="00807D53" w:rsidTr="003617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5" w:type="dxa"/>
          </w:tcPr>
          <w:p w:rsidR="00807D53" w:rsidRPr="00DA6CF4" w:rsidRDefault="00361745" w:rsidP="00807D53">
            <w:r>
              <w:t>CELL_REQUEST_PARAMETER_VALUE</w:t>
            </w:r>
          </w:p>
        </w:tc>
        <w:tc>
          <w:tcPr>
            <w:tcW w:w="3138" w:type="dxa"/>
          </w:tcPr>
          <w:p w:rsidR="00807D53" w:rsidRPr="00DA6CF4" w:rsidRDefault="00807D53" w:rsidP="00807D53">
            <w:pPr>
              <w:cnfStyle w:val="000000010000" w:firstRow="0" w:lastRow="0" w:firstColumn="0" w:lastColumn="0" w:oddVBand="0" w:evenVBand="0" w:oddHBand="0" w:evenHBand="1" w:firstRowFirstColumn="0" w:firstRowLastColumn="0" w:lastRowFirstColumn="0" w:lastRowLastColumn="0"/>
            </w:pPr>
            <w:r>
              <w:t>Parameter value.</w:t>
            </w:r>
          </w:p>
        </w:tc>
        <w:tc>
          <w:tcPr>
            <w:tcW w:w="2406" w:type="dxa"/>
          </w:tcPr>
          <w:p w:rsidR="00807D53" w:rsidRPr="00DA6CF4" w:rsidRDefault="00807D53" w:rsidP="00807D53">
            <w:pPr>
              <w:cnfStyle w:val="000000010000" w:firstRow="0" w:lastRow="0" w:firstColumn="0" w:lastColumn="0" w:oddVBand="0" w:evenVBand="0" w:oddHBand="0" w:evenHBand="1" w:firstRowFirstColumn="0" w:firstRowLastColumn="0" w:lastRowFirstColumn="0" w:lastRowLastColumn="0"/>
            </w:pPr>
            <w:r w:rsidRPr="001274BA">
              <w:t>testuser1@epam.com</w:t>
            </w:r>
          </w:p>
        </w:tc>
      </w:tr>
      <w:tr w:rsidR="00807D53" w:rsidTr="00361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5" w:type="dxa"/>
          </w:tcPr>
          <w:p w:rsidR="00807D53" w:rsidRPr="00DA6CF4" w:rsidRDefault="00807D53" w:rsidP="00807D53">
            <w:r w:rsidRPr="00D67606">
              <w:t>CELL_REQUEST_PARAMETERS</w:t>
            </w:r>
            <w:r w:rsidR="00361745">
              <w:t>_EVAL_SCRIPT</w:t>
            </w:r>
          </w:p>
        </w:tc>
        <w:tc>
          <w:tcPr>
            <w:tcW w:w="3138" w:type="dxa"/>
          </w:tcPr>
          <w:p w:rsidR="00807D53" w:rsidRPr="00DA6CF4" w:rsidRDefault="00807D53" w:rsidP="00807D53">
            <w:pPr>
              <w:cnfStyle w:val="000000100000" w:firstRow="0" w:lastRow="0" w:firstColumn="0" w:lastColumn="0" w:oddVBand="0" w:evenVBand="0" w:oddHBand="1" w:evenHBand="0" w:firstRowFirstColumn="0" w:firstRowLastColumn="0" w:lastRowFirstColumn="0" w:lastRowLastColumn="0"/>
            </w:pPr>
            <w:r>
              <w:t>Evaluate script to process parameter value.</w:t>
            </w:r>
          </w:p>
        </w:tc>
        <w:tc>
          <w:tcPr>
            <w:tcW w:w="2406" w:type="dxa"/>
          </w:tcPr>
          <w:p w:rsidR="00807D53" w:rsidRPr="00DA6CF4" w:rsidRDefault="00807D53" w:rsidP="00807D53">
            <w:pPr>
              <w:cnfStyle w:val="000000100000" w:firstRow="0" w:lastRow="0" w:firstColumn="0" w:lastColumn="0" w:oddVBand="0" w:evenVBand="0" w:oddHBand="1" w:evenHBand="0" w:firstRowFirstColumn="0" w:firstRowLastColumn="0" w:lastRowFirstColumn="0" w:lastRowLastColumn="0"/>
            </w:pPr>
            <w:r w:rsidRPr="001274BA">
              <w:t>x.bytes.encodeBase64().toString()</w:t>
            </w:r>
          </w:p>
        </w:tc>
      </w:tr>
    </w:tbl>
    <w:p w:rsidR="00A10DCD" w:rsidRPr="00920D74" w:rsidRDefault="00A10DCD" w:rsidP="00A80AD5">
      <w:pPr>
        <w:pStyle w:val="BodyText"/>
      </w:pPr>
    </w:p>
    <w:p w:rsidR="00C24493" w:rsidRDefault="00C24493" w:rsidP="00A80AD5">
      <w:pPr>
        <w:pStyle w:val="BodyText"/>
      </w:pPr>
      <w:r>
        <w:t>It is possible to use response of previous REST Request as parameter value with following annotation:</w:t>
      </w:r>
    </w:p>
    <w:p w:rsidR="00C24493" w:rsidRDefault="00C24493" w:rsidP="00EA28FA">
      <w:pPr>
        <w:pStyle w:val="ListNumber"/>
        <w:numPr>
          <w:ilvl w:val="0"/>
          <w:numId w:val="20"/>
        </w:numPr>
      </w:pPr>
      <w:r>
        <w:t xml:space="preserve">“@LASTRESPONSE” – declares that response from previous REST Request should be used as </w:t>
      </w:r>
      <w:r w:rsidR="00CA5E2D">
        <w:t>parameter</w:t>
      </w:r>
      <w:r w:rsidR="00DC25DD">
        <w:t xml:space="preserve"> value for current request; or</w:t>
      </w:r>
    </w:p>
    <w:p w:rsidR="00DC25DD" w:rsidRDefault="00DC25DD" w:rsidP="00EA28FA">
      <w:pPr>
        <w:pStyle w:val="ListNumber"/>
        <w:numPr>
          <w:ilvl w:val="0"/>
          <w:numId w:val="20"/>
        </w:numPr>
      </w:pPr>
      <w:r>
        <w:t>“@LASTEXPECTED” – declares that expected response from previous test step should be used as parameter value for current request.</w:t>
      </w:r>
    </w:p>
    <w:p w:rsidR="00CA5E2D" w:rsidRDefault="00CA5E2D" w:rsidP="00A80AD5">
      <w:pPr>
        <w:pStyle w:val="BodyText"/>
      </w:pPr>
      <w:r>
        <w:t>F</w:t>
      </w:r>
      <w:r w:rsidRPr="002C43B0">
        <w:t>ield</w:t>
      </w:r>
      <w:r>
        <w:t xml:space="preserve"> with evaluation script </w:t>
      </w:r>
      <w:r w:rsidRPr="002C43B0">
        <w:t xml:space="preserve">should contain groovy script to evaluate </w:t>
      </w:r>
      <w:r>
        <w:t xml:space="preserve">parameter value </w:t>
      </w:r>
      <w:r w:rsidRPr="002C43B0">
        <w:t xml:space="preserve">before </w:t>
      </w:r>
      <w:r>
        <w:t>send REST Request</w:t>
      </w:r>
      <w:r w:rsidRPr="002C43B0">
        <w:t xml:space="preserve">. If it is empty then none evaluation for </w:t>
      </w:r>
      <w:r>
        <w:t>parameter value</w:t>
      </w:r>
      <w:r w:rsidRPr="002C43B0">
        <w:t xml:space="preserve"> is required.</w:t>
      </w:r>
    </w:p>
    <w:p w:rsidR="00CA5E2D" w:rsidRDefault="001D4306" w:rsidP="00CA5E2D">
      <w:pPr>
        <w:pStyle w:val="NoteStyle"/>
      </w:pPr>
      <w:r>
        <w:t xml:space="preserve">It is possible to apply </w:t>
      </w:r>
      <w:r w:rsidR="00CA5E2D">
        <w:t xml:space="preserve">the evaluation script for parameter value declared with “@LASTRESPONSE” </w:t>
      </w:r>
      <w:r w:rsidR="00DC25DD">
        <w:t>and “@LASTEXPECTED” annotations</w:t>
      </w:r>
      <w:r w:rsidR="00CA5E2D">
        <w:t>.</w:t>
      </w:r>
    </w:p>
    <w:p w:rsidR="006D5086" w:rsidRPr="00C155EE" w:rsidRDefault="006D5086" w:rsidP="006D5086">
      <w:pPr>
        <w:pStyle w:val="Heading3"/>
      </w:pPr>
      <w:bookmarkStart w:id="27" w:name="_Toc425956225"/>
      <w:bookmarkStart w:id="28" w:name="_Toc428544113"/>
      <w:bookmarkStart w:id="29" w:name="_Toc453946291"/>
      <w:r w:rsidRPr="00597304">
        <w:t>Annotations</w:t>
      </w:r>
      <w:bookmarkEnd w:id="27"/>
      <w:bookmarkEnd w:id="28"/>
      <w:bookmarkEnd w:id="29"/>
    </w:p>
    <w:p w:rsidR="00565AB2" w:rsidRDefault="006D5086" w:rsidP="00A80AD5">
      <w:pPr>
        <w:pStyle w:val="BodyText"/>
      </w:pPr>
      <w:r>
        <w:t xml:space="preserve">There are </w:t>
      </w:r>
      <w:r w:rsidR="00361745">
        <w:t>some</w:t>
      </w:r>
      <w:r>
        <w:t xml:space="preserve"> annotations defined in the </w:t>
      </w:r>
      <w:r w:rsidR="00E14028">
        <w:t>DDT</w:t>
      </w:r>
      <w:r w:rsidR="00E14028" w:rsidRPr="0036453A">
        <w:t xml:space="preserve"> </w:t>
      </w:r>
      <w:r w:rsidR="00E14028">
        <w:t>F</w:t>
      </w:r>
      <w:r w:rsidR="00E14028" w:rsidRPr="0036453A">
        <w:t>ramework</w:t>
      </w:r>
      <w:r>
        <w:t xml:space="preserve"> Library</w:t>
      </w:r>
      <w:r w:rsidR="000E160E">
        <w:t>.</w:t>
      </w:r>
    </w:p>
    <w:p w:rsidR="006D5086" w:rsidRDefault="006D5086" w:rsidP="00DD2E79">
      <w:pPr>
        <w:pStyle w:val="Captionstyle"/>
      </w:pPr>
      <w:r>
        <w:t xml:space="preserve">Table </w:t>
      </w:r>
      <w:r w:rsidR="00EA28FA">
        <w:fldChar w:fldCharType="begin"/>
      </w:r>
      <w:r w:rsidR="00EA28FA">
        <w:instrText xml:space="preserve"> SEQ Table \* ARABIC </w:instrText>
      </w:r>
      <w:r w:rsidR="00EA28FA">
        <w:fldChar w:fldCharType="separate"/>
      </w:r>
      <w:r>
        <w:rPr>
          <w:noProof/>
        </w:rPr>
        <w:t>3</w:t>
      </w:r>
      <w:r w:rsidR="00EA28FA">
        <w:rPr>
          <w:noProof/>
        </w:rPr>
        <w:fldChar w:fldCharType="end"/>
      </w:r>
      <w:r>
        <w:t xml:space="preserve"> Annotations available in </w:t>
      </w:r>
      <w:r w:rsidR="00E14028">
        <w:t>DDT</w:t>
      </w:r>
      <w:r w:rsidR="00E14028" w:rsidRPr="0036453A">
        <w:t xml:space="preserve"> </w:t>
      </w:r>
      <w:r w:rsidR="00E14028">
        <w:t>F</w:t>
      </w:r>
      <w:r w:rsidR="00E14028" w:rsidRPr="0036453A">
        <w:t>ramework</w:t>
      </w:r>
      <w:r>
        <w:t xml:space="preserve"> Library</w:t>
      </w:r>
    </w:p>
    <w:tbl>
      <w:tblPr>
        <w:tblStyle w:val="TableEPAM"/>
        <w:tblW w:w="0" w:type="auto"/>
        <w:tblInd w:w="108" w:type="dxa"/>
        <w:tblLook w:val="04A0" w:firstRow="1" w:lastRow="0" w:firstColumn="1" w:lastColumn="0" w:noHBand="0" w:noVBand="1"/>
      </w:tblPr>
      <w:tblGrid>
        <w:gridCol w:w="4621"/>
        <w:gridCol w:w="4618"/>
      </w:tblGrid>
      <w:tr w:rsidR="006D5086" w:rsidTr="00FB0E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2"/>
          </w:tcPr>
          <w:p w:rsidR="006D5086" w:rsidRPr="00DA6CF4" w:rsidRDefault="006D5086" w:rsidP="006B4E89">
            <w:r>
              <w:lastRenderedPageBreak/>
              <w:t>Annotation List</w:t>
            </w:r>
          </w:p>
        </w:tc>
      </w:tr>
      <w:tr w:rsidR="006D5086" w:rsidTr="00FB0E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21" w:type="dxa"/>
          </w:tcPr>
          <w:p w:rsidR="006D5086" w:rsidRPr="00DA6CF4" w:rsidRDefault="006D5086" w:rsidP="006B4E89">
            <w:r>
              <w:t>Annotation</w:t>
            </w:r>
          </w:p>
        </w:tc>
        <w:tc>
          <w:tcPr>
            <w:tcW w:w="4618" w:type="dxa"/>
          </w:tcPr>
          <w:p w:rsidR="006D5086" w:rsidRPr="00DA6CF4" w:rsidRDefault="006D5086" w:rsidP="006B4E89">
            <w:pPr>
              <w:cnfStyle w:val="100000000000" w:firstRow="1" w:lastRow="0" w:firstColumn="0" w:lastColumn="0" w:oddVBand="0" w:evenVBand="0" w:oddHBand="0" w:evenHBand="0" w:firstRowFirstColumn="0" w:firstRowLastColumn="0" w:lastRowFirstColumn="0" w:lastRowLastColumn="0"/>
            </w:pPr>
            <w:r>
              <w:t>Description</w:t>
            </w:r>
          </w:p>
        </w:tc>
      </w:tr>
      <w:tr w:rsidR="006D5086" w:rsidTr="00FB0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D5086" w:rsidRPr="00DA6CF4" w:rsidRDefault="00595689" w:rsidP="006D5086">
            <w:r>
              <w:t>@LastResponse</w:t>
            </w:r>
          </w:p>
        </w:tc>
        <w:tc>
          <w:tcPr>
            <w:tcW w:w="4618" w:type="dxa"/>
          </w:tcPr>
          <w:p w:rsidR="006D5086" w:rsidRPr="00DA6CF4" w:rsidRDefault="00595689" w:rsidP="00E838BE">
            <w:pPr>
              <w:cnfStyle w:val="000000100000" w:firstRow="0" w:lastRow="0" w:firstColumn="0" w:lastColumn="0" w:oddVBand="0" w:evenVBand="0" w:oddHBand="1" w:evenHBand="0" w:firstRowFirstColumn="0" w:firstRowLastColumn="0" w:lastRowFirstColumn="0" w:lastRowLastColumn="0"/>
            </w:pPr>
            <w:r>
              <w:t>G</w:t>
            </w:r>
            <w:r w:rsidRPr="00C36D50">
              <w:t xml:space="preserve">et </w:t>
            </w:r>
            <w:r w:rsidR="00E838BE">
              <w:t xml:space="preserve">the </w:t>
            </w:r>
            <w:r w:rsidRPr="00C36D50">
              <w:t>response body</w:t>
            </w:r>
            <w:r>
              <w:t xml:space="preserve"> or cookies</w:t>
            </w:r>
            <w:r w:rsidRPr="00C36D50">
              <w:t xml:space="preserve"> of last executed REST Request TestStep</w:t>
            </w:r>
          </w:p>
        </w:tc>
      </w:tr>
      <w:tr w:rsidR="00FB0E02" w:rsidTr="00FB0E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B0E02" w:rsidRPr="00DA6CF4" w:rsidRDefault="00FB0E02" w:rsidP="00FB0E02">
            <w:r>
              <w:t>@LastExpected</w:t>
            </w:r>
          </w:p>
        </w:tc>
        <w:tc>
          <w:tcPr>
            <w:tcW w:w="4618" w:type="dxa"/>
          </w:tcPr>
          <w:p w:rsidR="00FB0E02" w:rsidRPr="00DA6CF4" w:rsidRDefault="00FB0E02" w:rsidP="00FB0E02">
            <w:pPr>
              <w:cnfStyle w:val="000000010000" w:firstRow="0" w:lastRow="0" w:firstColumn="0" w:lastColumn="0" w:oddVBand="0" w:evenVBand="0" w:oddHBand="0" w:evenHBand="1" w:firstRowFirstColumn="0" w:firstRowLastColumn="0" w:lastRowFirstColumn="0" w:lastRowLastColumn="0"/>
            </w:pPr>
            <w:r>
              <w:t>G</w:t>
            </w:r>
            <w:r w:rsidRPr="00C36D50">
              <w:t xml:space="preserve">et </w:t>
            </w:r>
            <w:r>
              <w:t xml:space="preserve">the expected </w:t>
            </w:r>
            <w:r w:rsidRPr="00C36D50">
              <w:t xml:space="preserve">response </w:t>
            </w:r>
            <w:r>
              <w:t>from previous</w:t>
            </w:r>
            <w:r w:rsidRPr="00C36D50">
              <w:t xml:space="preserve"> TestStep</w:t>
            </w:r>
          </w:p>
        </w:tc>
      </w:tr>
      <w:tr w:rsidR="00FB0E02" w:rsidTr="00FB0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B0E02" w:rsidRPr="00DA6CF4" w:rsidRDefault="00FB0E02" w:rsidP="00FB0E02">
            <w:r>
              <w:t>@Skip</w:t>
            </w:r>
          </w:p>
        </w:tc>
        <w:tc>
          <w:tcPr>
            <w:tcW w:w="4618" w:type="dxa"/>
          </w:tcPr>
          <w:p w:rsidR="00FB0E02" w:rsidRPr="00DA6CF4" w:rsidRDefault="00FB0E02" w:rsidP="00FB0E02">
            <w:pPr>
              <w:cnfStyle w:val="000000100000" w:firstRow="0" w:lastRow="0" w:firstColumn="0" w:lastColumn="0" w:oddVBand="0" w:evenVBand="0" w:oddHBand="1" w:evenHBand="0" w:firstRowFirstColumn="0" w:firstRowLastColumn="0" w:lastRowFirstColumn="0" w:lastRowLastColumn="0"/>
            </w:pPr>
            <w:r>
              <w:t>Skip data assertion for defined field</w:t>
            </w:r>
          </w:p>
        </w:tc>
      </w:tr>
      <w:tr w:rsidR="00FB0E02" w:rsidTr="00FB0E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B0E02" w:rsidRPr="00DA6CF4" w:rsidRDefault="00FB0E02" w:rsidP="00FB0E02">
            <w:r>
              <w:t>@Cookie</w:t>
            </w:r>
          </w:p>
        </w:tc>
        <w:tc>
          <w:tcPr>
            <w:tcW w:w="4618" w:type="dxa"/>
          </w:tcPr>
          <w:p w:rsidR="00FB0E02" w:rsidRPr="00DA6CF4" w:rsidRDefault="00FB0E02" w:rsidP="00FB0E02">
            <w:pPr>
              <w:cnfStyle w:val="000000010000" w:firstRow="0" w:lastRow="0" w:firstColumn="0" w:lastColumn="0" w:oddVBand="0" w:evenVBand="0" w:oddHBand="0" w:evenHBand="1" w:firstRowFirstColumn="0" w:firstRowLastColumn="0" w:lastRowFirstColumn="0" w:lastRowLastColumn="0"/>
            </w:pPr>
            <w:r>
              <w:t>Use “Set-Cookie” for response assertion</w:t>
            </w:r>
          </w:p>
        </w:tc>
      </w:tr>
    </w:tbl>
    <w:p w:rsidR="008F76A7" w:rsidRDefault="008F76A7" w:rsidP="00A80AD5">
      <w:pPr>
        <w:pStyle w:val="BodyText"/>
      </w:pPr>
    </w:p>
    <w:p w:rsidR="00A951F2" w:rsidRDefault="00595689" w:rsidP="00A951F2">
      <w:pPr>
        <w:pStyle w:val="NoteStyle"/>
      </w:pPr>
      <w:r>
        <w:t xml:space="preserve">Annotations </w:t>
      </w:r>
      <w:r w:rsidR="00FB0E02">
        <w:t>are</w:t>
      </w:r>
      <w:r>
        <w:t xml:space="preserve"> case insensitive.</w:t>
      </w:r>
    </w:p>
    <w:p w:rsidR="00A951F2" w:rsidRDefault="00A951F2" w:rsidP="00A951F2">
      <w:pPr>
        <w:pStyle w:val="NoteStyle"/>
      </w:pPr>
      <w:r>
        <w:t>It is possible to use the @LastResponse</w:t>
      </w:r>
      <w:r w:rsidR="00FB0E02">
        <w:t xml:space="preserve"> and @LastExpected annotations</w:t>
      </w:r>
      <w:r>
        <w:t xml:space="preserve"> for expected response, request content, request headers and parameter values fields.</w:t>
      </w:r>
    </w:p>
    <w:p w:rsidR="00BD454F" w:rsidRPr="008E2573" w:rsidRDefault="00E14028" w:rsidP="00BD454F">
      <w:pPr>
        <w:pStyle w:val="Heading1"/>
      </w:pPr>
      <w:bookmarkStart w:id="30" w:name="_Toc453946292"/>
      <w:r>
        <w:t>DDT</w:t>
      </w:r>
      <w:r w:rsidRPr="0036453A">
        <w:t xml:space="preserve"> </w:t>
      </w:r>
      <w:r>
        <w:t>F</w:t>
      </w:r>
      <w:r w:rsidRPr="0036453A">
        <w:t>ramework</w:t>
      </w:r>
      <w:r w:rsidR="00BD454F">
        <w:t xml:space="preserve"> package</w:t>
      </w:r>
      <w:bookmarkEnd w:id="30"/>
    </w:p>
    <w:p w:rsidR="00BD454F" w:rsidRPr="00221110" w:rsidRDefault="00BD454F" w:rsidP="00BD454F">
      <w:pPr>
        <w:pStyle w:val="Heading2"/>
      </w:pPr>
      <w:bookmarkStart w:id="31" w:name="_Toc428544115"/>
      <w:bookmarkStart w:id="32" w:name="_Toc453946293"/>
      <w:r>
        <w:t>Package Structure</w:t>
      </w:r>
      <w:bookmarkEnd w:id="31"/>
      <w:bookmarkEnd w:id="32"/>
    </w:p>
    <w:p w:rsidR="000D587B" w:rsidRDefault="00BD454F" w:rsidP="00A80AD5">
      <w:pPr>
        <w:pStyle w:val="BodyText"/>
      </w:pPr>
      <w:r>
        <w:t xml:space="preserve">The latest version of </w:t>
      </w:r>
      <w:r w:rsidR="00E14028">
        <w:t>DDT</w:t>
      </w:r>
      <w:r w:rsidR="00E14028" w:rsidRPr="0036453A">
        <w:t xml:space="preserve"> </w:t>
      </w:r>
      <w:r w:rsidR="00E14028">
        <w:t>F</w:t>
      </w:r>
      <w:r w:rsidR="00E14028" w:rsidRPr="0036453A">
        <w:t>ramework</w:t>
      </w:r>
      <w:r>
        <w:t xml:space="preserve"> is available on GIT repository </w:t>
      </w:r>
      <w:hyperlink r:id="rId14" w:history="1">
        <w:r w:rsidR="00E14028">
          <w:rPr>
            <w:rStyle w:val="Hyperlink"/>
          </w:rPr>
          <w:t>https://gitbud.epam.com/aleksei_galkin/ddt-framework.git</w:t>
        </w:r>
      </w:hyperlink>
      <w:r w:rsidRPr="00013488">
        <w:t xml:space="preserve"> and</w:t>
      </w:r>
      <w:r>
        <w:t xml:space="preserve"> have following structure:</w:t>
      </w:r>
    </w:p>
    <w:p w:rsidR="00BD454F" w:rsidRDefault="00BD454F" w:rsidP="00EA28FA">
      <w:pPr>
        <w:pStyle w:val="ListNumber"/>
        <w:numPr>
          <w:ilvl w:val="0"/>
          <w:numId w:val="21"/>
        </w:numPr>
      </w:pPr>
      <w:r>
        <w:t>‘/docs’ – folder with library documentation</w:t>
      </w:r>
      <w:r w:rsidR="002E527E">
        <w:t>, demo example and templates</w:t>
      </w:r>
      <w:r>
        <w:t>;</w:t>
      </w:r>
    </w:p>
    <w:p w:rsidR="00BD454F" w:rsidRDefault="00BD454F" w:rsidP="00EA28FA">
      <w:pPr>
        <w:pStyle w:val="ListNumber"/>
        <w:numPr>
          <w:ilvl w:val="0"/>
          <w:numId w:val="21"/>
        </w:numPr>
      </w:pPr>
      <w:r>
        <w:t>‘/gradle’ – folder with gradle wrapper for build automation;</w:t>
      </w:r>
    </w:p>
    <w:p w:rsidR="00BD454F" w:rsidRDefault="00BD454F" w:rsidP="00EA28FA">
      <w:pPr>
        <w:pStyle w:val="ListNumber"/>
        <w:numPr>
          <w:ilvl w:val="0"/>
          <w:numId w:val="21"/>
        </w:numPr>
      </w:pPr>
      <w:r>
        <w:t>‘/src’ – folder with sources and tests for library;</w:t>
      </w:r>
    </w:p>
    <w:p w:rsidR="00BD454F" w:rsidRDefault="00BD454F" w:rsidP="00EA28FA">
      <w:pPr>
        <w:pStyle w:val="ListNumber"/>
        <w:numPr>
          <w:ilvl w:val="0"/>
          <w:numId w:val="21"/>
        </w:numPr>
      </w:pPr>
      <w:r>
        <w:t xml:space="preserve">‘build.gradle’ – gradle script with </w:t>
      </w:r>
      <w:r w:rsidRPr="002C3D5B">
        <w:t>build configuration</w:t>
      </w:r>
      <w:r>
        <w:t>;</w:t>
      </w:r>
    </w:p>
    <w:p w:rsidR="00BD454F" w:rsidRDefault="00BD454F" w:rsidP="00EA28FA">
      <w:pPr>
        <w:pStyle w:val="ListNumber"/>
        <w:numPr>
          <w:ilvl w:val="0"/>
          <w:numId w:val="21"/>
        </w:numPr>
      </w:pPr>
      <w:r>
        <w:t xml:space="preserve">‘gradlew’ and ‘gradlew.bat’ – </w:t>
      </w:r>
      <w:r w:rsidRPr="002C3D5B">
        <w:t>gradle wrapper</w:t>
      </w:r>
      <w:r>
        <w:t>s</w:t>
      </w:r>
      <w:r w:rsidRPr="002C3D5B">
        <w:t xml:space="preserve"> </w:t>
      </w:r>
      <w:r>
        <w:t>for Linux shell and Windows command line to</w:t>
      </w:r>
      <w:r w:rsidRPr="002C3D5B">
        <w:t xml:space="preserve"> build project without gradle installation</w:t>
      </w:r>
      <w:r>
        <w:t>;</w:t>
      </w:r>
    </w:p>
    <w:p w:rsidR="00BD454F" w:rsidRDefault="00BD454F" w:rsidP="00EA28FA">
      <w:pPr>
        <w:pStyle w:val="ListNumber"/>
        <w:numPr>
          <w:ilvl w:val="0"/>
          <w:numId w:val="21"/>
        </w:numPr>
      </w:pPr>
      <w:r>
        <w:t>‘settings.gradle’ – settings for build automation tool; and</w:t>
      </w:r>
    </w:p>
    <w:p w:rsidR="00BD454F" w:rsidRDefault="00BD454F" w:rsidP="00EA28FA">
      <w:pPr>
        <w:pStyle w:val="ListNumber"/>
        <w:numPr>
          <w:ilvl w:val="0"/>
          <w:numId w:val="21"/>
        </w:numPr>
      </w:pPr>
      <w:r>
        <w:t>‘README.md’ – basic instruction to run build automation tool.</w:t>
      </w:r>
    </w:p>
    <w:p w:rsidR="00BD454F" w:rsidRPr="00221110" w:rsidRDefault="00BD454F" w:rsidP="00BD454F">
      <w:pPr>
        <w:pStyle w:val="Heading2"/>
      </w:pPr>
      <w:bookmarkStart w:id="33" w:name="_Ref426386578"/>
      <w:bookmarkStart w:id="34" w:name="_Toc428544116"/>
      <w:bookmarkStart w:id="35" w:name="_Toc453946294"/>
      <w:r>
        <w:t xml:space="preserve">Build </w:t>
      </w:r>
      <w:r w:rsidR="00E14028">
        <w:t>DDT</w:t>
      </w:r>
      <w:r w:rsidR="00E14028" w:rsidRPr="0036453A">
        <w:t xml:space="preserve"> </w:t>
      </w:r>
      <w:r w:rsidR="00E14028">
        <w:t>F</w:t>
      </w:r>
      <w:r w:rsidR="00E14028" w:rsidRPr="0036453A">
        <w:t>ramework</w:t>
      </w:r>
      <w:r>
        <w:t xml:space="preserve"> library package</w:t>
      </w:r>
      <w:bookmarkEnd w:id="33"/>
      <w:bookmarkEnd w:id="34"/>
      <w:bookmarkEnd w:id="35"/>
    </w:p>
    <w:p w:rsidR="000D587B" w:rsidRDefault="00BD454F" w:rsidP="00A80AD5">
      <w:pPr>
        <w:pStyle w:val="BodyText"/>
      </w:pPr>
      <w:r>
        <w:t xml:space="preserve">Gradle </w:t>
      </w:r>
      <w:r w:rsidRPr="002C3D5B">
        <w:t>build configuration</w:t>
      </w:r>
      <w:r>
        <w:t xml:space="preserve"> contains following tasks:</w:t>
      </w:r>
    </w:p>
    <w:p w:rsidR="003D6076" w:rsidRDefault="003D6076" w:rsidP="00EA28FA">
      <w:pPr>
        <w:pStyle w:val="ListNumber"/>
        <w:numPr>
          <w:ilvl w:val="0"/>
          <w:numId w:val="22"/>
        </w:numPr>
      </w:pPr>
      <w:r>
        <w:t>‘clean’ – clean artifacts of previous builds;</w:t>
      </w:r>
    </w:p>
    <w:p w:rsidR="00BD454F" w:rsidRDefault="00BD454F" w:rsidP="00EA28FA">
      <w:pPr>
        <w:pStyle w:val="ListNumber"/>
        <w:numPr>
          <w:ilvl w:val="0"/>
          <w:numId w:val="22"/>
        </w:numPr>
      </w:pPr>
      <w:r>
        <w:t>‘build’ – compile source</w:t>
      </w:r>
      <w:r w:rsidRPr="000B09AB">
        <w:t xml:space="preserve"> classes, creating JAR</w:t>
      </w:r>
      <w:r w:rsidR="00364D7C">
        <w:t xml:space="preserve"> files for </w:t>
      </w:r>
      <w:r w:rsidR="00E14028">
        <w:t>DDT</w:t>
      </w:r>
      <w:r w:rsidR="00E14028" w:rsidRPr="0036453A">
        <w:t xml:space="preserve"> </w:t>
      </w:r>
      <w:r w:rsidR="00E14028">
        <w:t>F</w:t>
      </w:r>
      <w:r w:rsidR="00E14028" w:rsidRPr="0036453A">
        <w:t>ramework</w:t>
      </w:r>
      <w:r w:rsidR="00364D7C">
        <w:t xml:space="preserve"> </w:t>
      </w:r>
      <w:r w:rsidR="00E14028">
        <w:t>Library</w:t>
      </w:r>
      <w:r w:rsidR="00364D7C">
        <w:t xml:space="preserve"> and </w:t>
      </w:r>
      <w:r w:rsidR="00E14028">
        <w:t>DDT</w:t>
      </w:r>
      <w:r w:rsidR="00E14028" w:rsidRPr="0036453A">
        <w:t xml:space="preserve"> </w:t>
      </w:r>
      <w:r w:rsidR="00E14028">
        <w:t>F</w:t>
      </w:r>
      <w:r w:rsidR="00E14028" w:rsidRPr="0036453A">
        <w:t>ramework</w:t>
      </w:r>
      <w:r w:rsidR="00364D7C">
        <w:t xml:space="preserve"> Plugin,</w:t>
      </w:r>
      <w:r>
        <w:t xml:space="preserve"> and run tests;</w:t>
      </w:r>
    </w:p>
    <w:p w:rsidR="00BD454F" w:rsidRDefault="00BD454F" w:rsidP="00EA28FA">
      <w:pPr>
        <w:pStyle w:val="ListNumber"/>
        <w:numPr>
          <w:ilvl w:val="0"/>
          <w:numId w:val="22"/>
        </w:numPr>
      </w:pPr>
      <w:r>
        <w:t>‘jar’ – compile source</w:t>
      </w:r>
      <w:r w:rsidRPr="000B09AB">
        <w:t xml:space="preserve"> classes</w:t>
      </w:r>
      <w:r>
        <w:t xml:space="preserve"> and</w:t>
      </w:r>
      <w:r w:rsidRPr="000B09AB">
        <w:t xml:space="preserve"> </w:t>
      </w:r>
      <w:r w:rsidR="00364D7C">
        <w:t xml:space="preserve">creating </w:t>
      </w:r>
      <w:r w:rsidR="00364D7C" w:rsidRPr="000B09AB">
        <w:t>JAR</w:t>
      </w:r>
      <w:r w:rsidR="00364D7C">
        <w:t xml:space="preserve"> files for </w:t>
      </w:r>
      <w:r w:rsidR="00E14028">
        <w:t>DDT</w:t>
      </w:r>
      <w:r w:rsidR="00E14028" w:rsidRPr="0036453A">
        <w:t xml:space="preserve"> </w:t>
      </w:r>
      <w:r w:rsidR="00E14028">
        <w:t>F</w:t>
      </w:r>
      <w:r w:rsidR="00E14028" w:rsidRPr="0036453A">
        <w:t>ramework</w:t>
      </w:r>
      <w:r w:rsidR="00364D7C">
        <w:t xml:space="preserve"> </w:t>
      </w:r>
      <w:r w:rsidR="00E14028">
        <w:t>Library</w:t>
      </w:r>
      <w:r w:rsidR="00971218">
        <w:t xml:space="preserve"> and </w:t>
      </w:r>
      <w:r w:rsidR="00E14028">
        <w:t>DDT</w:t>
      </w:r>
      <w:r w:rsidR="00E14028" w:rsidRPr="0036453A">
        <w:t xml:space="preserve"> </w:t>
      </w:r>
      <w:r w:rsidR="00E14028">
        <w:t>F</w:t>
      </w:r>
      <w:r w:rsidR="00E14028" w:rsidRPr="0036453A">
        <w:t>ramework</w:t>
      </w:r>
      <w:r w:rsidR="00971218">
        <w:t xml:space="preserve"> Plugin</w:t>
      </w:r>
      <w:r>
        <w:t xml:space="preserve">; </w:t>
      </w:r>
    </w:p>
    <w:p w:rsidR="003D6076" w:rsidRDefault="00BD454F" w:rsidP="00EA28FA">
      <w:pPr>
        <w:pStyle w:val="ListNumber"/>
        <w:numPr>
          <w:ilvl w:val="0"/>
          <w:numId w:val="22"/>
        </w:numPr>
      </w:pPr>
      <w:r>
        <w:t>‘copyLibs’ – compile source</w:t>
      </w:r>
      <w:r w:rsidRPr="000B09AB">
        <w:t xml:space="preserve"> classes, creating JAR</w:t>
      </w:r>
      <w:r>
        <w:t xml:space="preserve"> </w:t>
      </w:r>
      <w:r w:rsidR="00364D7C">
        <w:t xml:space="preserve">files for </w:t>
      </w:r>
      <w:r w:rsidR="00805854">
        <w:t>DDT</w:t>
      </w:r>
      <w:r w:rsidR="00805854" w:rsidRPr="0036453A">
        <w:t xml:space="preserve"> </w:t>
      </w:r>
      <w:r w:rsidR="00805854">
        <w:t>F</w:t>
      </w:r>
      <w:r w:rsidR="00805854" w:rsidRPr="0036453A">
        <w:t>ramework</w:t>
      </w:r>
      <w:r w:rsidR="00364D7C">
        <w:t xml:space="preserve"> </w:t>
      </w:r>
      <w:r w:rsidR="00805854">
        <w:t>Library</w:t>
      </w:r>
      <w:r w:rsidR="00364D7C">
        <w:t xml:space="preserve"> and </w:t>
      </w:r>
      <w:r w:rsidR="00805854">
        <w:t>DDT</w:t>
      </w:r>
      <w:r w:rsidR="00805854" w:rsidRPr="0036453A">
        <w:t xml:space="preserve"> </w:t>
      </w:r>
      <w:r w:rsidR="00805854">
        <w:t>F</w:t>
      </w:r>
      <w:r w:rsidR="00805854" w:rsidRPr="0036453A">
        <w:t>ramework</w:t>
      </w:r>
      <w:r w:rsidR="00805854">
        <w:t xml:space="preserve"> </w:t>
      </w:r>
      <w:r w:rsidR="00364D7C">
        <w:t xml:space="preserve">Plugin, </w:t>
      </w:r>
      <w:r>
        <w:t xml:space="preserve">and copy JAR </w:t>
      </w:r>
      <w:r w:rsidR="00364D7C">
        <w:t>file</w:t>
      </w:r>
      <w:r w:rsidR="008332C1">
        <w:t>s</w:t>
      </w:r>
      <w:r w:rsidR="00364D7C">
        <w:t xml:space="preserve"> </w:t>
      </w:r>
      <w:r>
        <w:t>to the ‘SOAPUI_HOME/lib’</w:t>
      </w:r>
      <w:r w:rsidR="008332C1">
        <w:t xml:space="preserve"> and ‘SOAPUI_HOME/bin/plugins’</w:t>
      </w:r>
      <w:r>
        <w:t xml:space="preserve"> folder</w:t>
      </w:r>
      <w:r w:rsidR="008332C1">
        <w:t xml:space="preserve">s respectively </w:t>
      </w:r>
      <w:r>
        <w:t xml:space="preserve">if </w:t>
      </w:r>
      <w:r w:rsidR="008332C1">
        <w:t xml:space="preserve">the </w:t>
      </w:r>
      <w:r>
        <w:t>‘SOAPUI_HOME’ is defined in system.</w:t>
      </w:r>
      <w:r w:rsidR="003D6076">
        <w:t xml:space="preserve"> It is possible to define SoapUI home directory with property ‘-Psoapui.home’.</w:t>
      </w:r>
    </w:p>
    <w:p w:rsidR="003D6076" w:rsidRDefault="003D6076" w:rsidP="003D6076">
      <w:pPr>
        <w:pStyle w:val="Code"/>
      </w:pPr>
      <w:r w:rsidRPr="00026736">
        <w:t xml:space="preserve"> </w:t>
      </w:r>
      <w:r w:rsidRPr="003D6076">
        <w:t>gradlew copyLibs -Psoapui.home="C:\opt\SoapUI-5.1.3"</w:t>
      </w:r>
    </w:p>
    <w:p w:rsidR="000D587B" w:rsidRDefault="00BD454F" w:rsidP="00A80AD5">
      <w:pPr>
        <w:pStyle w:val="BodyText"/>
      </w:pPr>
      <w:r>
        <w:t xml:space="preserve">To build </w:t>
      </w:r>
      <w:r w:rsidR="00805854">
        <w:t>DDT</w:t>
      </w:r>
      <w:r w:rsidR="00805854" w:rsidRPr="0036453A">
        <w:t xml:space="preserve"> </w:t>
      </w:r>
      <w:r w:rsidR="00805854">
        <w:t>F</w:t>
      </w:r>
      <w:r w:rsidR="00805854" w:rsidRPr="0036453A">
        <w:t>ramework</w:t>
      </w:r>
      <w:r>
        <w:t xml:space="preserve"> package need to perform following steps:</w:t>
      </w:r>
    </w:p>
    <w:p w:rsidR="00BD454F" w:rsidRDefault="00BD454F" w:rsidP="00EA28FA">
      <w:pPr>
        <w:pStyle w:val="ListNumber"/>
        <w:numPr>
          <w:ilvl w:val="0"/>
          <w:numId w:val="23"/>
        </w:numPr>
      </w:pPr>
      <w:r>
        <w:t>Locate to the ‘</w:t>
      </w:r>
      <w:r w:rsidR="00D9348A">
        <w:t>ddt-framework</w:t>
      </w:r>
      <w:r>
        <w:t>’ directory; and</w:t>
      </w:r>
    </w:p>
    <w:p w:rsidR="00BD454F" w:rsidRDefault="00BD454F" w:rsidP="00EA28FA">
      <w:pPr>
        <w:pStyle w:val="ListNumber"/>
        <w:numPr>
          <w:ilvl w:val="0"/>
          <w:numId w:val="23"/>
        </w:numPr>
      </w:pPr>
      <w:r>
        <w:t>Run the ‘gradlew.bat build’ command (or ‘./gradlew build’ command for Linux environment).</w:t>
      </w:r>
    </w:p>
    <w:p w:rsidR="00363AB1" w:rsidRDefault="00361745" w:rsidP="00D6787D">
      <w:pPr>
        <w:pStyle w:val="BodyText"/>
        <w:jc w:val="center"/>
        <w:rPr>
          <w:noProof/>
        </w:rPr>
      </w:pPr>
      <w:r>
        <w:rPr>
          <w:noProof/>
        </w:rPr>
        <w:lastRenderedPageBreak/>
        <w:drawing>
          <wp:inline distT="0" distB="0" distL="0" distR="0" wp14:anchorId="26E6EC3D" wp14:editId="04019F8E">
            <wp:extent cx="4308652" cy="286921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800" cy="2877301"/>
                    </a:xfrm>
                    <a:prstGeom prst="rect">
                      <a:avLst/>
                    </a:prstGeom>
                  </pic:spPr>
                </pic:pic>
              </a:graphicData>
            </a:graphic>
          </wp:inline>
        </w:drawing>
      </w:r>
    </w:p>
    <w:p w:rsidR="00BD454F" w:rsidRDefault="00BD454F" w:rsidP="00DD2E79">
      <w:pPr>
        <w:pStyle w:val="Captionstyle"/>
      </w:pPr>
      <w:r>
        <w:t xml:space="preserve">Figure </w:t>
      </w:r>
      <w:r w:rsidR="00EA28FA">
        <w:fldChar w:fldCharType="begin"/>
      </w:r>
      <w:r w:rsidR="00EA28FA">
        <w:instrText xml:space="preserve"> SEQ Figure \* ARABIC </w:instrText>
      </w:r>
      <w:r w:rsidR="00EA28FA">
        <w:fldChar w:fldCharType="separate"/>
      </w:r>
      <w:r>
        <w:t>1</w:t>
      </w:r>
      <w:r w:rsidR="00EA28FA">
        <w:fldChar w:fldCharType="end"/>
      </w:r>
      <w:r>
        <w:t xml:space="preserve"> Build </w:t>
      </w:r>
      <w:r w:rsidR="00805854">
        <w:t>DDT</w:t>
      </w:r>
      <w:r w:rsidR="00805854" w:rsidRPr="0036453A">
        <w:t xml:space="preserve"> </w:t>
      </w:r>
      <w:r w:rsidR="00805854">
        <w:t>F</w:t>
      </w:r>
      <w:r w:rsidR="00805854" w:rsidRPr="0036453A">
        <w:t>ramework</w:t>
      </w:r>
      <w:r>
        <w:t xml:space="preserve"> package from Command Prompt on Windows OS.</w:t>
      </w:r>
    </w:p>
    <w:p w:rsidR="00BD454F" w:rsidRDefault="00BD454F" w:rsidP="00A80AD5">
      <w:pPr>
        <w:pStyle w:val="BodyText"/>
      </w:pPr>
      <w:r>
        <w:t>The JAR file</w:t>
      </w:r>
      <w:r w:rsidR="00364D7C">
        <w:t xml:space="preserve">s for </w:t>
      </w:r>
      <w:r w:rsidR="00805854">
        <w:t>DDT</w:t>
      </w:r>
      <w:r w:rsidR="00805854" w:rsidRPr="0036453A">
        <w:t xml:space="preserve"> </w:t>
      </w:r>
      <w:r w:rsidR="00805854">
        <w:t>F</w:t>
      </w:r>
      <w:r w:rsidR="00805854" w:rsidRPr="0036453A">
        <w:t>ramework</w:t>
      </w:r>
      <w:r w:rsidR="00364D7C">
        <w:t xml:space="preserve"> </w:t>
      </w:r>
      <w:r w:rsidR="00805854">
        <w:t>Library</w:t>
      </w:r>
      <w:r w:rsidR="00364D7C">
        <w:t xml:space="preserve"> and </w:t>
      </w:r>
      <w:r w:rsidR="00805854">
        <w:t>DDT</w:t>
      </w:r>
      <w:r w:rsidR="00805854" w:rsidRPr="0036453A">
        <w:t xml:space="preserve"> </w:t>
      </w:r>
      <w:r w:rsidR="00805854">
        <w:t>F</w:t>
      </w:r>
      <w:r w:rsidR="00805854" w:rsidRPr="0036453A">
        <w:t>ramework</w:t>
      </w:r>
      <w:r w:rsidR="00364D7C">
        <w:t xml:space="preserve"> Plugin </w:t>
      </w:r>
      <w:r>
        <w:t>could be found in ‘</w:t>
      </w:r>
      <w:r w:rsidRPr="00151631">
        <w:t>build\libs</w:t>
      </w:r>
      <w:r>
        <w:t>’ folder when build task successfully completed.</w:t>
      </w:r>
    </w:p>
    <w:p w:rsidR="00BD454F" w:rsidRDefault="00BD454F" w:rsidP="00A80AD5">
      <w:pPr>
        <w:pStyle w:val="BodyText"/>
      </w:pPr>
      <w:r>
        <w:t>The ‘jar’ or ‘copyLibs’ tasks could be used instead of ‘build’ task if needed to create JAR</w:t>
      </w:r>
      <w:r w:rsidR="00364D7C">
        <w:t xml:space="preserve"> files</w:t>
      </w:r>
      <w:r>
        <w:t xml:space="preserve"> </w:t>
      </w:r>
      <w:r w:rsidR="00364D7C">
        <w:t xml:space="preserve">for </w:t>
      </w:r>
      <w:r w:rsidR="00805854">
        <w:t>DDT</w:t>
      </w:r>
      <w:r w:rsidR="00805854" w:rsidRPr="0036453A">
        <w:t xml:space="preserve"> </w:t>
      </w:r>
      <w:r w:rsidR="00805854">
        <w:t>F</w:t>
      </w:r>
      <w:r w:rsidR="00805854" w:rsidRPr="0036453A">
        <w:t>ramework</w:t>
      </w:r>
      <w:r w:rsidR="00364D7C">
        <w:t xml:space="preserve"> </w:t>
      </w:r>
      <w:r w:rsidR="00805854">
        <w:t>Library</w:t>
      </w:r>
      <w:r w:rsidR="00364D7C">
        <w:t xml:space="preserve"> and </w:t>
      </w:r>
      <w:r w:rsidR="00805854">
        <w:t>DDT</w:t>
      </w:r>
      <w:r w:rsidR="00805854" w:rsidRPr="0036453A">
        <w:t xml:space="preserve"> </w:t>
      </w:r>
      <w:r w:rsidR="00805854">
        <w:t>F</w:t>
      </w:r>
      <w:r w:rsidR="00805854" w:rsidRPr="0036453A">
        <w:t>ramework</w:t>
      </w:r>
      <w:r w:rsidR="00364D7C">
        <w:t xml:space="preserve"> Plugin for SoapUI </w:t>
      </w:r>
      <w:r>
        <w:t xml:space="preserve">and skip tests or </w:t>
      </w:r>
      <w:r w:rsidR="008332C1">
        <w:t xml:space="preserve">to </w:t>
      </w:r>
      <w:r>
        <w:t>copy the created JAR</w:t>
      </w:r>
      <w:r w:rsidR="00364D7C">
        <w:t xml:space="preserve"> files</w:t>
      </w:r>
      <w:r>
        <w:t xml:space="preserve"> to ‘SOAPUI_HOME/lib’ </w:t>
      </w:r>
      <w:r w:rsidR="008332C1">
        <w:t xml:space="preserve">and ‘SOAPUI_HOME/bin/plugins’ </w:t>
      </w:r>
      <w:r>
        <w:t>folder</w:t>
      </w:r>
      <w:r w:rsidR="008332C1">
        <w:t>s</w:t>
      </w:r>
      <w:r>
        <w:t xml:space="preserve"> respectively.</w:t>
      </w:r>
    </w:p>
    <w:p w:rsidR="00BD454F" w:rsidRDefault="00BD454F" w:rsidP="00BB7C51">
      <w:pPr>
        <w:pStyle w:val="BodyText"/>
        <w:jc w:val="center"/>
        <w:rPr>
          <w:noProof/>
        </w:rPr>
      </w:pPr>
    </w:p>
    <w:p w:rsidR="00075699" w:rsidRDefault="00E652CC" w:rsidP="00BB7C51">
      <w:pPr>
        <w:pStyle w:val="BodyText"/>
        <w:jc w:val="center"/>
        <w:rPr>
          <w:noProof/>
        </w:rPr>
      </w:pPr>
      <w:r>
        <w:rPr>
          <w:noProof/>
        </w:rPr>
        <w:drawing>
          <wp:inline distT="0" distB="0" distL="0" distR="0" wp14:anchorId="4D52B153" wp14:editId="78699377">
            <wp:extent cx="4341912" cy="2889504"/>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6013" cy="2905543"/>
                    </a:xfrm>
                    <a:prstGeom prst="rect">
                      <a:avLst/>
                    </a:prstGeom>
                  </pic:spPr>
                </pic:pic>
              </a:graphicData>
            </a:graphic>
          </wp:inline>
        </w:drawing>
      </w:r>
    </w:p>
    <w:p w:rsidR="00BD454F" w:rsidRDefault="00BD454F" w:rsidP="00DD2E79">
      <w:pPr>
        <w:pStyle w:val="Captionstyle"/>
      </w:pPr>
      <w:r>
        <w:t xml:space="preserve">Figure </w:t>
      </w:r>
      <w:r w:rsidR="00EA28FA">
        <w:fldChar w:fldCharType="begin"/>
      </w:r>
      <w:r w:rsidR="00EA28FA">
        <w:instrText xml:space="preserve"> SEQ Figure \* ARABIC </w:instrText>
      </w:r>
      <w:r w:rsidR="00EA28FA">
        <w:fldChar w:fldCharType="separate"/>
      </w:r>
      <w:r>
        <w:t>2</w:t>
      </w:r>
      <w:r w:rsidR="00EA28FA">
        <w:fldChar w:fldCharType="end"/>
      </w:r>
      <w:r>
        <w:t xml:space="preserve"> </w:t>
      </w:r>
      <w:r w:rsidR="00075699">
        <w:t>Clean project, c</w:t>
      </w:r>
      <w:r>
        <w:t xml:space="preserve">reate JAR </w:t>
      </w:r>
      <w:r w:rsidR="00364D7C">
        <w:t xml:space="preserve">files for </w:t>
      </w:r>
      <w:r w:rsidR="00805854">
        <w:t>DDT</w:t>
      </w:r>
      <w:r w:rsidR="00805854" w:rsidRPr="0036453A">
        <w:t xml:space="preserve"> </w:t>
      </w:r>
      <w:r w:rsidR="00805854">
        <w:t>F</w:t>
      </w:r>
      <w:r w:rsidR="00805854" w:rsidRPr="0036453A">
        <w:t>ramework</w:t>
      </w:r>
      <w:r>
        <w:t xml:space="preserve"> package and copy to the ‘SOAPUI_HOME’ folder from Command Prompt on Windows OS.</w:t>
      </w:r>
    </w:p>
    <w:p w:rsidR="000B684F" w:rsidRDefault="000B684F" w:rsidP="000B684F">
      <w:pPr>
        <w:pStyle w:val="WarningStyle"/>
      </w:pPr>
      <w:r w:rsidRPr="001F2AC7">
        <w:t xml:space="preserve">If build process is failed with some error try to use the “gradlew.bat jar” command instead to eliminate the library tests execution. If it does not helps please contact to the </w:t>
      </w:r>
      <w:r w:rsidR="00805854">
        <w:t>DDT</w:t>
      </w:r>
      <w:r w:rsidR="00805854" w:rsidRPr="0036453A">
        <w:t xml:space="preserve"> </w:t>
      </w:r>
      <w:r w:rsidR="00805854">
        <w:t>F</w:t>
      </w:r>
      <w:r w:rsidR="00805854" w:rsidRPr="0036453A">
        <w:t>ramework</w:t>
      </w:r>
      <w:r w:rsidRPr="001F2AC7">
        <w:t xml:space="preserve"> Team.</w:t>
      </w:r>
    </w:p>
    <w:p w:rsidR="007F5904" w:rsidRPr="00221110" w:rsidRDefault="007F5904" w:rsidP="007F5904">
      <w:pPr>
        <w:pStyle w:val="Heading2"/>
      </w:pPr>
      <w:bookmarkStart w:id="36" w:name="_Toc453946295"/>
      <w:bookmarkStart w:id="37" w:name="_Toc428544117"/>
      <w:r>
        <w:t xml:space="preserve">Add </w:t>
      </w:r>
      <w:r w:rsidR="00805854">
        <w:t>DDT</w:t>
      </w:r>
      <w:r w:rsidR="00805854" w:rsidRPr="0036453A">
        <w:t xml:space="preserve"> </w:t>
      </w:r>
      <w:r w:rsidR="00805854">
        <w:t>F</w:t>
      </w:r>
      <w:r w:rsidR="00805854" w:rsidRPr="0036453A">
        <w:t>ramework</w:t>
      </w:r>
      <w:r>
        <w:t xml:space="preserve"> library to SoapUI</w:t>
      </w:r>
      <w:bookmarkEnd w:id="36"/>
    </w:p>
    <w:p w:rsidR="007F5904" w:rsidRDefault="007F5904" w:rsidP="007F5904">
      <w:pPr>
        <w:pStyle w:val="BodyText"/>
      </w:pPr>
      <w:r>
        <w:t xml:space="preserve">To make </w:t>
      </w:r>
      <w:r w:rsidR="00805854">
        <w:t>DDT</w:t>
      </w:r>
      <w:r w:rsidR="00805854" w:rsidRPr="0036453A">
        <w:t xml:space="preserve"> </w:t>
      </w:r>
      <w:r w:rsidR="00805854">
        <w:t>F</w:t>
      </w:r>
      <w:r w:rsidR="00805854" w:rsidRPr="0036453A">
        <w:t>ramework</w:t>
      </w:r>
      <w:r>
        <w:t xml:space="preserve"> library available in SoapUI, need to copy JAR file with </w:t>
      </w:r>
      <w:r w:rsidR="00805854">
        <w:t>DDT</w:t>
      </w:r>
      <w:r w:rsidR="00805854" w:rsidRPr="0036453A">
        <w:t xml:space="preserve"> </w:t>
      </w:r>
      <w:r w:rsidR="00805854">
        <w:t>F</w:t>
      </w:r>
      <w:r w:rsidR="00805854" w:rsidRPr="0036453A">
        <w:t>ramework</w:t>
      </w:r>
      <w:r>
        <w:t xml:space="preserve"> library to the ‘SOAPUI_HOME/lib’ folder where SOAPUI_HOME is the installation folder of SoapUI. This may be done manually or with the ‘copyLibs’ gradle task.</w:t>
      </w:r>
    </w:p>
    <w:p w:rsidR="007F5904" w:rsidRDefault="007F5904" w:rsidP="007F5904">
      <w:pPr>
        <w:pStyle w:val="NoteStyle"/>
      </w:pPr>
      <w:r>
        <w:lastRenderedPageBreak/>
        <w:t xml:space="preserve">Please see the </w:t>
      </w:r>
      <w:r w:rsidR="00EA28FA">
        <w:fldChar w:fldCharType="begin"/>
      </w:r>
      <w:r w:rsidR="00EA28FA">
        <w:instrText xml:space="preserve"> REF _Ref426386578 </w:instrText>
      </w:r>
      <w:r w:rsidR="00EA28FA">
        <w:fldChar w:fldCharType="separate"/>
      </w:r>
      <w:r w:rsidR="00805854">
        <w:t>Build DDT</w:t>
      </w:r>
      <w:r w:rsidR="00805854" w:rsidRPr="0036453A">
        <w:t xml:space="preserve"> </w:t>
      </w:r>
      <w:r w:rsidR="00805854">
        <w:t>F</w:t>
      </w:r>
      <w:r w:rsidR="00805854" w:rsidRPr="0036453A">
        <w:t>ramework</w:t>
      </w:r>
      <w:r w:rsidR="00805854">
        <w:t xml:space="preserve"> library package</w:t>
      </w:r>
      <w:r w:rsidR="00EA28FA">
        <w:fldChar w:fldCharType="end"/>
      </w:r>
      <w:r>
        <w:t xml:space="preserve"> section for more details on the ‘copyLibs’ gradle task.</w:t>
      </w:r>
    </w:p>
    <w:p w:rsidR="007F5904" w:rsidRDefault="007F5904" w:rsidP="007F5904">
      <w:pPr>
        <w:pStyle w:val="BodyText"/>
      </w:pPr>
      <w:r>
        <w:t xml:space="preserve">When the </w:t>
      </w:r>
      <w:r w:rsidR="00805854">
        <w:t>DDT</w:t>
      </w:r>
      <w:r w:rsidR="00805854" w:rsidRPr="0036453A">
        <w:t xml:space="preserve"> </w:t>
      </w:r>
      <w:r w:rsidR="00805854">
        <w:t>F</w:t>
      </w:r>
      <w:r w:rsidR="00805854" w:rsidRPr="0036453A">
        <w:t>ramework</w:t>
      </w:r>
      <w:r>
        <w:t xml:space="preserve"> Library is added to ‘SOAPUI_HOME/lib’ folder, it is possible to call </w:t>
      </w:r>
      <w:r w:rsidR="00805854">
        <w:t>DDT</w:t>
      </w:r>
      <w:r w:rsidR="00805854" w:rsidRPr="0036453A">
        <w:t xml:space="preserve"> </w:t>
      </w:r>
      <w:r w:rsidR="00805854">
        <w:t>F</w:t>
      </w:r>
      <w:r w:rsidR="00805854" w:rsidRPr="0036453A">
        <w:t>ramework</w:t>
      </w:r>
      <w:r>
        <w:t xml:space="preserve"> library functions from groovy scripts and assertion scripts in SoapUI using import or direct call.</w:t>
      </w:r>
    </w:p>
    <w:p w:rsidR="007F5904" w:rsidRDefault="004D144D" w:rsidP="007F5904">
      <w:pPr>
        <w:pStyle w:val="BodyText"/>
        <w:jc w:val="center"/>
        <w:rPr>
          <w:noProof/>
        </w:rPr>
      </w:pPr>
      <w:r>
        <w:rPr>
          <w:noProof/>
        </w:rPr>
        <w:drawing>
          <wp:inline distT="0" distB="0" distL="0" distR="0" wp14:anchorId="054B4607" wp14:editId="33CA2F85">
            <wp:extent cx="4067252" cy="2977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560" cy="2985235"/>
                    </a:xfrm>
                    <a:prstGeom prst="rect">
                      <a:avLst/>
                    </a:prstGeom>
                  </pic:spPr>
                </pic:pic>
              </a:graphicData>
            </a:graphic>
          </wp:inline>
        </w:drawing>
      </w:r>
    </w:p>
    <w:p w:rsidR="007F5904" w:rsidRDefault="007F5904" w:rsidP="00DD2E79">
      <w:pPr>
        <w:pStyle w:val="Captionstyle"/>
      </w:pPr>
      <w:r>
        <w:t xml:space="preserve">Figure </w:t>
      </w:r>
      <w:r w:rsidR="00EA28FA">
        <w:fldChar w:fldCharType="begin"/>
      </w:r>
      <w:r w:rsidR="00EA28FA">
        <w:instrText xml:space="preserve"> SEQ Figure \* ARABIC </w:instrText>
      </w:r>
      <w:r w:rsidR="00EA28FA">
        <w:fldChar w:fldCharType="separate"/>
      </w:r>
      <w:r w:rsidR="00BD43BA">
        <w:rPr>
          <w:noProof/>
        </w:rPr>
        <w:t>3</w:t>
      </w:r>
      <w:r w:rsidR="00EA28FA">
        <w:rPr>
          <w:noProof/>
        </w:rPr>
        <w:fldChar w:fldCharType="end"/>
      </w:r>
      <w:r>
        <w:t xml:space="preserve"> Example of method call from SoapUI Groovy Script test step.</w:t>
      </w:r>
    </w:p>
    <w:p w:rsidR="00476BBB" w:rsidRPr="00221110" w:rsidRDefault="00476BBB" w:rsidP="00476BBB">
      <w:pPr>
        <w:pStyle w:val="Heading2"/>
      </w:pPr>
      <w:bookmarkStart w:id="38" w:name="_Toc453946296"/>
      <w:r>
        <w:t xml:space="preserve">Build </w:t>
      </w:r>
      <w:r w:rsidR="00805854">
        <w:t>DDT</w:t>
      </w:r>
      <w:r w:rsidR="00805854" w:rsidRPr="0036453A">
        <w:t xml:space="preserve"> </w:t>
      </w:r>
      <w:r w:rsidR="00805854">
        <w:t>F</w:t>
      </w:r>
      <w:r w:rsidR="00805854" w:rsidRPr="0036453A">
        <w:t>ramework</w:t>
      </w:r>
      <w:r>
        <w:t xml:space="preserve"> P</w:t>
      </w:r>
      <w:r w:rsidR="005F5856">
        <w:t>lugin</w:t>
      </w:r>
      <w:r>
        <w:t xml:space="preserve"> for soapUI</w:t>
      </w:r>
      <w:bookmarkEnd w:id="38"/>
    </w:p>
    <w:p w:rsidR="00476BBB" w:rsidRDefault="00476BBB" w:rsidP="00476BBB">
      <w:pPr>
        <w:pStyle w:val="BodyText"/>
      </w:pPr>
      <w:r>
        <w:t xml:space="preserve">Gradle </w:t>
      </w:r>
      <w:r w:rsidRPr="002C3D5B">
        <w:t>build configuration</w:t>
      </w:r>
      <w:r>
        <w:t xml:space="preserve"> contains following task to build </w:t>
      </w:r>
      <w:r w:rsidR="00805854">
        <w:t>DDT</w:t>
      </w:r>
      <w:r w:rsidR="00805854" w:rsidRPr="0036453A">
        <w:t xml:space="preserve"> </w:t>
      </w:r>
      <w:r w:rsidR="00805854">
        <w:t>F</w:t>
      </w:r>
      <w:r w:rsidR="00805854" w:rsidRPr="0036453A">
        <w:t>ramework</w:t>
      </w:r>
      <w:r>
        <w:t xml:space="preserve"> Plugin for SoapUI:</w:t>
      </w:r>
    </w:p>
    <w:p w:rsidR="00476BBB" w:rsidRDefault="00476BBB" w:rsidP="00EA28FA">
      <w:pPr>
        <w:pStyle w:val="ListNumber"/>
        <w:numPr>
          <w:ilvl w:val="0"/>
          <w:numId w:val="35"/>
        </w:numPr>
      </w:pPr>
      <w:r>
        <w:t xml:space="preserve"> ‘pluginJar’ – compile source classes of </w:t>
      </w:r>
      <w:r w:rsidR="00D9348A">
        <w:t>DDT</w:t>
      </w:r>
      <w:r w:rsidR="00D9348A" w:rsidRPr="0036453A">
        <w:t xml:space="preserve"> </w:t>
      </w:r>
      <w:r w:rsidR="00D9348A">
        <w:t>F</w:t>
      </w:r>
      <w:r w:rsidR="00D9348A" w:rsidRPr="0036453A">
        <w:t>ramework</w:t>
      </w:r>
      <w:r>
        <w:t xml:space="preserve"> Plugin and create a JAR.</w:t>
      </w:r>
    </w:p>
    <w:p w:rsidR="00476BBB" w:rsidRDefault="00476BBB" w:rsidP="00476BBB">
      <w:pPr>
        <w:pStyle w:val="BodyText"/>
      </w:pPr>
      <w:r>
        <w:t xml:space="preserve">To build </w:t>
      </w:r>
      <w:r w:rsidR="00805854">
        <w:t>DDT</w:t>
      </w:r>
      <w:r w:rsidR="00805854" w:rsidRPr="0036453A">
        <w:t xml:space="preserve"> </w:t>
      </w:r>
      <w:r w:rsidR="00805854">
        <w:t>F</w:t>
      </w:r>
      <w:r w:rsidR="00805854" w:rsidRPr="0036453A">
        <w:t>ramework</w:t>
      </w:r>
      <w:r>
        <w:t xml:space="preserve"> Plugin for SoapUI need build </w:t>
      </w:r>
      <w:r w:rsidR="00805854">
        <w:t>DDT</w:t>
      </w:r>
      <w:r w:rsidR="00805854" w:rsidRPr="0036453A">
        <w:t xml:space="preserve"> </w:t>
      </w:r>
      <w:r w:rsidR="00805854">
        <w:t>F</w:t>
      </w:r>
      <w:r w:rsidR="00805854" w:rsidRPr="0036453A">
        <w:t>ramework</w:t>
      </w:r>
      <w:r>
        <w:t xml:space="preserve"> library package or perform following steps:</w:t>
      </w:r>
    </w:p>
    <w:p w:rsidR="00476BBB" w:rsidRDefault="00476BBB" w:rsidP="00EA28FA">
      <w:pPr>
        <w:pStyle w:val="ListNumber"/>
        <w:numPr>
          <w:ilvl w:val="0"/>
          <w:numId w:val="34"/>
        </w:numPr>
      </w:pPr>
      <w:r>
        <w:t>Locate to the ‘</w:t>
      </w:r>
      <w:r w:rsidR="00D9348A">
        <w:t>ddt-framework</w:t>
      </w:r>
      <w:r>
        <w:t>’ directory; and</w:t>
      </w:r>
    </w:p>
    <w:p w:rsidR="00476BBB" w:rsidRDefault="00476BBB" w:rsidP="00EA28FA">
      <w:pPr>
        <w:pStyle w:val="ListNumber"/>
        <w:numPr>
          <w:ilvl w:val="0"/>
          <w:numId w:val="23"/>
        </w:numPr>
      </w:pPr>
      <w:r>
        <w:t>Run the ‘gradlew.bat pluginJar’ command (or ‘./gradlew build’ command for Linux environment).</w:t>
      </w:r>
    </w:p>
    <w:p w:rsidR="00476BBB" w:rsidRDefault="004D144D" w:rsidP="00476BBB">
      <w:pPr>
        <w:pStyle w:val="BodyText"/>
        <w:jc w:val="center"/>
        <w:rPr>
          <w:noProof/>
        </w:rPr>
      </w:pPr>
      <w:r>
        <w:rPr>
          <w:noProof/>
        </w:rPr>
        <w:lastRenderedPageBreak/>
        <w:drawing>
          <wp:inline distT="0" distB="0" distL="0" distR="0" wp14:anchorId="6E8DC4E6" wp14:editId="4FC7A59D">
            <wp:extent cx="4615891" cy="30984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2710" cy="3103050"/>
                    </a:xfrm>
                    <a:prstGeom prst="rect">
                      <a:avLst/>
                    </a:prstGeom>
                  </pic:spPr>
                </pic:pic>
              </a:graphicData>
            </a:graphic>
          </wp:inline>
        </w:drawing>
      </w:r>
    </w:p>
    <w:p w:rsidR="00476BBB" w:rsidRDefault="00476BBB" w:rsidP="00DD2E79">
      <w:pPr>
        <w:pStyle w:val="Captionstyle"/>
      </w:pPr>
      <w:r>
        <w:t xml:space="preserve">Figure </w:t>
      </w:r>
      <w:r w:rsidR="00EA28FA">
        <w:fldChar w:fldCharType="begin"/>
      </w:r>
      <w:r w:rsidR="00EA28FA">
        <w:instrText xml:space="preserve"> SEQ Figure \* ARABIC </w:instrText>
      </w:r>
      <w:r w:rsidR="00EA28FA">
        <w:fldChar w:fldCharType="separate"/>
      </w:r>
      <w:r w:rsidR="00BD43BA">
        <w:rPr>
          <w:noProof/>
        </w:rPr>
        <w:t>4</w:t>
      </w:r>
      <w:r w:rsidR="00EA28FA">
        <w:rPr>
          <w:noProof/>
        </w:rPr>
        <w:fldChar w:fldCharType="end"/>
      </w:r>
      <w:r>
        <w:t xml:space="preserve"> Build </w:t>
      </w:r>
      <w:r w:rsidR="00805854">
        <w:t>DDT</w:t>
      </w:r>
      <w:r w:rsidR="00805854" w:rsidRPr="0036453A">
        <w:t xml:space="preserve"> </w:t>
      </w:r>
      <w:r w:rsidR="00805854">
        <w:t>F</w:t>
      </w:r>
      <w:r w:rsidR="00805854" w:rsidRPr="0036453A">
        <w:t>ramework</w:t>
      </w:r>
      <w:r>
        <w:t xml:space="preserve"> Plugin for SoapUI from Command Prompt on Windows OS.</w:t>
      </w:r>
    </w:p>
    <w:p w:rsidR="00476BBB" w:rsidRDefault="00476BBB" w:rsidP="00476BBB">
      <w:pPr>
        <w:pStyle w:val="BodyText"/>
      </w:pPr>
      <w:r>
        <w:t xml:space="preserve">The JAR file for </w:t>
      </w:r>
      <w:r w:rsidR="00805854">
        <w:t>DDT</w:t>
      </w:r>
      <w:r w:rsidR="00805854" w:rsidRPr="0036453A">
        <w:t xml:space="preserve"> </w:t>
      </w:r>
      <w:r w:rsidR="00805854">
        <w:t>F</w:t>
      </w:r>
      <w:r w:rsidR="00805854" w:rsidRPr="0036453A">
        <w:t>ramework</w:t>
      </w:r>
      <w:r>
        <w:t xml:space="preserve"> Plugin could be found in ‘</w:t>
      </w:r>
      <w:r w:rsidRPr="00151631">
        <w:t>build\libs</w:t>
      </w:r>
      <w:r>
        <w:t>’ folder when build task successfully completed.</w:t>
      </w:r>
    </w:p>
    <w:p w:rsidR="00364D7C" w:rsidRPr="00221110" w:rsidRDefault="00364D7C" w:rsidP="00364D7C">
      <w:pPr>
        <w:pStyle w:val="Heading2"/>
      </w:pPr>
      <w:bookmarkStart w:id="39" w:name="_Ref441436652"/>
      <w:bookmarkStart w:id="40" w:name="_Ref441436669"/>
      <w:bookmarkStart w:id="41" w:name="_Toc453946297"/>
      <w:bookmarkStart w:id="42" w:name="_Toc425956227"/>
      <w:bookmarkStart w:id="43" w:name="_Toc428544118"/>
      <w:bookmarkEnd w:id="37"/>
      <w:r>
        <w:t xml:space="preserve">Add </w:t>
      </w:r>
      <w:r w:rsidR="00805854">
        <w:t>DDT</w:t>
      </w:r>
      <w:r w:rsidR="00805854" w:rsidRPr="0036453A">
        <w:t xml:space="preserve"> </w:t>
      </w:r>
      <w:r w:rsidR="00805854">
        <w:t>F</w:t>
      </w:r>
      <w:r w:rsidR="00805854" w:rsidRPr="0036453A">
        <w:t>ramework</w:t>
      </w:r>
      <w:r w:rsidR="00B53476">
        <w:t xml:space="preserve"> Plugin</w:t>
      </w:r>
      <w:r>
        <w:t xml:space="preserve"> to SoapUI</w:t>
      </w:r>
      <w:bookmarkEnd w:id="39"/>
      <w:bookmarkEnd w:id="40"/>
      <w:bookmarkEnd w:id="41"/>
    </w:p>
    <w:p w:rsidR="00364D7C" w:rsidRDefault="00364D7C" w:rsidP="00364D7C">
      <w:pPr>
        <w:pStyle w:val="BodyText"/>
      </w:pPr>
      <w:r>
        <w:t xml:space="preserve">To make </w:t>
      </w:r>
      <w:r w:rsidR="00805854">
        <w:t>DDT</w:t>
      </w:r>
      <w:r w:rsidR="00805854" w:rsidRPr="0036453A">
        <w:t xml:space="preserve"> </w:t>
      </w:r>
      <w:r w:rsidR="00805854">
        <w:t>F</w:t>
      </w:r>
      <w:r w:rsidR="00805854" w:rsidRPr="0036453A">
        <w:t>ramework</w:t>
      </w:r>
      <w:r>
        <w:t xml:space="preserve"> </w:t>
      </w:r>
      <w:r w:rsidR="00864B9C">
        <w:t>plugin</w:t>
      </w:r>
      <w:r>
        <w:t xml:space="preserve"> available in SoapUI, need to copy JAR file with </w:t>
      </w:r>
      <w:r w:rsidR="00805854">
        <w:t>DDT</w:t>
      </w:r>
      <w:r w:rsidR="00805854" w:rsidRPr="0036453A">
        <w:t xml:space="preserve"> </w:t>
      </w:r>
      <w:r w:rsidR="00805854">
        <w:t>F</w:t>
      </w:r>
      <w:r w:rsidR="00805854" w:rsidRPr="0036453A">
        <w:t>ramework</w:t>
      </w:r>
      <w:r>
        <w:t xml:space="preserve"> </w:t>
      </w:r>
      <w:r w:rsidR="00864B9C">
        <w:t>Plugin</w:t>
      </w:r>
      <w:r>
        <w:t xml:space="preserve"> to the ‘SOAPUI_HOME/</w:t>
      </w:r>
      <w:r w:rsidR="00864B9C">
        <w:t>bin/plugins</w:t>
      </w:r>
      <w:r>
        <w:t xml:space="preserve">’ folder where SOAPUI_HOME is the installation folder of SoapUI. </w:t>
      </w:r>
      <w:r w:rsidR="00864B9C">
        <w:t xml:space="preserve">If the ‘plugins’ folder </w:t>
      </w:r>
      <w:r w:rsidR="00F07B4D">
        <w:t>doe</w:t>
      </w:r>
      <w:r w:rsidR="00864B9C">
        <w:t xml:space="preserve">s not exist under the ‘SOAPUI_HOME/bin’ </w:t>
      </w:r>
      <w:r w:rsidR="00476BBB">
        <w:t>please create it.</w:t>
      </w:r>
    </w:p>
    <w:p w:rsidR="00364D7C" w:rsidRDefault="00364D7C" w:rsidP="00364D7C">
      <w:pPr>
        <w:pStyle w:val="BodyText"/>
      </w:pPr>
      <w:r>
        <w:t xml:space="preserve">When the </w:t>
      </w:r>
      <w:r w:rsidR="00805854">
        <w:t>DDT</w:t>
      </w:r>
      <w:r w:rsidR="00805854" w:rsidRPr="0036453A">
        <w:t xml:space="preserve"> </w:t>
      </w:r>
      <w:r w:rsidR="00805854">
        <w:t>F</w:t>
      </w:r>
      <w:r w:rsidR="00805854" w:rsidRPr="0036453A">
        <w:t>ramework</w:t>
      </w:r>
      <w:r>
        <w:t xml:space="preserve"> </w:t>
      </w:r>
      <w:r w:rsidR="007F5904">
        <w:t xml:space="preserve">Plugin </w:t>
      </w:r>
      <w:r>
        <w:t>is added to ‘SOAPUI_HOME/</w:t>
      </w:r>
      <w:r w:rsidR="009F0A63">
        <w:t>bin/plugins</w:t>
      </w:r>
      <w:r>
        <w:t xml:space="preserve">’ folder, </w:t>
      </w:r>
      <w:r w:rsidR="00A43675">
        <w:t xml:space="preserve">then </w:t>
      </w:r>
      <w:r w:rsidR="009F0A63">
        <w:t xml:space="preserve">the test step descriptions </w:t>
      </w:r>
      <w:r w:rsidR="00A43675">
        <w:t xml:space="preserve">are </w:t>
      </w:r>
      <w:r w:rsidR="009F0A63">
        <w:t xml:space="preserve">added to the test </w:t>
      </w:r>
      <w:r w:rsidR="00057E4B">
        <w:t>suite</w:t>
      </w:r>
      <w:r w:rsidR="009F0A63">
        <w:t xml:space="preserve"> log during test execution</w:t>
      </w:r>
      <w:r w:rsidR="00A43675">
        <w:t xml:space="preserve"> for more convenient navigation on test data and test execution results</w:t>
      </w:r>
      <w:r>
        <w:t>.</w:t>
      </w:r>
    </w:p>
    <w:p w:rsidR="00057E4B" w:rsidRDefault="00F07B4D" w:rsidP="00364D7C">
      <w:pPr>
        <w:pStyle w:val="BodyText"/>
        <w:jc w:val="center"/>
        <w:rPr>
          <w:noProof/>
        </w:rPr>
      </w:pPr>
      <w:r>
        <w:rPr>
          <w:noProof/>
        </w:rPr>
        <w:lastRenderedPageBreak/>
        <w:drawing>
          <wp:inline distT="0" distB="0" distL="0" distR="0" wp14:anchorId="39294DD4" wp14:editId="009B9709">
            <wp:extent cx="5941695" cy="43313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4331335"/>
                    </a:xfrm>
                    <a:prstGeom prst="rect">
                      <a:avLst/>
                    </a:prstGeom>
                  </pic:spPr>
                </pic:pic>
              </a:graphicData>
            </a:graphic>
          </wp:inline>
        </w:drawing>
      </w:r>
    </w:p>
    <w:p w:rsidR="00364D7C" w:rsidRDefault="00364D7C" w:rsidP="00DD2E79">
      <w:pPr>
        <w:pStyle w:val="Captionstyle"/>
      </w:pPr>
      <w:r>
        <w:t xml:space="preserve">Figure </w:t>
      </w:r>
      <w:r w:rsidR="00EA28FA">
        <w:fldChar w:fldCharType="begin"/>
      </w:r>
      <w:r w:rsidR="00EA28FA">
        <w:instrText xml:space="preserve"> SEQ Figure \* ARABIC </w:instrText>
      </w:r>
      <w:r w:rsidR="00EA28FA">
        <w:fldChar w:fldCharType="separate"/>
      </w:r>
      <w:r w:rsidR="00BB3390">
        <w:rPr>
          <w:noProof/>
        </w:rPr>
        <w:t>5</w:t>
      </w:r>
      <w:r w:rsidR="00EA28FA">
        <w:rPr>
          <w:noProof/>
        </w:rPr>
        <w:fldChar w:fldCharType="end"/>
      </w:r>
      <w:r>
        <w:t xml:space="preserve"> Example of </w:t>
      </w:r>
      <w:r w:rsidR="00BB3390">
        <w:t>TestSuite Log with test step descriptions</w:t>
      </w:r>
    </w:p>
    <w:p w:rsidR="00C55879" w:rsidRPr="00221110" w:rsidRDefault="0080556C" w:rsidP="00C55879">
      <w:pPr>
        <w:pStyle w:val="Heading2"/>
      </w:pPr>
      <w:bookmarkStart w:id="44" w:name="_Toc453946298"/>
      <w:r>
        <w:t>Resolving Properties in Test Data</w:t>
      </w:r>
      <w:bookmarkEnd w:id="42"/>
      <w:bookmarkEnd w:id="43"/>
      <w:bookmarkEnd w:id="44"/>
    </w:p>
    <w:p w:rsidR="00C55879" w:rsidRDefault="00805854" w:rsidP="00A80AD5">
      <w:pPr>
        <w:pStyle w:val="BodyText"/>
      </w:pPr>
      <w:r>
        <w:t>DDT</w:t>
      </w:r>
      <w:r w:rsidRPr="0036453A">
        <w:t xml:space="preserve"> </w:t>
      </w:r>
      <w:r>
        <w:t>F</w:t>
      </w:r>
      <w:r w:rsidRPr="0036453A">
        <w:t>ramework</w:t>
      </w:r>
      <w:r w:rsidR="00C55879">
        <w:t xml:space="preserve"> Library has ability to resolve references to properties from SoapUI project or configuration file.</w:t>
      </w:r>
    </w:p>
    <w:p w:rsidR="000B684F" w:rsidRDefault="00C55879" w:rsidP="00A80AD5">
      <w:pPr>
        <w:pStyle w:val="BodyText"/>
      </w:pPr>
      <w:r>
        <w:t>By convention, the property</w:t>
      </w:r>
      <w:r w:rsidRPr="007D0E6A">
        <w:t xml:space="preserve"> references</w:t>
      </w:r>
      <w:r>
        <w:t xml:space="preserve"> used to easy switch test cases between different environments.</w:t>
      </w:r>
    </w:p>
    <w:p w:rsidR="00C55879" w:rsidRDefault="00C55879" w:rsidP="00A80AD5">
      <w:pPr>
        <w:pStyle w:val="BodyText"/>
      </w:pPr>
      <w:r>
        <w:t xml:space="preserve">Test data may contain references to properties from SoapUI project or configuration file. </w:t>
      </w:r>
      <w:r w:rsidRPr="00E106B5">
        <w:t xml:space="preserve">The definition of </w:t>
      </w:r>
      <w:r>
        <w:t>property</w:t>
      </w:r>
      <w:r w:rsidRPr="00E106B5">
        <w:t xml:space="preserve"> </w:t>
      </w:r>
      <w:r>
        <w:t>provided in following form.</w:t>
      </w:r>
    </w:p>
    <w:p w:rsidR="00C55879" w:rsidRDefault="00C55879" w:rsidP="00C55879">
      <w:pPr>
        <w:pStyle w:val="Code"/>
      </w:pPr>
      <w:r>
        <w:t>%{propertyName}</w:t>
      </w:r>
    </w:p>
    <w:p w:rsidR="000B684F" w:rsidRDefault="00C55879" w:rsidP="00A80AD5">
      <w:pPr>
        <w:pStyle w:val="BodyText"/>
      </w:pPr>
      <w:r>
        <w:t>Where “property</w:t>
      </w:r>
      <w:r w:rsidRPr="00E106B5">
        <w:t>Name</w:t>
      </w:r>
      <w:r>
        <w:t>” is the references to some property with the same name in configuration file or SoapUI project.</w:t>
      </w:r>
    </w:p>
    <w:p w:rsidR="005D57E0" w:rsidRDefault="005D57E0" w:rsidP="005D57E0">
      <w:pPr>
        <w:pStyle w:val="NoteStyle"/>
      </w:pPr>
      <w:r>
        <w:t xml:space="preserve">Please see the </w:t>
      </w:r>
      <w:r w:rsidR="00EA28FA">
        <w:fldChar w:fldCharType="begin"/>
      </w:r>
      <w:r w:rsidR="00EA28FA">
        <w:instrText xml:space="preserve"> REF _Ref432157469 \r </w:instrText>
      </w:r>
      <w:r w:rsidR="00EA28FA">
        <w:fldChar w:fldCharType="separate"/>
      </w:r>
      <w:r>
        <w:t>Appendix A.1</w:t>
      </w:r>
      <w:r w:rsidR="00EA28FA">
        <w:fldChar w:fldCharType="end"/>
      </w:r>
      <w:r>
        <w:t xml:space="preserve"> for example of property references in Test Data file.</w:t>
      </w:r>
    </w:p>
    <w:p w:rsidR="005D57E0" w:rsidRDefault="0080556C" w:rsidP="00A80AD5">
      <w:pPr>
        <w:pStyle w:val="BodyText"/>
      </w:pPr>
      <w:r>
        <w:t>All properties in test data resolved at step of data reading. A</w:t>
      </w:r>
      <w:r w:rsidRPr="007D0E6A">
        <w:t xml:space="preserve">ll </w:t>
      </w:r>
      <w:r>
        <w:t>property</w:t>
      </w:r>
      <w:r w:rsidRPr="007D0E6A">
        <w:t xml:space="preserve"> references</w:t>
      </w:r>
      <w:r>
        <w:t xml:space="preserve"> in test data</w:t>
      </w:r>
      <w:r w:rsidRPr="007D0E6A">
        <w:t xml:space="preserve"> will be resolved</w:t>
      </w:r>
      <w:r>
        <w:t xml:space="preserve"> if </w:t>
      </w:r>
      <w:r w:rsidRPr="007D0E6A">
        <w:t>their v</w:t>
      </w:r>
      <w:r>
        <w:t>alues are known.</w:t>
      </w:r>
    </w:p>
    <w:p w:rsidR="0080556C" w:rsidRPr="00221110" w:rsidRDefault="0080556C" w:rsidP="0080556C">
      <w:pPr>
        <w:pStyle w:val="Heading2"/>
      </w:pPr>
      <w:bookmarkStart w:id="45" w:name="_Toc425956228"/>
      <w:bookmarkStart w:id="46" w:name="_Toc428544119"/>
      <w:bookmarkStart w:id="47" w:name="_Toc453946299"/>
      <w:r>
        <w:t>Resolving Variables in Test Data</w:t>
      </w:r>
      <w:bookmarkEnd w:id="45"/>
      <w:bookmarkEnd w:id="46"/>
      <w:bookmarkEnd w:id="47"/>
    </w:p>
    <w:p w:rsidR="000B684F" w:rsidRDefault="006242A5" w:rsidP="00A80AD5">
      <w:pPr>
        <w:pStyle w:val="BodyText"/>
      </w:pPr>
      <w:r>
        <w:t>DDT</w:t>
      </w:r>
      <w:r w:rsidRPr="0036453A">
        <w:t xml:space="preserve"> </w:t>
      </w:r>
      <w:r>
        <w:t>F</w:t>
      </w:r>
      <w:r w:rsidRPr="0036453A">
        <w:t>ramework</w:t>
      </w:r>
      <w:r w:rsidR="001A3B03">
        <w:t xml:space="preserve"> Library has ability to resolve references to variables stored </w:t>
      </w:r>
      <w:r w:rsidR="00F07B4D">
        <w:t xml:space="preserve">in current data file or </w:t>
      </w:r>
      <w:r w:rsidR="001A3B03">
        <w:t xml:space="preserve">in external map file. The variable </w:t>
      </w:r>
      <w:r w:rsidR="001A3B03" w:rsidRPr="007D0E6A">
        <w:t>references</w:t>
      </w:r>
      <w:r w:rsidR="001A3B03">
        <w:t xml:space="preserve"> used to store and update all commonly used values in test data in one map file.</w:t>
      </w:r>
    </w:p>
    <w:p w:rsidR="000B684F" w:rsidRDefault="001E357F" w:rsidP="00A80AD5">
      <w:pPr>
        <w:pStyle w:val="BodyText"/>
      </w:pPr>
      <w:r>
        <w:t>Test data may contain variables from map file.</w:t>
      </w:r>
      <w:r w:rsidRPr="001E357F">
        <w:t xml:space="preserve"> </w:t>
      </w:r>
      <w:r w:rsidRPr="00E106B5">
        <w:t xml:space="preserve">The definition of a </w:t>
      </w:r>
      <w:r>
        <w:t>variable</w:t>
      </w:r>
      <w:r w:rsidRPr="00E106B5">
        <w:t xml:space="preserve"> </w:t>
      </w:r>
      <w:r>
        <w:t>provided in following form.</w:t>
      </w:r>
    </w:p>
    <w:p w:rsidR="001E357F" w:rsidRDefault="001E357F" w:rsidP="001E357F">
      <w:pPr>
        <w:pStyle w:val="Code"/>
      </w:pPr>
      <w:r>
        <w:t>${variableName}</w:t>
      </w:r>
    </w:p>
    <w:p w:rsidR="001E357F" w:rsidRDefault="001E357F" w:rsidP="00A80AD5">
      <w:pPr>
        <w:pStyle w:val="BodyText"/>
      </w:pPr>
      <w:r>
        <w:t>Where “</w:t>
      </w:r>
      <w:r w:rsidRPr="00781820">
        <w:rPr>
          <w:i/>
        </w:rPr>
        <w:t>variableName</w:t>
      </w:r>
      <w:r>
        <w:t>” is the references to some variable in map file.</w:t>
      </w:r>
    </w:p>
    <w:p w:rsidR="001E357F" w:rsidRDefault="001E357F" w:rsidP="001E357F">
      <w:pPr>
        <w:pStyle w:val="NoteStyle"/>
      </w:pPr>
      <w:r>
        <w:t xml:space="preserve">Please see the </w:t>
      </w:r>
      <w:r w:rsidR="00EA28FA">
        <w:fldChar w:fldCharType="begin"/>
      </w:r>
      <w:r w:rsidR="00EA28FA">
        <w:instrText xml:space="preserve"> REF _Ref432160455 \r </w:instrText>
      </w:r>
      <w:r w:rsidR="00EA28FA">
        <w:fldChar w:fldCharType="separate"/>
      </w:r>
      <w:r w:rsidR="00DE6F19">
        <w:t>Appendix A.2</w:t>
      </w:r>
      <w:r w:rsidR="00EA28FA">
        <w:fldChar w:fldCharType="end"/>
      </w:r>
      <w:r w:rsidR="00DE6F19">
        <w:t xml:space="preserve"> </w:t>
      </w:r>
      <w:r>
        <w:t xml:space="preserve">for example of </w:t>
      </w:r>
      <w:r w:rsidR="00DE6F19">
        <w:t>variable</w:t>
      </w:r>
      <w:r>
        <w:t xml:space="preserve"> references in Test Data file.</w:t>
      </w:r>
    </w:p>
    <w:p w:rsidR="001E357F" w:rsidRDefault="001E357F" w:rsidP="00A80AD5">
      <w:pPr>
        <w:pStyle w:val="BodyText"/>
      </w:pPr>
      <w:r>
        <w:lastRenderedPageBreak/>
        <w:t>Full path to the map file should be defined in the SoapUI project properties or configuration file. Map file should contain variable names and values.</w:t>
      </w:r>
    </w:p>
    <w:p w:rsidR="00DE6F19" w:rsidRDefault="00DE6F19" w:rsidP="00DE6F19">
      <w:pPr>
        <w:pStyle w:val="NoteStyle"/>
      </w:pPr>
      <w:r>
        <w:t xml:space="preserve">Please see the </w:t>
      </w:r>
      <w:r w:rsidR="00EA28FA">
        <w:fldChar w:fldCharType="begin"/>
      </w:r>
      <w:r w:rsidR="00EA28FA">
        <w:instrText xml:space="preserve"> REF _Ref432160455 \r </w:instrText>
      </w:r>
      <w:r w:rsidR="00EA28FA">
        <w:fldChar w:fldCharType="separate"/>
      </w:r>
      <w:r>
        <w:t>Appendix A.2</w:t>
      </w:r>
      <w:r w:rsidR="00EA28FA">
        <w:fldChar w:fldCharType="end"/>
      </w:r>
      <w:r>
        <w:t xml:space="preserve"> for example of variable mapping file.</w:t>
      </w:r>
    </w:p>
    <w:p w:rsidR="00DE6F19" w:rsidRDefault="00DE6F19" w:rsidP="00A80AD5">
      <w:pPr>
        <w:pStyle w:val="BodyText"/>
      </w:pPr>
      <w:r>
        <w:t>All variables in test data resolved at step of data reading immediately after properties. A</w:t>
      </w:r>
      <w:r w:rsidRPr="007D0E6A">
        <w:t xml:space="preserve">ll </w:t>
      </w:r>
      <w:r>
        <w:t>variable</w:t>
      </w:r>
      <w:r w:rsidRPr="007D0E6A">
        <w:t xml:space="preserve"> references</w:t>
      </w:r>
      <w:r>
        <w:t xml:space="preserve"> in test data</w:t>
      </w:r>
      <w:r w:rsidRPr="007D0E6A">
        <w:t xml:space="preserve"> will be resolved</w:t>
      </w:r>
      <w:r>
        <w:t xml:space="preserve"> if </w:t>
      </w:r>
      <w:r w:rsidRPr="007D0E6A">
        <w:t>their v</w:t>
      </w:r>
      <w:r>
        <w:t xml:space="preserve">alues are known. </w:t>
      </w:r>
      <w:r w:rsidRPr="007D0E6A">
        <w:t>Variable replacement works in a recursive way</w:t>
      </w:r>
      <w:r>
        <w:t>.</w:t>
      </w:r>
    </w:p>
    <w:p w:rsidR="00DE6F19" w:rsidRDefault="00DE6F19" w:rsidP="00DD2E79">
      <w:pPr>
        <w:pStyle w:val="Captionstyle"/>
      </w:pPr>
      <w:bookmarkStart w:id="48" w:name="_Ref432163561"/>
      <w:r>
        <w:t xml:space="preserve">Table </w:t>
      </w:r>
      <w:r w:rsidR="00EA28FA">
        <w:fldChar w:fldCharType="begin"/>
      </w:r>
      <w:r w:rsidR="00EA28FA">
        <w:instrText xml:space="preserve"> SEQ Table \* ARABIC </w:instrText>
      </w:r>
      <w:r w:rsidR="00EA28FA">
        <w:fldChar w:fldCharType="separate"/>
      </w:r>
      <w:r>
        <w:rPr>
          <w:noProof/>
        </w:rPr>
        <w:t>4</w:t>
      </w:r>
      <w:r w:rsidR="00EA28FA">
        <w:rPr>
          <w:noProof/>
        </w:rPr>
        <w:fldChar w:fldCharType="end"/>
      </w:r>
      <w:bookmarkEnd w:id="48"/>
      <w:r>
        <w:t xml:space="preserve"> Example of recursive substitution for variable references</w:t>
      </w:r>
    </w:p>
    <w:tbl>
      <w:tblPr>
        <w:tblStyle w:val="TableEPAM"/>
        <w:tblW w:w="0" w:type="auto"/>
        <w:tblInd w:w="108" w:type="dxa"/>
        <w:tblLook w:val="04A0" w:firstRow="1" w:lastRow="0" w:firstColumn="1" w:lastColumn="0" w:noHBand="0" w:noVBand="1"/>
      </w:tblPr>
      <w:tblGrid>
        <w:gridCol w:w="2014"/>
        <w:gridCol w:w="7225"/>
      </w:tblGrid>
      <w:tr w:rsidR="00DE6F19" w:rsidTr="005F11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2"/>
          </w:tcPr>
          <w:p w:rsidR="00DE6F19" w:rsidRPr="00DA6CF4" w:rsidRDefault="005F1149" w:rsidP="005F1149">
            <w:r>
              <w:t>Recursive variable references</w:t>
            </w:r>
          </w:p>
        </w:tc>
      </w:tr>
      <w:tr w:rsidR="00DE6F19" w:rsidTr="005F11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rsidR="005F1149" w:rsidRPr="005F1149" w:rsidRDefault="005F1149" w:rsidP="005F1149">
            <w:r>
              <w:t>Name</w:t>
            </w:r>
          </w:p>
        </w:tc>
        <w:tc>
          <w:tcPr>
            <w:tcW w:w="7225" w:type="dxa"/>
          </w:tcPr>
          <w:p w:rsidR="00DE6F19" w:rsidRPr="00DA6CF4" w:rsidRDefault="005F1149" w:rsidP="00C10215">
            <w:pPr>
              <w:cnfStyle w:val="100000000000" w:firstRow="1" w:lastRow="0" w:firstColumn="0" w:lastColumn="0" w:oddVBand="0" w:evenVBand="0" w:oddHBand="0" w:evenHBand="0" w:firstRowFirstColumn="0" w:firstRowLastColumn="0" w:lastRowFirstColumn="0" w:lastRowLastColumn="0"/>
            </w:pPr>
            <w:r>
              <w:t>Value</w:t>
            </w:r>
          </w:p>
        </w:tc>
      </w:tr>
      <w:tr w:rsidR="00DE6F19" w:rsidTr="005F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rsidR="00DE6F19" w:rsidRPr="005F1149" w:rsidRDefault="005F1149" w:rsidP="005F1149">
            <w:r w:rsidRPr="005F1149">
              <w:t>error_for_pcode</w:t>
            </w:r>
          </w:p>
        </w:tc>
        <w:tc>
          <w:tcPr>
            <w:tcW w:w="7225" w:type="dxa"/>
          </w:tcPr>
          <w:p w:rsidR="00DE6F19" w:rsidRPr="00DA6CF4" w:rsidRDefault="005F1149" w:rsidP="005F1149">
            <w:pPr>
              <w:cnfStyle w:val="000000100000" w:firstRow="0" w:lastRow="0" w:firstColumn="0" w:lastColumn="0" w:oddVBand="0" w:evenVBand="0" w:oddHBand="1" w:evenHBand="0" w:firstRowFirstColumn="0" w:firstRowLastColumn="0" w:lastRowFirstColumn="0" w:lastRowLastColumn="0"/>
            </w:pPr>
            <w:r w:rsidRPr="005F1149">
              <w:t>{"errors":</w:t>
            </w:r>
            <w:r w:rsidR="004D0A33">
              <w:t xml:space="preserve"> </w:t>
            </w:r>
            <w:r w:rsidRPr="005F1149">
              <w:t>["03002"],"log-message":"HYB: Product with code '${pcode}' not found!"}</w:t>
            </w:r>
          </w:p>
        </w:tc>
      </w:tr>
      <w:tr w:rsidR="005F1149" w:rsidRPr="005F1149" w:rsidTr="005F11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rsidR="005F1149" w:rsidRPr="005F1149" w:rsidRDefault="005F1149" w:rsidP="005F1149">
            <w:r w:rsidRPr="005F1149">
              <w:t>pcode</w:t>
            </w:r>
          </w:p>
        </w:tc>
        <w:tc>
          <w:tcPr>
            <w:tcW w:w="7225" w:type="dxa"/>
          </w:tcPr>
          <w:p w:rsidR="005F1149" w:rsidRPr="005F1149" w:rsidRDefault="005F1149" w:rsidP="005F1149">
            <w:pPr>
              <w:cnfStyle w:val="000000010000" w:firstRow="0" w:lastRow="0" w:firstColumn="0" w:lastColumn="0" w:oddVBand="0" w:evenVBand="0" w:oddHBand="0" w:evenHBand="1" w:firstRowFirstColumn="0" w:firstRowLastColumn="0" w:lastRowFirstColumn="0" w:lastRowLastColumn="0"/>
            </w:pPr>
            <w:r w:rsidRPr="005F1149">
              <w:t>0000316P</w:t>
            </w:r>
          </w:p>
        </w:tc>
      </w:tr>
    </w:tbl>
    <w:p w:rsidR="00DE6F19" w:rsidRPr="00920D74" w:rsidRDefault="00DE6F19" w:rsidP="00A80AD5">
      <w:pPr>
        <w:pStyle w:val="BodyText"/>
      </w:pPr>
    </w:p>
    <w:p w:rsidR="00A3686B" w:rsidRDefault="000D1A2A" w:rsidP="00A80AD5">
      <w:pPr>
        <w:pStyle w:val="BodyText"/>
      </w:pPr>
      <w:r>
        <w:t xml:space="preserve">Thus, in example provided in </w:t>
      </w:r>
      <w:r w:rsidR="00EA28FA">
        <w:fldChar w:fldCharType="begin"/>
      </w:r>
      <w:r w:rsidR="00EA28FA">
        <w:instrText xml:space="preserve"> REF _Ref432163561  \* MERGEFORMAT </w:instrText>
      </w:r>
      <w:r w:rsidR="00EA28FA">
        <w:fldChar w:fldCharType="separate"/>
      </w:r>
      <w:r>
        <w:t>Table 4</w:t>
      </w:r>
      <w:r w:rsidR="00EA28FA">
        <w:fldChar w:fldCharType="end"/>
      </w:r>
      <w:r>
        <w:t xml:space="preserve">, </w:t>
      </w:r>
      <w:r w:rsidR="004521EE">
        <w:t xml:space="preserve">if we have </w:t>
      </w:r>
      <w:r w:rsidR="00F9767A">
        <w:t xml:space="preserve">reference for </w:t>
      </w:r>
      <w:r w:rsidR="004521EE">
        <w:t xml:space="preserve">following </w:t>
      </w:r>
      <w:r>
        <w:t>v</w:t>
      </w:r>
      <w:r w:rsidR="004521EE">
        <w:t>ariable.</w:t>
      </w:r>
    </w:p>
    <w:p w:rsidR="00A3686B" w:rsidRDefault="00A3686B" w:rsidP="00A3686B">
      <w:pPr>
        <w:pStyle w:val="Code"/>
      </w:pPr>
      <w:r>
        <w:t>${error_for_pcode}</w:t>
      </w:r>
    </w:p>
    <w:p w:rsidR="00DE6F19" w:rsidRDefault="004521EE" w:rsidP="00A80AD5">
      <w:pPr>
        <w:pStyle w:val="BodyText"/>
      </w:pPr>
      <w:r>
        <w:t xml:space="preserve">Then it should </w:t>
      </w:r>
      <w:r w:rsidR="00F9767A">
        <w:t>return the</w:t>
      </w:r>
      <w:r>
        <w:t xml:space="preserve"> </w:t>
      </w:r>
      <w:r w:rsidR="00A3686B">
        <w:t>following value.</w:t>
      </w:r>
    </w:p>
    <w:p w:rsidR="00A3686B" w:rsidRDefault="00A3686B" w:rsidP="00A3686B">
      <w:pPr>
        <w:pStyle w:val="Code"/>
      </w:pPr>
      <w:r>
        <w:t>{“errors”:[“03002”],”log-message”:”HYB: Product with code ‘0000316P’ not</w:t>
      </w:r>
      <w:r w:rsidR="00F9767A">
        <w:t xml:space="preserve"> </w:t>
      </w:r>
      <w:r>
        <w:t>found!”}</w:t>
      </w:r>
    </w:p>
    <w:p w:rsidR="004521EE" w:rsidRDefault="004521EE" w:rsidP="00A80AD5">
      <w:pPr>
        <w:pStyle w:val="BodyText"/>
      </w:pPr>
      <w:r>
        <w:t>Recursive substitution in variables names is also available.</w:t>
      </w:r>
    </w:p>
    <w:p w:rsidR="004521EE" w:rsidRDefault="004521EE" w:rsidP="00DD2E79">
      <w:pPr>
        <w:pStyle w:val="Captionstyle"/>
      </w:pPr>
      <w:bookmarkStart w:id="49" w:name="_Ref432164541"/>
      <w:r>
        <w:t xml:space="preserve">Table </w:t>
      </w:r>
      <w:r w:rsidR="00EA28FA">
        <w:fldChar w:fldCharType="begin"/>
      </w:r>
      <w:r w:rsidR="00EA28FA">
        <w:instrText xml:space="preserve"> SEQ Table \* ARABIC </w:instrText>
      </w:r>
      <w:r w:rsidR="00EA28FA">
        <w:fldChar w:fldCharType="separate"/>
      </w:r>
      <w:r>
        <w:rPr>
          <w:noProof/>
        </w:rPr>
        <w:t>5</w:t>
      </w:r>
      <w:r w:rsidR="00EA28FA">
        <w:rPr>
          <w:noProof/>
        </w:rPr>
        <w:fldChar w:fldCharType="end"/>
      </w:r>
      <w:bookmarkEnd w:id="49"/>
      <w:r>
        <w:t xml:space="preserve"> Example of recursive substitution </w:t>
      </w:r>
      <w:r w:rsidR="009042D2">
        <w:t xml:space="preserve">in </w:t>
      </w:r>
      <w:r>
        <w:t xml:space="preserve">variable </w:t>
      </w:r>
      <w:r w:rsidR="00F9767A">
        <w:t>names</w:t>
      </w:r>
    </w:p>
    <w:tbl>
      <w:tblPr>
        <w:tblStyle w:val="TableEPAM"/>
        <w:tblW w:w="0" w:type="auto"/>
        <w:tblInd w:w="108" w:type="dxa"/>
        <w:tblLook w:val="04A0" w:firstRow="1" w:lastRow="0" w:firstColumn="1" w:lastColumn="0" w:noHBand="0" w:noVBand="1"/>
      </w:tblPr>
      <w:tblGrid>
        <w:gridCol w:w="2014"/>
        <w:gridCol w:w="7225"/>
      </w:tblGrid>
      <w:tr w:rsidR="004521EE" w:rsidTr="00C102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2"/>
          </w:tcPr>
          <w:p w:rsidR="004521EE" w:rsidRPr="00DA6CF4" w:rsidRDefault="004521EE" w:rsidP="00C10215">
            <w:r>
              <w:t xml:space="preserve">Recursive </w:t>
            </w:r>
            <w:r w:rsidR="009042D2">
              <w:t xml:space="preserve">in </w:t>
            </w:r>
            <w:r>
              <w:t xml:space="preserve">variable </w:t>
            </w:r>
            <w:r w:rsidR="009042D2">
              <w:t>names</w:t>
            </w:r>
          </w:p>
        </w:tc>
      </w:tr>
      <w:tr w:rsidR="004521EE" w:rsidTr="00C102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rsidR="004521EE" w:rsidRPr="005F1149" w:rsidRDefault="004521EE" w:rsidP="00C10215">
            <w:r>
              <w:t>Name</w:t>
            </w:r>
          </w:p>
        </w:tc>
        <w:tc>
          <w:tcPr>
            <w:tcW w:w="7225" w:type="dxa"/>
          </w:tcPr>
          <w:p w:rsidR="004521EE" w:rsidRPr="00DA6CF4" w:rsidRDefault="004521EE" w:rsidP="00C10215">
            <w:pPr>
              <w:cnfStyle w:val="100000000000" w:firstRow="1" w:lastRow="0" w:firstColumn="0" w:lastColumn="0" w:oddVBand="0" w:evenVBand="0" w:oddHBand="0" w:evenHBand="0" w:firstRowFirstColumn="0" w:firstRowLastColumn="0" w:lastRowFirstColumn="0" w:lastRowLastColumn="0"/>
            </w:pPr>
            <w:r>
              <w:t>Value</w:t>
            </w:r>
          </w:p>
        </w:tc>
      </w:tr>
      <w:tr w:rsidR="004521EE" w:rsidTr="00C1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rsidR="004521EE" w:rsidRPr="005F1149" w:rsidRDefault="004521EE" w:rsidP="00C10215">
            <w:r w:rsidRPr="005F1149">
              <w:t>error_for_</w:t>
            </w:r>
            <w:r w:rsidR="009042D2" w:rsidRPr="009042D2">
              <w:t>0000316P</w:t>
            </w:r>
          </w:p>
        </w:tc>
        <w:tc>
          <w:tcPr>
            <w:tcW w:w="7225" w:type="dxa"/>
          </w:tcPr>
          <w:p w:rsidR="004521EE" w:rsidRPr="00DA6CF4" w:rsidRDefault="004521EE" w:rsidP="00A42744">
            <w:pPr>
              <w:cnfStyle w:val="000000100000" w:firstRow="0" w:lastRow="0" w:firstColumn="0" w:lastColumn="0" w:oddVBand="0" w:evenVBand="0" w:oddHBand="1" w:evenHBand="0" w:firstRowFirstColumn="0" w:firstRowLastColumn="0" w:lastRowFirstColumn="0" w:lastRowLastColumn="0"/>
            </w:pPr>
            <w:r w:rsidRPr="005F1149">
              <w:t>{"errors":</w:t>
            </w:r>
            <w:r>
              <w:t xml:space="preserve"> </w:t>
            </w:r>
            <w:r w:rsidRPr="005F1149">
              <w:t>["03002"],"log-message":"HYB: Product with code '</w:t>
            </w:r>
            <w:r w:rsidR="00A42744">
              <w:t>0000316P</w:t>
            </w:r>
            <w:r w:rsidRPr="005F1149">
              <w:t>' not found!"}</w:t>
            </w:r>
          </w:p>
        </w:tc>
      </w:tr>
      <w:tr w:rsidR="004521EE" w:rsidRPr="005F1149" w:rsidTr="00C10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rsidR="004521EE" w:rsidRPr="005F1149" w:rsidRDefault="004521EE" w:rsidP="00C10215">
            <w:r w:rsidRPr="005F1149">
              <w:t>pcode</w:t>
            </w:r>
          </w:p>
        </w:tc>
        <w:tc>
          <w:tcPr>
            <w:tcW w:w="7225" w:type="dxa"/>
          </w:tcPr>
          <w:p w:rsidR="004521EE" w:rsidRPr="005F1149" w:rsidRDefault="004521EE" w:rsidP="00C10215">
            <w:pPr>
              <w:cnfStyle w:val="000000010000" w:firstRow="0" w:lastRow="0" w:firstColumn="0" w:lastColumn="0" w:oddVBand="0" w:evenVBand="0" w:oddHBand="0" w:evenHBand="1" w:firstRowFirstColumn="0" w:firstRowLastColumn="0" w:lastRowFirstColumn="0" w:lastRowLastColumn="0"/>
            </w:pPr>
            <w:r w:rsidRPr="005F1149">
              <w:t>0000316P</w:t>
            </w:r>
          </w:p>
        </w:tc>
      </w:tr>
    </w:tbl>
    <w:p w:rsidR="004521EE" w:rsidRPr="00920D74" w:rsidRDefault="004521EE" w:rsidP="00A80AD5">
      <w:pPr>
        <w:pStyle w:val="BodyText"/>
      </w:pPr>
    </w:p>
    <w:p w:rsidR="00DE6F19" w:rsidRDefault="004521EE" w:rsidP="00A80AD5">
      <w:pPr>
        <w:pStyle w:val="BodyText"/>
      </w:pPr>
      <w:r>
        <w:t xml:space="preserve">Thus, </w:t>
      </w:r>
      <w:r w:rsidR="00F9767A">
        <w:t xml:space="preserve">in example provided in </w:t>
      </w:r>
      <w:r w:rsidR="00EA28FA">
        <w:fldChar w:fldCharType="begin"/>
      </w:r>
      <w:r w:rsidR="00EA28FA">
        <w:instrText xml:space="preserve"> REF _Ref432164541 </w:instrText>
      </w:r>
      <w:r w:rsidR="00EA28FA">
        <w:fldChar w:fldCharType="separate"/>
      </w:r>
      <w:r w:rsidR="00F9767A">
        <w:t xml:space="preserve">Table </w:t>
      </w:r>
      <w:r w:rsidR="00F9767A">
        <w:rPr>
          <w:noProof/>
        </w:rPr>
        <w:t>5</w:t>
      </w:r>
      <w:r w:rsidR="00EA28FA">
        <w:rPr>
          <w:noProof/>
        </w:rPr>
        <w:fldChar w:fldCharType="end"/>
      </w:r>
      <w:r w:rsidR="00CA5520">
        <w:fldChar w:fldCharType="begin"/>
      </w:r>
      <w:r w:rsidR="00CA5520">
        <w:instrText xml:space="preserve"> REF _Ref432163561  \* MERGEFORMAT </w:instrText>
      </w:r>
      <w:r w:rsidR="00CA5520">
        <w:fldChar w:fldCharType="end"/>
      </w:r>
      <w:r w:rsidR="00F9767A">
        <w:t>, if we have reference for following variable.</w:t>
      </w:r>
    </w:p>
    <w:p w:rsidR="00F9767A" w:rsidRDefault="00F9767A" w:rsidP="00F9767A">
      <w:pPr>
        <w:pStyle w:val="Code"/>
      </w:pPr>
      <w:r>
        <w:t>${error_for_${pcode}}</w:t>
      </w:r>
    </w:p>
    <w:p w:rsidR="00F9767A" w:rsidRDefault="00F9767A" w:rsidP="00A80AD5">
      <w:pPr>
        <w:pStyle w:val="BodyText"/>
      </w:pPr>
      <w:r>
        <w:t>Then it should return the following value.</w:t>
      </w:r>
    </w:p>
    <w:p w:rsidR="00F9767A" w:rsidRDefault="00F9767A" w:rsidP="00F9767A">
      <w:pPr>
        <w:pStyle w:val="Code"/>
      </w:pPr>
      <w:r>
        <w:t>{“errors”:[“03002”],”log-message”:”HYB: Product with code ‘0000316P’ not found!”}</w:t>
      </w:r>
    </w:p>
    <w:p w:rsidR="002049EC" w:rsidRDefault="002049EC" w:rsidP="002049EC">
      <w:pPr>
        <w:pStyle w:val="NoteStyle"/>
      </w:pPr>
      <w:r>
        <w:t>It is possible use variable references as workaround for the Excel limitation on t</w:t>
      </w:r>
      <w:r w:rsidRPr="003C56A3">
        <w:t>otal number of characters that a cell can contain</w:t>
      </w:r>
      <w:r>
        <w:t xml:space="preserve">. For example, In case of large expected response it could be separated in several variables: </w:t>
      </w:r>
      <w:r w:rsidRPr="003C56A3">
        <w:rPr>
          <w:i/>
        </w:rPr>
        <w:t>“{"product":${bigJSON1},"store":${bigJSON2}}”</w:t>
      </w:r>
      <w:r>
        <w:t xml:space="preserve">, where </w:t>
      </w:r>
      <w:r w:rsidRPr="003C56A3">
        <w:rPr>
          <w:i/>
        </w:rPr>
        <w:t>bigJSON1</w:t>
      </w:r>
      <w:r w:rsidRPr="003C56A3">
        <w:t xml:space="preserve"> and </w:t>
      </w:r>
      <w:r w:rsidRPr="003C56A3">
        <w:rPr>
          <w:i/>
        </w:rPr>
        <w:t>bigJSON2</w:t>
      </w:r>
      <w:r>
        <w:rPr>
          <w:i/>
        </w:rPr>
        <w:t xml:space="preserve"> </w:t>
      </w:r>
      <w:r>
        <w:t>are variable references for two parts of one response.</w:t>
      </w:r>
    </w:p>
    <w:p w:rsidR="007A7057" w:rsidRDefault="007A7057" w:rsidP="007A7057"/>
    <w:p w:rsidR="007A7057" w:rsidRDefault="007A7057" w:rsidP="007A7057">
      <w:pPr>
        <w:pStyle w:val="Heading2"/>
      </w:pPr>
      <w:r>
        <w:t>Resolving Objects in Test Data</w:t>
      </w:r>
    </w:p>
    <w:p w:rsidR="00D146DE" w:rsidRDefault="006E3D0E" w:rsidP="006E3D0E">
      <w:pPr>
        <w:pStyle w:val="BodyText"/>
      </w:pPr>
      <w:r>
        <w:t>DDT</w:t>
      </w:r>
      <w:r w:rsidRPr="0036453A">
        <w:t xml:space="preserve"> </w:t>
      </w:r>
      <w:r>
        <w:t>F</w:t>
      </w:r>
      <w:r w:rsidRPr="0036453A">
        <w:t>ramework</w:t>
      </w:r>
      <w:r>
        <w:t xml:space="preserve"> Library has ability to </w:t>
      </w:r>
      <w:r>
        <w:t xml:space="preserve">collect JSON objects and  </w:t>
      </w:r>
      <w:r>
        <w:t xml:space="preserve">resolve references to </w:t>
      </w:r>
      <w:r>
        <w:t xml:space="preserve">them </w:t>
      </w:r>
      <w:r>
        <w:t xml:space="preserve">in current data file. </w:t>
      </w:r>
    </w:p>
    <w:p w:rsidR="0079461D" w:rsidRDefault="0079461D" w:rsidP="006E3D0E">
      <w:pPr>
        <w:pStyle w:val="BodyText"/>
      </w:pPr>
      <w:r>
        <w:t xml:space="preserve">Test data may contain </w:t>
      </w:r>
      <w:r>
        <w:t xml:space="preserve">objects collected programmatically via </w:t>
      </w:r>
      <w:r w:rsidR="00FF1250">
        <w:t xml:space="preserve">EvalScript or </w:t>
      </w:r>
      <w:bookmarkStart w:id="50" w:name="_GoBack"/>
      <w:bookmarkEnd w:id="50"/>
      <w:r>
        <w:t>FIND method</w:t>
      </w:r>
      <w:r>
        <w:t>.</w:t>
      </w:r>
      <w:r w:rsidRPr="001E357F">
        <w:t xml:space="preserve"> </w:t>
      </w:r>
      <w:r>
        <w:t>The definition of an object</w:t>
      </w:r>
      <w:r w:rsidRPr="00E106B5">
        <w:t xml:space="preserve"> </w:t>
      </w:r>
      <w:r>
        <w:t>provided in following form</w:t>
      </w:r>
    </w:p>
    <w:p w:rsidR="0079461D" w:rsidRDefault="0079461D" w:rsidP="0079461D">
      <w:pPr>
        <w:pStyle w:val="Code"/>
      </w:pPr>
      <w:r>
        <w:t>@{objectAlias}</w:t>
      </w:r>
    </w:p>
    <w:p w:rsidR="0079461D" w:rsidRPr="007A7057" w:rsidRDefault="00835EA1" w:rsidP="006E3D0E">
      <w:pPr>
        <w:pStyle w:val="BodyText"/>
      </w:pPr>
      <w:r>
        <w:t>Where “</w:t>
      </w:r>
      <w:r>
        <w:rPr>
          <w:i/>
        </w:rPr>
        <w:t>objectAlias</w:t>
      </w:r>
      <w:r>
        <w:t xml:space="preserve">” is the references to some </w:t>
      </w:r>
      <w:r>
        <w:t>collected object</w:t>
      </w:r>
    </w:p>
    <w:p w:rsidR="005B27B0" w:rsidRPr="00221110" w:rsidRDefault="003F7D70" w:rsidP="005B27B0">
      <w:pPr>
        <w:pStyle w:val="Heading2"/>
      </w:pPr>
      <w:bookmarkStart w:id="51" w:name="_Toc428544120"/>
      <w:bookmarkStart w:id="52" w:name="_Toc453946300"/>
      <w:r>
        <w:t>Evaluation Scripts</w:t>
      </w:r>
      <w:bookmarkEnd w:id="51"/>
      <w:bookmarkEnd w:id="52"/>
    </w:p>
    <w:p w:rsidR="00F9767A" w:rsidRDefault="006242A5" w:rsidP="00A80AD5">
      <w:pPr>
        <w:pStyle w:val="BodyText"/>
      </w:pPr>
      <w:r>
        <w:t>DDT</w:t>
      </w:r>
      <w:r w:rsidRPr="0036453A">
        <w:t xml:space="preserve"> </w:t>
      </w:r>
      <w:r>
        <w:t>F</w:t>
      </w:r>
      <w:r w:rsidRPr="0036453A">
        <w:t>ramework</w:t>
      </w:r>
      <w:r w:rsidR="00955E3C">
        <w:t xml:space="preserve"> Library contains the EvalUtils class with methods available for test data processing as evaluation scripts. These methods allow extract data from responses and save as variables.</w:t>
      </w:r>
    </w:p>
    <w:p w:rsidR="00955E3C" w:rsidRPr="00C155EE" w:rsidRDefault="00955E3C" w:rsidP="00955E3C">
      <w:pPr>
        <w:pStyle w:val="Heading3"/>
      </w:pPr>
      <w:bookmarkStart w:id="53" w:name="_Toc453946301"/>
      <w:r>
        <w:lastRenderedPageBreak/>
        <w:t>Extract Variables</w:t>
      </w:r>
      <w:bookmarkEnd w:id="53"/>
    </w:p>
    <w:p w:rsidR="00955E3C" w:rsidRDefault="001E0DB5" w:rsidP="00A80AD5">
      <w:pPr>
        <w:pStyle w:val="BodyText"/>
      </w:pPr>
      <w:r>
        <w:t>The following method in the EvalUtils class allow extracting data from string with regex and saving in variables map with specified name.</w:t>
      </w:r>
    </w:p>
    <w:p w:rsidR="001E0DB5" w:rsidRDefault="001E0DB5" w:rsidP="001E0DB5">
      <w:pPr>
        <w:pStyle w:val="Code"/>
      </w:pPr>
      <w:r w:rsidRPr="001E0DB5">
        <w:t>EvalUtils.extractVaribles(string, name, regex)</w:t>
      </w:r>
    </w:p>
    <w:p w:rsidR="001E0DB5" w:rsidRDefault="001E0DB5" w:rsidP="00A80AD5">
      <w:pPr>
        <w:pStyle w:val="BodyText"/>
      </w:pPr>
      <w:r>
        <w:t>It is possible to use extracted values in the next test steps as variable.</w:t>
      </w:r>
    </w:p>
    <w:p w:rsidR="001E0DB5" w:rsidRDefault="001E0DB5" w:rsidP="001E0DB5">
      <w:pPr>
        <w:pStyle w:val="Code"/>
      </w:pPr>
      <w:r>
        <w:t>${name}</w:t>
      </w:r>
    </w:p>
    <w:p w:rsidR="001E0DB5" w:rsidRDefault="001E0DB5" w:rsidP="001E0DB5">
      <w:pPr>
        <w:pStyle w:val="NoteStyle"/>
      </w:pPr>
      <w:r>
        <w:t xml:space="preserve">Please see the </w:t>
      </w:r>
      <w:r w:rsidR="00EA28FA">
        <w:fldChar w:fldCharType="begin"/>
      </w:r>
      <w:r w:rsidR="00EA28FA">
        <w:instrText xml:space="preserve"> REF _Ref432160455 \r </w:instrText>
      </w:r>
      <w:r w:rsidR="00EA28FA">
        <w:fldChar w:fldCharType="separate"/>
      </w:r>
      <w:r>
        <w:t>Appendix A.2</w:t>
      </w:r>
      <w:r w:rsidR="00EA28FA">
        <w:fldChar w:fldCharType="end"/>
      </w:r>
      <w:r>
        <w:t xml:space="preserve"> for example of variable mapping file.</w:t>
      </w:r>
    </w:p>
    <w:p w:rsidR="00075699" w:rsidRPr="00075699" w:rsidRDefault="0092403A" w:rsidP="00075699">
      <w:pPr>
        <w:pStyle w:val="WarningStyle"/>
      </w:pPr>
      <w:r>
        <w:t xml:space="preserve">Make sure that </w:t>
      </w:r>
      <w:r w:rsidR="006242A5">
        <w:t>DDT</w:t>
      </w:r>
      <w:r w:rsidR="006242A5" w:rsidRPr="0036453A">
        <w:t xml:space="preserve"> </w:t>
      </w:r>
      <w:r w:rsidR="006242A5">
        <w:t>F</w:t>
      </w:r>
      <w:r w:rsidR="006242A5" w:rsidRPr="0036453A">
        <w:t>ramework</w:t>
      </w:r>
      <w:r>
        <w:t xml:space="preserve"> library </w:t>
      </w:r>
      <w:r w:rsidR="005D0726">
        <w:t xml:space="preserve">is </w:t>
      </w:r>
      <w:r>
        <w:t>available in Java class path</w:t>
      </w:r>
      <w:r w:rsidR="00075699">
        <w:t>.</w:t>
      </w:r>
    </w:p>
    <w:p w:rsidR="00F65EFE" w:rsidRPr="00C155EE" w:rsidRDefault="00F65EFE" w:rsidP="00F65EFE">
      <w:pPr>
        <w:pStyle w:val="Heading3"/>
      </w:pPr>
      <w:bookmarkStart w:id="54" w:name="_Toc453946302"/>
      <w:r>
        <w:t>Set Variables</w:t>
      </w:r>
      <w:bookmarkEnd w:id="54"/>
    </w:p>
    <w:p w:rsidR="00F65EFE" w:rsidRDefault="00F65EFE" w:rsidP="00F65EFE">
      <w:pPr>
        <w:pStyle w:val="BodyText"/>
      </w:pPr>
      <w:r>
        <w:t>All variables values are stored in static field with map structure in EvalUtils class. It is possible to set new variables with following script.</w:t>
      </w:r>
    </w:p>
    <w:p w:rsidR="00F65EFE" w:rsidRDefault="00F65EFE" w:rsidP="00F65EFE">
      <w:pPr>
        <w:pStyle w:val="Code"/>
      </w:pPr>
      <w:r w:rsidRPr="001E0DB5">
        <w:t>EvalUtils.</w:t>
      </w:r>
      <w:r w:rsidRPr="00F65EFE">
        <w:t>setVariable</w:t>
      </w:r>
      <w:r w:rsidRPr="001E0DB5">
        <w:t>(</w:t>
      </w:r>
      <w:r>
        <w:t>“variableName”</w:t>
      </w:r>
      <w:r w:rsidRPr="001E0DB5">
        <w:t xml:space="preserve">, </w:t>
      </w:r>
      <w:r>
        <w:t>“variableValue”</w:t>
      </w:r>
      <w:r w:rsidRPr="001E0DB5">
        <w:t>)</w:t>
      </w:r>
    </w:p>
    <w:p w:rsidR="00F65EFE" w:rsidRDefault="00F65EFE" w:rsidP="00F65EFE">
      <w:pPr>
        <w:pStyle w:val="BodyText"/>
      </w:pPr>
      <w:r>
        <w:t>It is possible to use defined value in the next test steps as variable.</w:t>
      </w:r>
    </w:p>
    <w:p w:rsidR="00F65EFE" w:rsidRDefault="00F65EFE" w:rsidP="00F65EFE">
      <w:pPr>
        <w:pStyle w:val="Code"/>
      </w:pPr>
      <w:r>
        <w:t>${variableName}</w:t>
      </w:r>
    </w:p>
    <w:p w:rsidR="0092403A" w:rsidRPr="00075699" w:rsidRDefault="0092403A" w:rsidP="0092403A">
      <w:pPr>
        <w:pStyle w:val="WarningStyle"/>
      </w:pPr>
      <w:r>
        <w:t xml:space="preserve">Make sure that </w:t>
      </w:r>
      <w:r w:rsidR="006242A5">
        <w:t>DDT</w:t>
      </w:r>
      <w:r w:rsidR="006242A5" w:rsidRPr="0036453A">
        <w:t xml:space="preserve"> </w:t>
      </w:r>
      <w:r w:rsidR="006242A5">
        <w:t>F</w:t>
      </w:r>
      <w:r w:rsidR="006242A5" w:rsidRPr="0036453A">
        <w:t>ramework</w:t>
      </w:r>
      <w:r>
        <w:t xml:space="preserve"> library is added to Java classpath.</w:t>
      </w:r>
    </w:p>
    <w:p w:rsidR="00CF58EF" w:rsidRPr="00C155EE" w:rsidRDefault="00CF58EF" w:rsidP="00CF58EF">
      <w:pPr>
        <w:pStyle w:val="Heading3"/>
      </w:pPr>
      <w:bookmarkStart w:id="55" w:name="_Toc453946303"/>
      <w:r>
        <w:t>Get Variables</w:t>
      </w:r>
      <w:bookmarkEnd w:id="55"/>
    </w:p>
    <w:p w:rsidR="00CF58EF" w:rsidRDefault="00CF58EF" w:rsidP="00CF58EF">
      <w:pPr>
        <w:pStyle w:val="BodyText"/>
      </w:pPr>
      <w:r>
        <w:t>All variables values are stored in static field with map structure in EvalUtils class. It is possible to get variables with following script.</w:t>
      </w:r>
    </w:p>
    <w:p w:rsidR="00CF58EF" w:rsidRDefault="00CF58EF" w:rsidP="00CF58EF">
      <w:pPr>
        <w:pStyle w:val="Code"/>
      </w:pPr>
      <w:r w:rsidRPr="001E0DB5">
        <w:t>EvalUtils.</w:t>
      </w:r>
      <w:r>
        <w:t>g</w:t>
      </w:r>
      <w:r w:rsidRPr="00F65EFE">
        <w:t>etVariable</w:t>
      </w:r>
      <w:r w:rsidRPr="001E0DB5">
        <w:t>(</w:t>
      </w:r>
      <w:r>
        <w:t>“variableName”</w:t>
      </w:r>
      <w:r w:rsidRPr="001E0DB5">
        <w:t>)</w:t>
      </w:r>
    </w:p>
    <w:p w:rsidR="00CF58EF" w:rsidRDefault="00CF58EF" w:rsidP="00CF58EF">
      <w:pPr>
        <w:pStyle w:val="BodyText"/>
      </w:pPr>
      <w:r>
        <w:t>It is possible to use defined value in the next test steps as variable.</w:t>
      </w:r>
    </w:p>
    <w:p w:rsidR="00CF58EF" w:rsidRDefault="00CF58EF" w:rsidP="00CF58EF">
      <w:pPr>
        <w:pStyle w:val="Code"/>
      </w:pPr>
      <w:r>
        <w:t>${variableName}</w:t>
      </w:r>
    </w:p>
    <w:p w:rsidR="0092403A" w:rsidRPr="00075699" w:rsidRDefault="0092403A" w:rsidP="0092403A">
      <w:pPr>
        <w:pStyle w:val="WarningStyle"/>
      </w:pPr>
      <w:r>
        <w:t xml:space="preserve">Make sure that </w:t>
      </w:r>
      <w:r w:rsidR="006242A5">
        <w:t>DDT</w:t>
      </w:r>
      <w:r w:rsidR="006242A5" w:rsidRPr="0036453A">
        <w:t xml:space="preserve"> </w:t>
      </w:r>
      <w:r w:rsidR="006242A5">
        <w:t>F</w:t>
      </w:r>
      <w:r w:rsidR="006242A5" w:rsidRPr="0036453A">
        <w:t>ramework</w:t>
      </w:r>
      <w:r>
        <w:t xml:space="preserve"> library </w:t>
      </w:r>
      <w:r w:rsidR="008E5978">
        <w:t xml:space="preserve">is </w:t>
      </w:r>
      <w:r>
        <w:t>available in Java class path.</w:t>
      </w:r>
    </w:p>
    <w:p w:rsidR="00085F50" w:rsidRPr="00C155EE" w:rsidRDefault="00CF58EF" w:rsidP="00085F50">
      <w:pPr>
        <w:pStyle w:val="Heading3"/>
      </w:pPr>
      <w:bookmarkStart w:id="56" w:name="_Toc453946304"/>
      <w:r>
        <w:t>Download</w:t>
      </w:r>
      <w:r w:rsidR="00EC6C00">
        <w:t xml:space="preserve"> and Verify</w:t>
      </w:r>
      <w:r>
        <w:t xml:space="preserve"> </w:t>
      </w:r>
      <w:r w:rsidR="00BA4040">
        <w:t xml:space="preserve">PKPASS </w:t>
      </w:r>
      <w:r>
        <w:t>File</w:t>
      </w:r>
      <w:bookmarkEnd w:id="56"/>
    </w:p>
    <w:p w:rsidR="003F09DE" w:rsidRDefault="003F09DE" w:rsidP="003F09DE">
      <w:pPr>
        <w:pStyle w:val="BodyText"/>
      </w:pPr>
      <w:r>
        <w:t>There are several methods in the EvalUtils class to download and verify the PKPASS file in response.</w:t>
      </w:r>
    </w:p>
    <w:p w:rsidR="003F09DE" w:rsidRDefault="003F09DE" w:rsidP="00EA28FA">
      <w:pPr>
        <w:pStyle w:val="ListNumber"/>
        <w:numPr>
          <w:ilvl w:val="0"/>
          <w:numId w:val="33"/>
        </w:numPr>
      </w:pPr>
      <w:r>
        <w:t>It is possible to use the following method to verify the content length of the PKPASS file. It returns the value of Content-Length response header.</w:t>
      </w:r>
    </w:p>
    <w:p w:rsidR="003F09DE" w:rsidRDefault="003F09DE" w:rsidP="003F09DE">
      <w:pPr>
        <w:pStyle w:val="Code"/>
      </w:pPr>
      <w:r>
        <w:t>EvalUtils.getContentLength(messageExchange)</w:t>
      </w:r>
    </w:p>
    <w:p w:rsidR="003F09DE" w:rsidRDefault="003F09DE" w:rsidP="00EA28FA">
      <w:pPr>
        <w:pStyle w:val="ListNumber"/>
        <w:numPr>
          <w:ilvl w:val="0"/>
          <w:numId w:val="33"/>
        </w:numPr>
      </w:pPr>
      <w:r>
        <w:t>It is possible to validate content of the ‘pass.json’ file with following method. It returns content of file from PKPASS as JSON.</w:t>
      </w:r>
    </w:p>
    <w:p w:rsidR="003F09DE" w:rsidRDefault="003F09DE" w:rsidP="003F09DE">
      <w:pPr>
        <w:pStyle w:val="Code"/>
      </w:pPr>
      <w:r>
        <w:t>EvalUtils.getPassJson(messageExchange)</w:t>
      </w:r>
    </w:p>
    <w:p w:rsidR="003F09DE" w:rsidRDefault="003F09DE" w:rsidP="00EA28FA">
      <w:pPr>
        <w:pStyle w:val="ListNumber"/>
        <w:numPr>
          <w:ilvl w:val="0"/>
          <w:numId w:val="33"/>
        </w:numPr>
      </w:pPr>
      <w:r>
        <w:t>It is possible to obtain value of Content-Disposition response header with following method. The Content-Disposition response header usually contains the PKPASS file name.</w:t>
      </w:r>
    </w:p>
    <w:p w:rsidR="003F09DE" w:rsidRDefault="003F09DE" w:rsidP="003F09DE">
      <w:pPr>
        <w:pStyle w:val="Code"/>
      </w:pPr>
      <w:r>
        <w:t>EvalUtils.getContentDisposition(messageExchange)</w:t>
      </w:r>
    </w:p>
    <w:p w:rsidR="003F09DE" w:rsidRDefault="003F09DE" w:rsidP="00EA28FA">
      <w:pPr>
        <w:pStyle w:val="ListNumber"/>
        <w:numPr>
          <w:ilvl w:val="0"/>
          <w:numId w:val="33"/>
        </w:numPr>
      </w:pPr>
      <w:r>
        <w:t>It is possible to get the PKPASS file name directly with following method.</w:t>
      </w:r>
    </w:p>
    <w:p w:rsidR="003F09DE" w:rsidRDefault="003F09DE" w:rsidP="003F09DE">
      <w:pPr>
        <w:pStyle w:val="Code"/>
      </w:pPr>
      <w:r>
        <w:t>EvalUtils.getPKPASSFileName(messageExchange)</w:t>
      </w:r>
    </w:p>
    <w:p w:rsidR="003F09DE" w:rsidRDefault="003F09DE" w:rsidP="00EA28FA">
      <w:pPr>
        <w:pStyle w:val="ListNumber"/>
        <w:numPr>
          <w:ilvl w:val="0"/>
          <w:numId w:val="33"/>
        </w:numPr>
      </w:pPr>
      <w:r>
        <w:t>Finally, it is possible to download the PKPASS file itself with following method. It store the PKPASS file with name defined in the Content-Disposition response header in the “&lt;SoapUI Project File Folder&gt;/downloads/&lt;Data File Name&gt;/” folder.</w:t>
      </w:r>
    </w:p>
    <w:p w:rsidR="003F09DE" w:rsidRDefault="003F09DE" w:rsidP="003F09DE">
      <w:pPr>
        <w:pStyle w:val="Code"/>
      </w:pPr>
      <w:r>
        <w:t>EvalUtils.downloadPKPASS(messageExchange, context)</w:t>
      </w:r>
    </w:p>
    <w:p w:rsidR="0092403A" w:rsidRPr="00075699" w:rsidRDefault="0092403A" w:rsidP="0092403A">
      <w:pPr>
        <w:pStyle w:val="WarningStyle"/>
      </w:pPr>
      <w:r>
        <w:t xml:space="preserve">Make sure that </w:t>
      </w:r>
      <w:r w:rsidR="006242A5">
        <w:t>DDT</w:t>
      </w:r>
      <w:r w:rsidR="006242A5" w:rsidRPr="0036453A">
        <w:t xml:space="preserve"> </w:t>
      </w:r>
      <w:r w:rsidR="006242A5">
        <w:t>F</w:t>
      </w:r>
      <w:r w:rsidR="006242A5" w:rsidRPr="0036453A">
        <w:t>ramework</w:t>
      </w:r>
      <w:r>
        <w:t xml:space="preserve"> library </w:t>
      </w:r>
      <w:r w:rsidR="00337583">
        <w:t xml:space="preserve">is </w:t>
      </w:r>
      <w:r>
        <w:t>available in Java class path.</w:t>
      </w:r>
    </w:p>
    <w:p w:rsidR="00912DD8" w:rsidRPr="008E2573" w:rsidRDefault="00912DD8" w:rsidP="00912DD8">
      <w:pPr>
        <w:pStyle w:val="Heading1"/>
      </w:pPr>
      <w:bookmarkStart w:id="57" w:name="_Toc428544121"/>
      <w:bookmarkStart w:id="58" w:name="_Toc453946305"/>
      <w:r>
        <w:t>Soap UI Project</w:t>
      </w:r>
      <w:bookmarkEnd w:id="57"/>
      <w:bookmarkEnd w:id="58"/>
    </w:p>
    <w:p w:rsidR="009F01AB" w:rsidRDefault="00912DD8" w:rsidP="00A80AD5">
      <w:pPr>
        <w:pStyle w:val="BodyText"/>
      </w:pPr>
      <w:r>
        <w:t>SoapUI is the main tool for adding, configuration and execution of test cases.</w:t>
      </w:r>
    </w:p>
    <w:p w:rsidR="00085F50" w:rsidRDefault="00912DD8" w:rsidP="00A80AD5">
      <w:pPr>
        <w:pStyle w:val="BodyText"/>
      </w:pPr>
      <w:r>
        <w:lastRenderedPageBreak/>
        <w:t>Soap UI project contains set of test cases for regression testing. It configures path to test data files, endpoints, REST Requests,</w:t>
      </w:r>
      <w:r w:rsidR="0092403A">
        <w:t xml:space="preserve"> JDBC Requests,</w:t>
      </w:r>
      <w:r>
        <w:t xml:space="preserve"> Groovy Scripts and Assertion Scripts with </w:t>
      </w:r>
      <w:r w:rsidR="006242A5">
        <w:t>DDT</w:t>
      </w:r>
      <w:r w:rsidR="006242A5" w:rsidRPr="0036453A">
        <w:t xml:space="preserve"> </w:t>
      </w:r>
      <w:r w:rsidR="006242A5">
        <w:t>F</w:t>
      </w:r>
      <w:r w:rsidR="006242A5" w:rsidRPr="0036453A">
        <w:t>ramework</w:t>
      </w:r>
      <w:r>
        <w:t xml:space="preserve"> Library methods calls, and Manual Steps if it is require</w:t>
      </w:r>
      <w:r w:rsidR="00075260">
        <w:t>d</w:t>
      </w:r>
      <w:r>
        <w:t>.</w:t>
      </w:r>
    </w:p>
    <w:p w:rsidR="00912DD8" w:rsidRDefault="00912DD8" w:rsidP="00A80AD5">
      <w:pPr>
        <w:pStyle w:val="BodyText"/>
      </w:pPr>
      <w:r>
        <w:t xml:space="preserve">The latest version of </w:t>
      </w:r>
      <w:r w:rsidR="003A7845">
        <w:t>(template</w:t>
      </w:r>
      <w:r w:rsidR="00075260">
        <w:t xml:space="preserve"> or demo</w:t>
      </w:r>
      <w:r w:rsidR="003A7845">
        <w:t xml:space="preserve">) </w:t>
      </w:r>
      <w:r>
        <w:t xml:space="preserve">SoapUI project is available on GIT repository </w:t>
      </w:r>
      <w:hyperlink r:id="rId20" w:history="1">
        <w:r w:rsidR="00D9348A">
          <w:rPr>
            <w:rStyle w:val="Hyperlink"/>
          </w:rPr>
          <w:t>https://gitbud.epam.com/aleksei_galkin/ddt-framework.git</w:t>
        </w:r>
      </w:hyperlink>
      <w:r>
        <w:t xml:space="preserve"> in following folder: ‘</w:t>
      </w:r>
      <w:r w:rsidR="00D9348A" w:rsidRPr="00C94F42">
        <w:t>\</w:t>
      </w:r>
      <w:r w:rsidR="00D9348A" w:rsidRPr="00081CD7">
        <w:t>docs\examples</w:t>
      </w:r>
      <w:r w:rsidR="00D9348A" w:rsidRPr="00891F36">
        <w:t>\soap-ui-tests</w:t>
      </w:r>
      <w:r>
        <w:t>’</w:t>
      </w:r>
      <w:r w:rsidR="00075260">
        <w:t xml:space="preserve"> (‘</w:t>
      </w:r>
      <w:r w:rsidR="00075260" w:rsidRPr="00C94F42">
        <w:t>\</w:t>
      </w:r>
      <w:r w:rsidR="00075260" w:rsidRPr="00081CD7">
        <w:t>docs\examples</w:t>
      </w:r>
      <w:r w:rsidR="00075260">
        <w:t>\demo’ for DEMO)</w:t>
      </w:r>
      <w:r>
        <w:t>.</w:t>
      </w:r>
    </w:p>
    <w:p w:rsidR="00CE076C" w:rsidRDefault="00DF7366" w:rsidP="00CE076C">
      <w:pPr>
        <w:pStyle w:val="Heading2"/>
      </w:pPr>
      <w:bookmarkStart w:id="59" w:name="_Toc453946306"/>
      <w:r>
        <w:t>Soapui file encoding configuration</w:t>
      </w:r>
      <w:bookmarkEnd w:id="59"/>
    </w:p>
    <w:p w:rsidR="00DF7366" w:rsidRDefault="00DF7366" w:rsidP="00DF7366">
      <w:pPr>
        <w:pStyle w:val="BodyText"/>
      </w:pPr>
      <w:r w:rsidRPr="00DF7366">
        <w:t xml:space="preserve">To be </w:t>
      </w:r>
      <w:r w:rsidR="00F56E1E" w:rsidRPr="00DF7366">
        <w:t>sure,</w:t>
      </w:r>
      <w:r w:rsidRPr="00DF7366">
        <w:t xml:space="preserve"> that all requests containing </w:t>
      </w:r>
      <w:r w:rsidR="003A7845">
        <w:t>specific</w:t>
      </w:r>
      <w:r w:rsidRPr="00DF7366">
        <w:t xml:space="preserve"> symbols</w:t>
      </w:r>
      <w:r w:rsidR="003A7845">
        <w:t xml:space="preserve"> (umlauts for example)</w:t>
      </w:r>
      <w:r w:rsidRPr="00DF7366">
        <w:t xml:space="preserve"> </w:t>
      </w:r>
      <w:r w:rsidR="003A7845">
        <w:t xml:space="preserve">are </w:t>
      </w:r>
      <w:r w:rsidR="00F56E1E">
        <w:t>displayed</w:t>
      </w:r>
      <w:r w:rsidRPr="00DF7366">
        <w:t xml:space="preserve"> correctly, it is required to set UTF-8 file encoding format for SoapUI application.</w:t>
      </w:r>
    </w:p>
    <w:p w:rsidR="005474E6" w:rsidRDefault="005474E6" w:rsidP="00EA28FA">
      <w:pPr>
        <w:pStyle w:val="ListNumber"/>
        <w:numPr>
          <w:ilvl w:val="0"/>
          <w:numId w:val="36"/>
        </w:numPr>
      </w:pPr>
      <w:r>
        <w:t>Open the “SOAPUI_HOME/bin” directory;</w:t>
      </w:r>
    </w:p>
    <w:p w:rsidR="005474E6" w:rsidRDefault="005474E6" w:rsidP="00EA28FA">
      <w:pPr>
        <w:pStyle w:val="ListNumber"/>
        <w:numPr>
          <w:ilvl w:val="0"/>
          <w:numId w:val="21"/>
        </w:numPr>
      </w:pPr>
      <w:r>
        <w:t>Open the “</w:t>
      </w:r>
      <w:r w:rsidRPr="005474E6">
        <w:t>SoapUI-5.x.x.vmoptions</w:t>
      </w:r>
      <w:r>
        <w:t>” file in text editor;</w:t>
      </w:r>
    </w:p>
    <w:p w:rsidR="005474E6" w:rsidRDefault="005474E6" w:rsidP="00EA28FA">
      <w:pPr>
        <w:pStyle w:val="ListNumber"/>
        <w:numPr>
          <w:ilvl w:val="0"/>
          <w:numId w:val="21"/>
        </w:numPr>
      </w:pPr>
      <w:r>
        <w:t>Add following line to the “</w:t>
      </w:r>
      <w:r w:rsidRPr="005474E6">
        <w:t>SoapUI-5.x.x.vmoptions</w:t>
      </w:r>
      <w:r>
        <w:t xml:space="preserve">”; and </w:t>
      </w:r>
    </w:p>
    <w:p w:rsidR="005474E6" w:rsidRDefault="005474E6" w:rsidP="005474E6">
      <w:pPr>
        <w:pStyle w:val="Code"/>
      </w:pPr>
      <w:r w:rsidRPr="005474E6">
        <w:t>-Dfile.encoding=UTF-8</w:t>
      </w:r>
    </w:p>
    <w:p w:rsidR="00DF7366" w:rsidRDefault="005474E6" w:rsidP="00EA28FA">
      <w:pPr>
        <w:pStyle w:val="ListNumber"/>
        <w:numPr>
          <w:ilvl w:val="0"/>
          <w:numId w:val="21"/>
        </w:numPr>
      </w:pPr>
      <w:r>
        <w:t>Save changes.</w:t>
      </w:r>
    </w:p>
    <w:p w:rsidR="005474E6" w:rsidRDefault="005474E6" w:rsidP="005474E6">
      <w:pPr>
        <w:pStyle w:val="BodyText"/>
        <w:jc w:val="center"/>
        <w:rPr>
          <w:noProof/>
        </w:rPr>
      </w:pPr>
      <w:r>
        <w:rPr>
          <w:noProof/>
        </w:rPr>
        <w:drawing>
          <wp:inline distT="0" distB="0" distL="0" distR="0" wp14:anchorId="6BFDDFA7" wp14:editId="0579EA08">
            <wp:extent cx="5941695" cy="4032885"/>
            <wp:effectExtent l="0" t="0" r="190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4032885"/>
                    </a:xfrm>
                    <a:prstGeom prst="rect">
                      <a:avLst/>
                    </a:prstGeom>
                  </pic:spPr>
                </pic:pic>
              </a:graphicData>
            </a:graphic>
          </wp:inline>
        </w:drawing>
      </w:r>
    </w:p>
    <w:p w:rsidR="005474E6" w:rsidRPr="00DF7366" w:rsidRDefault="005474E6" w:rsidP="00DD2E79">
      <w:pPr>
        <w:pStyle w:val="Captionstyle"/>
      </w:pPr>
      <w:r>
        <w:t xml:space="preserve">Figure </w:t>
      </w:r>
      <w:r w:rsidR="00EA28FA">
        <w:fldChar w:fldCharType="begin"/>
      </w:r>
      <w:r w:rsidR="00EA28FA">
        <w:instrText xml:space="preserve"> SEQ Figure \* ARABIC </w:instrText>
      </w:r>
      <w:r w:rsidR="00EA28FA">
        <w:fldChar w:fldCharType="separate"/>
      </w:r>
      <w:r w:rsidR="00A62A69">
        <w:rPr>
          <w:noProof/>
        </w:rPr>
        <w:t>6</w:t>
      </w:r>
      <w:r w:rsidR="00EA28FA">
        <w:rPr>
          <w:noProof/>
        </w:rPr>
        <w:fldChar w:fldCharType="end"/>
      </w:r>
      <w:r>
        <w:t xml:space="preserve"> Example of “</w:t>
      </w:r>
      <w:r w:rsidRPr="005474E6">
        <w:t>SoapUI-5.x.x.vmoptions</w:t>
      </w:r>
      <w:r>
        <w:t>” file</w:t>
      </w:r>
    </w:p>
    <w:p w:rsidR="00DF7366" w:rsidRPr="00221110" w:rsidRDefault="00DF7366" w:rsidP="00DF7366">
      <w:pPr>
        <w:pStyle w:val="Heading2"/>
      </w:pPr>
      <w:bookmarkStart w:id="60" w:name="_Toc453946307"/>
      <w:r w:rsidRPr="00FB6126">
        <w:t xml:space="preserve">Project </w:t>
      </w:r>
      <w:r>
        <w:t>C</w:t>
      </w:r>
      <w:r w:rsidRPr="00FB6126">
        <w:t xml:space="preserve">ustom </w:t>
      </w:r>
      <w:r>
        <w:t>P</w:t>
      </w:r>
      <w:r w:rsidRPr="00FB6126">
        <w:t>roperties</w:t>
      </w:r>
      <w:bookmarkEnd w:id="60"/>
    </w:p>
    <w:p w:rsidR="00CE076C" w:rsidRDefault="00CE076C" w:rsidP="00A80AD5">
      <w:pPr>
        <w:pStyle w:val="BodyText"/>
      </w:pPr>
      <w:r>
        <w:t xml:space="preserve">The SoapUI project </w:t>
      </w:r>
      <w:r w:rsidR="003A7845">
        <w:t>can</w:t>
      </w:r>
      <w:r>
        <w:t xml:space="preserve"> contain values </w:t>
      </w:r>
      <w:r w:rsidRPr="00945D9C">
        <w:t>in the Custom Properties</w:t>
      </w:r>
      <w:r>
        <w:t xml:space="preserve"> tab for following properties.</w:t>
      </w:r>
    </w:p>
    <w:p w:rsidR="00CE076C" w:rsidRDefault="00CE076C" w:rsidP="00DD2E79">
      <w:pPr>
        <w:pStyle w:val="Captionstyle"/>
      </w:pPr>
      <w:r>
        <w:t xml:space="preserve">Table </w:t>
      </w:r>
      <w:r w:rsidR="00EA28FA">
        <w:fldChar w:fldCharType="begin"/>
      </w:r>
      <w:r w:rsidR="00EA28FA">
        <w:instrText xml:space="preserve"> SEQ Table \* ARABIC </w:instrText>
      </w:r>
      <w:r w:rsidR="00EA28FA">
        <w:fldChar w:fldCharType="separate"/>
      </w:r>
      <w:r>
        <w:rPr>
          <w:noProof/>
        </w:rPr>
        <w:t>6</w:t>
      </w:r>
      <w:r w:rsidR="00EA28FA">
        <w:rPr>
          <w:noProof/>
        </w:rPr>
        <w:fldChar w:fldCharType="end"/>
      </w:r>
      <w:r>
        <w:t xml:space="preserve"> List of </w:t>
      </w:r>
      <w:r w:rsidR="003A7845">
        <w:t xml:space="preserve">Custom Project </w:t>
      </w:r>
      <w:r>
        <w:t>properties in SoapUI project</w:t>
      </w:r>
    </w:p>
    <w:tbl>
      <w:tblPr>
        <w:tblStyle w:val="TableEPAM"/>
        <w:tblW w:w="0" w:type="auto"/>
        <w:tblInd w:w="108" w:type="dxa"/>
        <w:tblLook w:val="04A0" w:firstRow="1" w:lastRow="0" w:firstColumn="1" w:lastColumn="0" w:noHBand="0" w:noVBand="1"/>
      </w:tblPr>
      <w:tblGrid>
        <w:gridCol w:w="1862"/>
        <w:gridCol w:w="3887"/>
        <w:gridCol w:w="3490"/>
      </w:tblGrid>
      <w:tr w:rsidR="0086008E" w:rsidTr="00C102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3"/>
          </w:tcPr>
          <w:p w:rsidR="0086008E" w:rsidRDefault="0086008E" w:rsidP="00C10215">
            <w:r>
              <w:t>Custom Properties for SoapUI project</w:t>
            </w:r>
          </w:p>
        </w:tc>
      </w:tr>
      <w:tr w:rsidR="0086008E" w:rsidTr="00BE07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2" w:type="dxa"/>
          </w:tcPr>
          <w:p w:rsidR="0086008E" w:rsidRPr="00DA6CF4" w:rsidRDefault="0086008E" w:rsidP="0086008E">
            <w:r>
              <w:t>Property name</w:t>
            </w:r>
          </w:p>
        </w:tc>
        <w:tc>
          <w:tcPr>
            <w:tcW w:w="3969" w:type="dxa"/>
          </w:tcPr>
          <w:p w:rsidR="0086008E" w:rsidRPr="00DA6CF4" w:rsidRDefault="0086008E" w:rsidP="0086008E">
            <w:pPr>
              <w:cnfStyle w:val="100000000000" w:firstRow="1" w:lastRow="0" w:firstColumn="0" w:lastColumn="0" w:oddVBand="0" w:evenVBand="0" w:oddHBand="0" w:evenHBand="0" w:firstRowFirstColumn="0" w:firstRowLastColumn="0" w:lastRowFirstColumn="0" w:lastRowLastColumn="0"/>
            </w:pPr>
            <w:r>
              <w:t>Description</w:t>
            </w:r>
          </w:p>
        </w:tc>
        <w:tc>
          <w:tcPr>
            <w:tcW w:w="3398" w:type="dxa"/>
          </w:tcPr>
          <w:p w:rsidR="0086008E" w:rsidRPr="00DA6CF4" w:rsidRDefault="0086008E" w:rsidP="00C10215">
            <w:pPr>
              <w:cnfStyle w:val="100000000000" w:firstRow="1" w:lastRow="0" w:firstColumn="0" w:lastColumn="0" w:oddVBand="0" w:evenVBand="0" w:oddHBand="0" w:evenHBand="0" w:firstRowFirstColumn="0" w:firstRowLastColumn="0" w:lastRowFirstColumn="0" w:lastRowLastColumn="0"/>
            </w:pPr>
            <w:r>
              <w:t>Example</w:t>
            </w:r>
          </w:p>
        </w:tc>
      </w:tr>
      <w:tr w:rsidR="0086008E" w:rsidTr="00BE0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6008E" w:rsidRPr="00DA6CF4" w:rsidRDefault="0086008E" w:rsidP="0086008E">
            <w:r>
              <w:t>endPoint</w:t>
            </w:r>
          </w:p>
        </w:tc>
        <w:tc>
          <w:tcPr>
            <w:tcW w:w="3969" w:type="dxa"/>
          </w:tcPr>
          <w:p w:rsidR="0086008E" w:rsidRPr="00DA6CF4" w:rsidRDefault="0086008E" w:rsidP="0086008E">
            <w:pPr>
              <w:cnfStyle w:val="000000100000" w:firstRow="0" w:lastRow="0" w:firstColumn="0" w:lastColumn="0" w:oddVBand="0" w:evenVBand="0" w:oddHBand="1" w:evenHBand="0" w:firstRowFirstColumn="0" w:firstRowLastColumn="0" w:lastRowFirstColumn="0" w:lastRowLastColumn="0"/>
            </w:pPr>
            <w:r>
              <w:t>Services layer server</w:t>
            </w:r>
          </w:p>
        </w:tc>
        <w:tc>
          <w:tcPr>
            <w:tcW w:w="3398" w:type="dxa"/>
          </w:tcPr>
          <w:p w:rsidR="0086008E" w:rsidRPr="00DA6CF4" w:rsidRDefault="0086008E" w:rsidP="00C10215">
            <w:pPr>
              <w:cnfStyle w:val="000000100000" w:firstRow="0" w:lastRow="0" w:firstColumn="0" w:lastColumn="0" w:oddVBand="0" w:evenVBand="0" w:oddHBand="1" w:evenHBand="0" w:firstRowFirstColumn="0" w:firstRowLastColumn="0" w:lastRowFirstColumn="0" w:lastRowLastColumn="0"/>
            </w:pPr>
            <w:r w:rsidRPr="00FB6126">
              <w:t>http://localhost:8080</w:t>
            </w:r>
          </w:p>
        </w:tc>
      </w:tr>
      <w:tr w:rsidR="0086008E" w:rsidTr="00BE07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6008E" w:rsidRDefault="0086008E" w:rsidP="0086008E">
            <w:r>
              <w:t>dataPath</w:t>
            </w:r>
          </w:p>
        </w:tc>
        <w:tc>
          <w:tcPr>
            <w:tcW w:w="3969" w:type="dxa"/>
          </w:tcPr>
          <w:p w:rsidR="0086008E" w:rsidRDefault="0086008E" w:rsidP="0086008E">
            <w:pPr>
              <w:cnfStyle w:val="000000010000" w:firstRow="0" w:lastRow="0" w:firstColumn="0" w:lastColumn="0" w:oddVBand="0" w:evenVBand="0" w:oddHBand="0" w:evenHBand="1" w:firstRowFirstColumn="0" w:firstRowLastColumn="0" w:lastRowFirstColumn="0" w:lastRowLastColumn="0"/>
            </w:pPr>
            <w:r>
              <w:t>Path to directory with data files</w:t>
            </w:r>
          </w:p>
        </w:tc>
        <w:tc>
          <w:tcPr>
            <w:tcW w:w="3398" w:type="dxa"/>
          </w:tcPr>
          <w:p w:rsidR="0086008E" w:rsidRPr="00FB6126" w:rsidRDefault="0086008E" w:rsidP="00D9348A">
            <w:pPr>
              <w:cnfStyle w:val="000000010000" w:firstRow="0" w:lastRow="0" w:firstColumn="0" w:lastColumn="0" w:oddVBand="0" w:evenVBand="0" w:oddHBand="0" w:evenHBand="1" w:firstRowFirstColumn="0" w:firstRowLastColumn="0" w:lastRowFirstColumn="0" w:lastRowLastColumn="0"/>
            </w:pPr>
            <w:r>
              <w:t>C:\</w:t>
            </w:r>
            <w:r w:rsidR="00D9348A">
              <w:t>ddt-framework</w:t>
            </w:r>
            <w:r>
              <w:t>\SoapUI\data</w:t>
            </w:r>
          </w:p>
        </w:tc>
      </w:tr>
      <w:tr w:rsidR="0086008E" w:rsidTr="00BE0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6008E" w:rsidRDefault="0086008E" w:rsidP="0086008E">
            <w:r w:rsidRPr="00622339">
              <w:t>dataMappingFile</w:t>
            </w:r>
          </w:p>
        </w:tc>
        <w:tc>
          <w:tcPr>
            <w:tcW w:w="3969" w:type="dxa"/>
          </w:tcPr>
          <w:p w:rsidR="0086008E" w:rsidRDefault="0086008E" w:rsidP="0086008E">
            <w:pPr>
              <w:cnfStyle w:val="000000100000" w:firstRow="0" w:lastRow="0" w:firstColumn="0" w:lastColumn="0" w:oddVBand="0" w:evenVBand="0" w:oddHBand="1" w:evenHBand="0" w:firstRowFirstColumn="0" w:firstRowLastColumn="0" w:lastRowFirstColumn="0" w:lastRowLastColumn="0"/>
            </w:pPr>
            <w:r w:rsidRPr="00622339">
              <w:t>Path to file with the vari</w:t>
            </w:r>
            <w:r>
              <w:t xml:space="preserve">ables values used in </w:t>
            </w:r>
            <w:r>
              <w:lastRenderedPageBreak/>
              <w:t>data files</w:t>
            </w:r>
          </w:p>
        </w:tc>
        <w:tc>
          <w:tcPr>
            <w:tcW w:w="3398" w:type="dxa"/>
          </w:tcPr>
          <w:p w:rsidR="0086008E" w:rsidRPr="00FB6126" w:rsidRDefault="0086008E" w:rsidP="00D9348A">
            <w:pPr>
              <w:cnfStyle w:val="000000100000" w:firstRow="0" w:lastRow="0" w:firstColumn="0" w:lastColumn="0" w:oddVBand="0" w:evenVBand="0" w:oddHBand="1" w:evenHBand="0" w:firstRowFirstColumn="0" w:firstRowLastColumn="0" w:lastRowFirstColumn="0" w:lastRowLastColumn="0"/>
            </w:pPr>
            <w:r>
              <w:lastRenderedPageBreak/>
              <w:t>C:\</w:t>
            </w:r>
            <w:r w:rsidR="00D9348A">
              <w:t>ddt-</w:t>
            </w:r>
            <w:r w:rsidR="00D9348A">
              <w:lastRenderedPageBreak/>
              <w:t>framework</w:t>
            </w:r>
            <w:r>
              <w:t>\SoapUI\data\dataMapping.xls</w:t>
            </w:r>
          </w:p>
        </w:tc>
      </w:tr>
    </w:tbl>
    <w:p w:rsidR="00CE076C" w:rsidRDefault="00CE076C" w:rsidP="00A80AD5">
      <w:pPr>
        <w:pStyle w:val="BodyText"/>
      </w:pPr>
    </w:p>
    <w:p w:rsidR="00F71293" w:rsidRPr="00920D74" w:rsidRDefault="00F71293" w:rsidP="00A80AD5">
      <w:pPr>
        <w:pStyle w:val="BodyText"/>
      </w:pPr>
      <w:r>
        <w:t xml:space="preserve">They can be placed in configuration file (testProps.properties). In such situation their values on Custom Properties tab will be ignored and current values will be taken from configuration file.  </w:t>
      </w:r>
    </w:p>
    <w:p w:rsidR="00BE0731" w:rsidRDefault="007719A8" w:rsidP="006D3569">
      <w:pPr>
        <w:pStyle w:val="BodyText"/>
        <w:jc w:val="center"/>
        <w:rPr>
          <w:noProof/>
        </w:rPr>
      </w:pPr>
      <w:r>
        <w:rPr>
          <w:noProof/>
        </w:rPr>
        <w:drawing>
          <wp:inline distT="0" distB="0" distL="0" distR="0" wp14:anchorId="3113E430" wp14:editId="6325D084">
            <wp:extent cx="5941695" cy="3711575"/>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3711575"/>
                    </a:xfrm>
                    <a:prstGeom prst="rect">
                      <a:avLst/>
                    </a:prstGeom>
                  </pic:spPr>
                </pic:pic>
              </a:graphicData>
            </a:graphic>
          </wp:inline>
        </w:drawing>
      </w:r>
    </w:p>
    <w:p w:rsidR="00BE0731" w:rsidRDefault="00BE0731" w:rsidP="00DD2E79">
      <w:pPr>
        <w:pStyle w:val="Captionstyle"/>
      </w:pPr>
      <w:r>
        <w:t xml:space="preserve">Figure </w:t>
      </w:r>
      <w:r w:rsidR="00EA28FA">
        <w:fldChar w:fldCharType="begin"/>
      </w:r>
      <w:r w:rsidR="00EA28FA">
        <w:instrText xml:space="preserve"> SEQ Figure \* ARABIC </w:instrText>
      </w:r>
      <w:r w:rsidR="00EA28FA">
        <w:fldChar w:fldCharType="separate"/>
      </w:r>
      <w:r w:rsidR="00AE3832">
        <w:rPr>
          <w:noProof/>
        </w:rPr>
        <w:t>7</w:t>
      </w:r>
      <w:r w:rsidR="00EA28FA">
        <w:rPr>
          <w:noProof/>
        </w:rPr>
        <w:fldChar w:fldCharType="end"/>
      </w:r>
      <w:r>
        <w:t xml:space="preserve"> Custom Properties for SoapUI project</w:t>
      </w:r>
    </w:p>
    <w:p w:rsidR="00BE0731" w:rsidRPr="00221110" w:rsidRDefault="00837C59" w:rsidP="00BE0731">
      <w:pPr>
        <w:pStyle w:val="Heading2"/>
      </w:pPr>
      <w:bookmarkStart w:id="61" w:name="_Toc425956195"/>
      <w:bookmarkStart w:id="62" w:name="_Toc428544123"/>
      <w:bookmarkStart w:id="63" w:name="_Toc453946308"/>
      <w:r w:rsidRPr="00597304">
        <w:t>Properties from Configuration File</w:t>
      </w:r>
      <w:bookmarkEnd w:id="61"/>
      <w:bookmarkEnd w:id="62"/>
      <w:bookmarkEnd w:id="63"/>
    </w:p>
    <w:p w:rsidR="00837C59" w:rsidRDefault="00837C59" w:rsidP="00837C59">
      <w:pPr>
        <w:pStyle w:val="WarningStyle"/>
      </w:pPr>
      <w:r w:rsidRPr="00B31C63">
        <w:t>The configuration file for SoapUI project should be located at the same directory as project itself.</w:t>
      </w:r>
    </w:p>
    <w:p w:rsidR="00CE076C" w:rsidRDefault="00837C59" w:rsidP="00A80AD5">
      <w:pPr>
        <w:pStyle w:val="BodyText"/>
      </w:pPr>
      <w:r w:rsidRPr="00945D9C">
        <w:t>Custom Properties of SoapUI project</w:t>
      </w:r>
      <w:r>
        <w:t xml:space="preserve"> used as default properties for project. It is possible re-define or add new properties to</w:t>
      </w:r>
      <w:r w:rsidRPr="00945D9C">
        <w:t xml:space="preserve"> the ‘testProps.properties’</w:t>
      </w:r>
      <w:r>
        <w:t xml:space="preserve"> configuration file.</w:t>
      </w:r>
    </w:p>
    <w:p w:rsidR="00837C59" w:rsidRDefault="007719A8" w:rsidP="006D3569">
      <w:pPr>
        <w:pStyle w:val="BodyText"/>
        <w:jc w:val="center"/>
        <w:rPr>
          <w:noProof/>
        </w:rPr>
      </w:pPr>
      <w:r>
        <w:rPr>
          <w:noProof/>
        </w:rPr>
        <w:drawing>
          <wp:inline distT="0" distB="0" distL="0" distR="0" wp14:anchorId="3CBD31F1" wp14:editId="4131CA29">
            <wp:extent cx="5941695" cy="16852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1685290"/>
                    </a:xfrm>
                    <a:prstGeom prst="rect">
                      <a:avLst/>
                    </a:prstGeom>
                  </pic:spPr>
                </pic:pic>
              </a:graphicData>
            </a:graphic>
          </wp:inline>
        </w:drawing>
      </w:r>
    </w:p>
    <w:p w:rsidR="00837C59" w:rsidRDefault="00837C59" w:rsidP="00DD2E79">
      <w:pPr>
        <w:pStyle w:val="Captionstyle"/>
      </w:pPr>
      <w:r>
        <w:t xml:space="preserve">Figure </w:t>
      </w:r>
      <w:r w:rsidR="00EA28FA">
        <w:fldChar w:fldCharType="begin"/>
      </w:r>
      <w:r w:rsidR="00EA28FA">
        <w:instrText xml:space="preserve"> SEQ Figure \* ARABIC </w:instrText>
      </w:r>
      <w:r w:rsidR="00EA28FA">
        <w:fldChar w:fldCharType="separate"/>
      </w:r>
      <w:r w:rsidR="00E93905">
        <w:rPr>
          <w:noProof/>
        </w:rPr>
        <w:t>8</w:t>
      </w:r>
      <w:r w:rsidR="00EA28FA">
        <w:rPr>
          <w:noProof/>
        </w:rPr>
        <w:fldChar w:fldCharType="end"/>
      </w:r>
      <w:r>
        <w:t xml:space="preserve"> Custom Properties for SoapUI project</w:t>
      </w:r>
    </w:p>
    <w:p w:rsidR="006973F6" w:rsidRPr="00221110" w:rsidRDefault="006973F6" w:rsidP="006973F6">
      <w:pPr>
        <w:pStyle w:val="Heading2"/>
      </w:pPr>
      <w:bookmarkStart w:id="64" w:name="_Toc453946309"/>
      <w:r>
        <w:t>User</w:t>
      </w:r>
      <w:r w:rsidR="00AB18C8">
        <w:t>-Defined</w:t>
      </w:r>
      <w:r>
        <w:t xml:space="preserve"> Cookie</w:t>
      </w:r>
      <w:bookmarkEnd w:id="64"/>
    </w:p>
    <w:p w:rsidR="004B6170" w:rsidRDefault="004B6170" w:rsidP="004B6170">
      <w:pPr>
        <w:pStyle w:val="WarningStyle"/>
      </w:pPr>
      <w:r w:rsidRPr="00B31C63">
        <w:t>Th</w:t>
      </w:r>
      <w:r>
        <w:t xml:space="preserve">is feature works only with </w:t>
      </w:r>
      <w:r w:rsidR="006242A5">
        <w:t>DDT</w:t>
      </w:r>
      <w:r w:rsidR="006242A5" w:rsidRPr="0036453A">
        <w:t xml:space="preserve"> </w:t>
      </w:r>
      <w:r w:rsidR="006242A5">
        <w:t>F</w:t>
      </w:r>
      <w:r w:rsidR="006242A5" w:rsidRPr="0036453A">
        <w:t>ramework</w:t>
      </w:r>
      <w:r>
        <w:t xml:space="preserve"> Plugin</w:t>
      </w:r>
      <w:r w:rsidRPr="00B31C63">
        <w:t>.</w:t>
      </w:r>
    </w:p>
    <w:p w:rsidR="006973F6" w:rsidRDefault="006973F6" w:rsidP="006973F6">
      <w:pPr>
        <w:pStyle w:val="WarningStyle"/>
      </w:pPr>
      <w:r w:rsidRPr="00B31C63">
        <w:t>The configuration file for SoapUI project should be located at the same directory as project itself.</w:t>
      </w:r>
    </w:p>
    <w:p w:rsidR="007719A8" w:rsidRDefault="007719A8" w:rsidP="007719A8">
      <w:pPr>
        <w:pStyle w:val="BodyText"/>
      </w:pPr>
    </w:p>
    <w:p w:rsidR="006973F6" w:rsidRDefault="006973F6" w:rsidP="006973F6">
      <w:pPr>
        <w:pStyle w:val="BodyText"/>
      </w:pPr>
      <w:r>
        <w:t>It is possible to add user</w:t>
      </w:r>
      <w:r w:rsidR="00AB18C8">
        <w:t>-</w:t>
      </w:r>
      <w:r>
        <w:t xml:space="preserve">defined cookies to HTTP request with </w:t>
      </w:r>
      <w:r w:rsidR="006242A5">
        <w:t>DDT</w:t>
      </w:r>
      <w:r w:rsidR="006242A5" w:rsidRPr="0036453A">
        <w:t xml:space="preserve"> </w:t>
      </w:r>
      <w:r w:rsidR="006242A5">
        <w:t>F</w:t>
      </w:r>
      <w:r w:rsidR="006242A5" w:rsidRPr="0036453A">
        <w:t>ramework</w:t>
      </w:r>
      <w:r>
        <w:t xml:space="preserve"> Plugin. </w:t>
      </w:r>
      <w:r w:rsidR="004B6170">
        <w:t xml:space="preserve">If the ‘cookie’ property is defined in </w:t>
      </w:r>
      <w:r w:rsidRPr="00945D9C">
        <w:t>Custom Properties of SoapUI project</w:t>
      </w:r>
      <w:r>
        <w:t xml:space="preserve"> or </w:t>
      </w:r>
      <w:r w:rsidR="004B6170">
        <w:t>in the</w:t>
      </w:r>
      <w:r w:rsidRPr="00945D9C">
        <w:t xml:space="preserve"> ‘testProps.properties’</w:t>
      </w:r>
      <w:r>
        <w:t xml:space="preserve"> configuration file</w:t>
      </w:r>
      <w:r w:rsidR="004B6170">
        <w:t xml:space="preserve"> then it value will be added to cookies for HTTP requests</w:t>
      </w:r>
      <w:r>
        <w:t>.</w:t>
      </w:r>
    </w:p>
    <w:p w:rsidR="009D0591" w:rsidRDefault="002707F4" w:rsidP="006973F6">
      <w:pPr>
        <w:pStyle w:val="BodyText"/>
        <w:jc w:val="center"/>
        <w:rPr>
          <w:noProof/>
        </w:rPr>
      </w:pPr>
      <w:r>
        <w:rPr>
          <w:noProof/>
        </w:rPr>
        <w:drawing>
          <wp:inline distT="0" distB="0" distL="0" distR="0" wp14:anchorId="2E25580B" wp14:editId="69AF6CF8">
            <wp:extent cx="5941695" cy="16751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1675130"/>
                    </a:xfrm>
                    <a:prstGeom prst="rect">
                      <a:avLst/>
                    </a:prstGeom>
                  </pic:spPr>
                </pic:pic>
              </a:graphicData>
            </a:graphic>
          </wp:inline>
        </w:drawing>
      </w:r>
    </w:p>
    <w:p w:rsidR="006973F6" w:rsidRDefault="006973F6" w:rsidP="00DD2E79">
      <w:pPr>
        <w:pStyle w:val="Captionstyle"/>
      </w:pPr>
      <w:r>
        <w:t xml:space="preserve">Figure </w:t>
      </w:r>
      <w:r w:rsidR="00EA28FA">
        <w:fldChar w:fldCharType="begin"/>
      </w:r>
      <w:r w:rsidR="00EA28FA">
        <w:instrText xml:space="preserve"> SEQ Figure \* ARABIC </w:instrText>
      </w:r>
      <w:r w:rsidR="00EA28FA">
        <w:fldChar w:fldCharType="separate"/>
      </w:r>
      <w:r w:rsidR="004B6170">
        <w:rPr>
          <w:noProof/>
        </w:rPr>
        <w:t>9</w:t>
      </w:r>
      <w:r w:rsidR="00EA28FA">
        <w:rPr>
          <w:noProof/>
        </w:rPr>
        <w:fldChar w:fldCharType="end"/>
      </w:r>
      <w:r>
        <w:t xml:space="preserve"> </w:t>
      </w:r>
      <w:r w:rsidR="009D0591">
        <w:t xml:space="preserve">Example of test configuration with </w:t>
      </w:r>
      <w:r w:rsidR="00AB18C8">
        <w:t>user-defined</w:t>
      </w:r>
      <w:r w:rsidR="009D0591">
        <w:t xml:space="preserve"> cookie</w:t>
      </w:r>
    </w:p>
    <w:p w:rsidR="00EC782E" w:rsidRDefault="00EC782E" w:rsidP="00DD2E79">
      <w:pPr>
        <w:pStyle w:val="Captionstyle"/>
      </w:pPr>
    </w:p>
    <w:p w:rsidR="00EC782E" w:rsidRDefault="00EC782E" w:rsidP="00EC782E">
      <w:pPr>
        <w:pStyle w:val="Heading2"/>
        <w:ind w:left="851" w:hanging="851"/>
      </w:pPr>
      <w:r>
        <w:t>Reporting Feature</w:t>
      </w:r>
    </w:p>
    <w:p w:rsidR="009B0A4A" w:rsidRDefault="009B0A4A" w:rsidP="009B0A4A">
      <w:pPr>
        <w:pStyle w:val="WarningStyle"/>
      </w:pPr>
      <w:r w:rsidRPr="00B31C63">
        <w:t>Th</w:t>
      </w:r>
      <w:r>
        <w:t>is feature works only with DDT</w:t>
      </w:r>
      <w:r w:rsidRPr="0036453A">
        <w:t xml:space="preserve"> </w:t>
      </w:r>
      <w:r>
        <w:t>F</w:t>
      </w:r>
      <w:r w:rsidRPr="0036453A">
        <w:t>ramework</w:t>
      </w:r>
      <w:r>
        <w:t xml:space="preserve"> Plugin</w:t>
      </w:r>
      <w:r w:rsidRPr="00B31C63">
        <w:t>.</w:t>
      </w:r>
    </w:p>
    <w:p w:rsidR="009B0A4A" w:rsidRDefault="009B0A4A" w:rsidP="009B0A4A">
      <w:pPr>
        <w:pStyle w:val="WarningStyle"/>
        <w:numPr>
          <w:ilvl w:val="0"/>
          <w:numId w:val="0"/>
        </w:numPr>
        <w:ind w:left="907"/>
      </w:pPr>
    </w:p>
    <w:p w:rsidR="00EC782E" w:rsidRDefault="00700739" w:rsidP="009B0A4A">
      <w:pPr>
        <w:pStyle w:val="BodyText"/>
      </w:pPr>
      <w:r>
        <w:t xml:space="preserve">It is possible to collect a report file after execution. </w:t>
      </w:r>
      <w:r>
        <w:t>If the ‘</w:t>
      </w:r>
      <w:r>
        <w:t>reportPath</w:t>
      </w:r>
      <w:r>
        <w:t xml:space="preserve">’ property is defined in </w:t>
      </w:r>
      <w:r w:rsidRPr="00945D9C">
        <w:t>Custom Properties of SoapUI project</w:t>
      </w:r>
      <w:r>
        <w:t xml:space="preserve"> or in the</w:t>
      </w:r>
      <w:r w:rsidRPr="00945D9C">
        <w:t xml:space="preserve"> ‘testProps.properties’</w:t>
      </w:r>
      <w:r>
        <w:t xml:space="preserve"> configuration file then </w:t>
      </w:r>
      <w:r w:rsidR="00023D00">
        <w:t xml:space="preserve">after execution </w:t>
      </w:r>
      <w:r>
        <w:t xml:space="preserve">there will be created XML file </w:t>
      </w:r>
      <w:r w:rsidR="00023D00">
        <w:t xml:space="preserve">for Suite Level </w:t>
      </w:r>
      <w:r>
        <w:t>in format suited maven-surefire-plugin</w:t>
      </w:r>
      <w:r w:rsidR="00023D00">
        <w:t xml:space="preserve"> and </w:t>
      </w:r>
      <w:r w:rsidR="005C53A8">
        <w:t xml:space="preserve">will be </w:t>
      </w:r>
      <w:r w:rsidR="00023D00">
        <w:t>put to defined folder</w:t>
      </w:r>
      <w:r w:rsidR="00023D00" w:rsidRPr="00023D00">
        <w:t>.</w:t>
      </w:r>
      <w:r w:rsidR="00023D00">
        <w:t xml:space="preserve"> If test case level results is required to be present in the report there should be defined ‘namingPattern’ property </w:t>
      </w:r>
      <w:r w:rsidR="00023D00">
        <w:t xml:space="preserve">in </w:t>
      </w:r>
      <w:r w:rsidR="00023D00" w:rsidRPr="00945D9C">
        <w:t>Custom Properties of SoapUI project</w:t>
      </w:r>
      <w:r w:rsidR="00023D00">
        <w:t xml:space="preserve"> or in the</w:t>
      </w:r>
      <w:r w:rsidR="00023D00" w:rsidRPr="00945D9C">
        <w:t xml:space="preserve"> ‘testProps.properties’</w:t>
      </w:r>
      <w:r w:rsidR="00023D00">
        <w:t xml:space="preserve"> configuration file</w:t>
      </w:r>
      <w:r w:rsidR="00023D00">
        <w:t>.</w:t>
      </w:r>
      <w:r w:rsidR="00CF7E85" w:rsidRPr="00CF7E85">
        <w:t xml:space="preserve"> </w:t>
      </w:r>
      <w:r w:rsidR="00CF7E85">
        <w:t>There possible to set two group for matching test case name from ‘description’ field of data file</w:t>
      </w:r>
      <w:r w:rsidR="005C53A8">
        <w:t>.</w:t>
      </w:r>
    </w:p>
    <w:p w:rsidR="005C53A8" w:rsidRDefault="005C53A8" w:rsidP="009B0A4A">
      <w:pPr>
        <w:pStyle w:val="BodyText"/>
      </w:pPr>
      <w:r>
        <w:t>Examples:</w:t>
      </w:r>
    </w:p>
    <w:p w:rsidR="005C53A8" w:rsidRDefault="005C53A8" w:rsidP="005C53A8">
      <w:pPr>
        <w:pStyle w:val="Code"/>
      </w:pPr>
      <w:r w:rsidRPr="005C53A8">
        <w:t>namingPattern=.*?TC-(</w:t>
      </w:r>
      <w:hyperlink r:id="rId25" w:history="1">
        <w:r w:rsidRPr="00C659CD">
          <w:rPr>
            <w:rStyle w:val="Hyperlink"/>
            <w:rFonts w:ascii="Courier New" w:hAnsi="Courier New"/>
          </w:rPr>
          <w:t>\\d+)-\\d</w:t>
        </w:r>
      </w:hyperlink>
      <w:r w:rsidRPr="005C53A8">
        <w:t>+.+</w:t>
      </w:r>
    </w:p>
    <w:p w:rsidR="005C53A8" w:rsidRPr="00CF7E85" w:rsidRDefault="005C53A8" w:rsidP="005C53A8">
      <w:pPr>
        <w:pStyle w:val="Code"/>
      </w:pPr>
      <w:r w:rsidRPr="005C53A8">
        <w:t>namingPattern=.*?</w:t>
      </w:r>
      <w:r>
        <w:t>(Negative|Positive|Alternative)</w:t>
      </w:r>
      <w:r w:rsidRPr="005C53A8">
        <w:t>-(\\d+)-\\d+.+</w:t>
      </w:r>
    </w:p>
    <w:p w:rsidR="00EC782E" w:rsidRDefault="00EC782E" w:rsidP="00DD2E79">
      <w:pPr>
        <w:pStyle w:val="Captionstyle"/>
      </w:pPr>
    </w:p>
    <w:p w:rsidR="0012612D" w:rsidRPr="00221110" w:rsidRDefault="0012612D" w:rsidP="0012612D">
      <w:pPr>
        <w:pStyle w:val="Heading2"/>
      </w:pPr>
      <w:bookmarkStart w:id="65" w:name="_Toc425956196"/>
      <w:bookmarkStart w:id="66" w:name="_Toc428544124"/>
      <w:bookmarkStart w:id="67" w:name="_Toc453946310"/>
      <w:r w:rsidRPr="00597304">
        <w:t>TestSuite Custom Properties</w:t>
      </w:r>
      <w:bookmarkEnd w:id="65"/>
      <w:bookmarkEnd w:id="66"/>
      <w:bookmarkEnd w:id="67"/>
    </w:p>
    <w:p w:rsidR="00AD73FB" w:rsidRDefault="0012612D" w:rsidP="00A80AD5">
      <w:pPr>
        <w:pStyle w:val="BodyText"/>
      </w:pPr>
      <w:r w:rsidRPr="00252125">
        <w:t xml:space="preserve">Test automation performed with data-driven testing. </w:t>
      </w:r>
      <w:r w:rsidRPr="007D1401">
        <w:t xml:space="preserve">Test data (input, expected output, etc.) are stored in external Excel files. </w:t>
      </w:r>
      <w:r>
        <w:t xml:space="preserve">The </w:t>
      </w:r>
      <w:r w:rsidRPr="007D1401">
        <w:t>“Data driven scenario” Test Case</w:t>
      </w:r>
      <w:r>
        <w:t xml:space="preserve"> read and iteratively use test</w:t>
      </w:r>
      <w:r w:rsidRPr="007D1401">
        <w:t xml:space="preserve"> data.</w:t>
      </w:r>
      <w:r>
        <w:t xml:space="preserve"> Test data file name defined in the TestSuite Custom Properties.</w:t>
      </w:r>
    </w:p>
    <w:p w:rsidR="0012612D" w:rsidRDefault="0012612D" w:rsidP="00DD2E79">
      <w:pPr>
        <w:pStyle w:val="Captionstyle"/>
      </w:pPr>
      <w:r>
        <w:t xml:space="preserve">Table </w:t>
      </w:r>
      <w:r w:rsidR="00EA28FA">
        <w:fldChar w:fldCharType="begin"/>
      </w:r>
      <w:r w:rsidR="00EA28FA">
        <w:instrText xml:space="preserve"> SEQ Table \* ARABIC </w:instrText>
      </w:r>
      <w:r w:rsidR="00EA28FA">
        <w:fldChar w:fldCharType="separate"/>
      </w:r>
      <w:r w:rsidR="003B6A63">
        <w:rPr>
          <w:noProof/>
        </w:rPr>
        <w:t>7</w:t>
      </w:r>
      <w:r w:rsidR="00EA28FA">
        <w:rPr>
          <w:noProof/>
        </w:rPr>
        <w:fldChar w:fldCharType="end"/>
      </w:r>
      <w:r>
        <w:t xml:space="preserve"> TestSuite properties in SoapUI project</w:t>
      </w:r>
    </w:p>
    <w:tbl>
      <w:tblPr>
        <w:tblStyle w:val="TableEPAM"/>
        <w:tblW w:w="0" w:type="auto"/>
        <w:tblInd w:w="108" w:type="dxa"/>
        <w:tblLook w:val="04A0" w:firstRow="1" w:lastRow="0" w:firstColumn="1" w:lastColumn="0" w:noHBand="0" w:noVBand="1"/>
      </w:tblPr>
      <w:tblGrid>
        <w:gridCol w:w="1872"/>
        <w:gridCol w:w="3969"/>
        <w:gridCol w:w="3398"/>
      </w:tblGrid>
      <w:tr w:rsidR="0012612D" w:rsidTr="00C102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3"/>
          </w:tcPr>
          <w:p w:rsidR="0012612D" w:rsidRDefault="0012612D" w:rsidP="0012612D">
            <w:r>
              <w:t>TestSuite Custom Properties</w:t>
            </w:r>
          </w:p>
        </w:tc>
      </w:tr>
      <w:tr w:rsidR="0012612D" w:rsidTr="00C102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2" w:type="dxa"/>
          </w:tcPr>
          <w:p w:rsidR="0012612D" w:rsidRPr="00DA6CF4" w:rsidRDefault="0012612D" w:rsidP="00C10215">
            <w:r>
              <w:t>Property name</w:t>
            </w:r>
          </w:p>
        </w:tc>
        <w:tc>
          <w:tcPr>
            <w:tcW w:w="3969" w:type="dxa"/>
          </w:tcPr>
          <w:p w:rsidR="0012612D" w:rsidRPr="00DA6CF4" w:rsidRDefault="0012612D" w:rsidP="00C10215">
            <w:pPr>
              <w:cnfStyle w:val="100000000000" w:firstRow="1" w:lastRow="0" w:firstColumn="0" w:lastColumn="0" w:oddVBand="0" w:evenVBand="0" w:oddHBand="0" w:evenHBand="0" w:firstRowFirstColumn="0" w:firstRowLastColumn="0" w:lastRowFirstColumn="0" w:lastRowLastColumn="0"/>
            </w:pPr>
            <w:r>
              <w:t>Description</w:t>
            </w:r>
          </w:p>
        </w:tc>
        <w:tc>
          <w:tcPr>
            <w:tcW w:w="3398" w:type="dxa"/>
          </w:tcPr>
          <w:p w:rsidR="0012612D" w:rsidRPr="00DA6CF4" w:rsidRDefault="0012612D" w:rsidP="00C10215">
            <w:pPr>
              <w:cnfStyle w:val="100000000000" w:firstRow="1" w:lastRow="0" w:firstColumn="0" w:lastColumn="0" w:oddVBand="0" w:evenVBand="0" w:oddHBand="0" w:evenHBand="0" w:firstRowFirstColumn="0" w:firstRowLastColumn="0" w:lastRowFirstColumn="0" w:lastRowLastColumn="0"/>
            </w:pPr>
            <w:r>
              <w:t>Example</w:t>
            </w:r>
          </w:p>
        </w:tc>
      </w:tr>
      <w:tr w:rsidR="0012612D" w:rsidTr="00C1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12612D" w:rsidRPr="00DA6CF4" w:rsidRDefault="0012612D" w:rsidP="00C10215">
            <w:r w:rsidRPr="00FB6126">
              <w:t>datafile</w:t>
            </w:r>
          </w:p>
        </w:tc>
        <w:tc>
          <w:tcPr>
            <w:tcW w:w="3969" w:type="dxa"/>
          </w:tcPr>
          <w:p w:rsidR="0012612D" w:rsidRPr="00DA6CF4" w:rsidRDefault="0012612D" w:rsidP="00C10215">
            <w:pPr>
              <w:cnfStyle w:val="000000100000" w:firstRow="0" w:lastRow="0" w:firstColumn="0" w:lastColumn="0" w:oddVBand="0" w:evenVBand="0" w:oddHBand="1" w:evenHBand="0" w:firstRowFirstColumn="0" w:firstRowLastColumn="0" w:lastRowFirstColumn="0" w:lastRowLastColumn="0"/>
            </w:pPr>
            <w:r>
              <w:t>Name</w:t>
            </w:r>
            <w:r w:rsidRPr="00587D63">
              <w:t xml:space="preserve"> </w:t>
            </w:r>
            <w:r>
              <w:t>of</w:t>
            </w:r>
            <w:r w:rsidRPr="00587D63">
              <w:t xml:space="preserve"> </w:t>
            </w:r>
            <w:r>
              <w:t>file</w:t>
            </w:r>
            <w:r w:rsidRPr="00587D63">
              <w:t xml:space="preserve"> </w:t>
            </w:r>
            <w:r>
              <w:t>with</w:t>
            </w:r>
            <w:r w:rsidRPr="00587D63">
              <w:t xml:space="preserve"> </w:t>
            </w:r>
            <w:r>
              <w:t>test</w:t>
            </w:r>
            <w:r w:rsidRPr="00587D63">
              <w:t xml:space="preserve"> </w:t>
            </w:r>
            <w:r>
              <w:t>data for the Test Suite</w:t>
            </w:r>
          </w:p>
        </w:tc>
        <w:tc>
          <w:tcPr>
            <w:tcW w:w="3398" w:type="dxa"/>
          </w:tcPr>
          <w:p w:rsidR="0012612D" w:rsidRPr="00DA6CF4" w:rsidRDefault="007E7141" w:rsidP="007E7141">
            <w:pPr>
              <w:cnfStyle w:val="000000100000" w:firstRow="0" w:lastRow="0" w:firstColumn="0" w:lastColumn="0" w:oddVBand="0" w:evenVBand="0" w:oddHBand="1" w:evenHBand="0" w:firstRowFirstColumn="0" w:firstRowLastColumn="0" w:lastRowFirstColumn="0" w:lastRowLastColumn="0"/>
            </w:pPr>
            <w:r>
              <w:t>data</w:t>
            </w:r>
            <w:r w:rsidR="0012612D">
              <w:t>_</w:t>
            </w:r>
            <w:r>
              <w:t>file</w:t>
            </w:r>
            <w:r w:rsidR="0012612D">
              <w:t>.xls</w:t>
            </w:r>
            <w:r>
              <w:t>x</w:t>
            </w:r>
          </w:p>
        </w:tc>
      </w:tr>
    </w:tbl>
    <w:p w:rsidR="0012612D" w:rsidRPr="00920D74" w:rsidRDefault="0012612D" w:rsidP="00A80AD5">
      <w:pPr>
        <w:pStyle w:val="BodyText"/>
      </w:pPr>
    </w:p>
    <w:p w:rsidR="00EE4909" w:rsidRDefault="008B0374" w:rsidP="006D3569">
      <w:pPr>
        <w:pStyle w:val="BodyText"/>
        <w:jc w:val="center"/>
        <w:rPr>
          <w:noProof/>
        </w:rPr>
      </w:pPr>
      <w:r>
        <w:rPr>
          <w:noProof/>
        </w:rPr>
        <w:lastRenderedPageBreak/>
        <w:drawing>
          <wp:inline distT="0" distB="0" distL="0" distR="0" wp14:anchorId="09F4512B" wp14:editId="7CDAA7BF">
            <wp:extent cx="5941695" cy="372300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3723005"/>
                    </a:xfrm>
                    <a:prstGeom prst="rect">
                      <a:avLst/>
                    </a:prstGeom>
                  </pic:spPr>
                </pic:pic>
              </a:graphicData>
            </a:graphic>
          </wp:inline>
        </w:drawing>
      </w:r>
    </w:p>
    <w:p w:rsidR="00EE4909" w:rsidRDefault="00EE4909" w:rsidP="00DD2E79">
      <w:pPr>
        <w:pStyle w:val="Captionstyle"/>
      </w:pPr>
      <w:r>
        <w:t xml:space="preserve">Figure </w:t>
      </w:r>
      <w:r w:rsidR="00EA28FA">
        <w:fldChar w:fldCharType="begin"/>
      </w:r>
      <w:r w:rsidR="00EA28FA">
        <w:instrText xml:space="preserve"> SEQ Figure \* ARABIC </w:instrText>
      </w:r>
      <w:r w:rsidR="00EA28FA">
        <w:fldChar w:fldCharType="separate"/>
      </w:r>
      <w:r w:rsidR="009D0591">
        <w:rPr>
          <w:noProof/>
        </w:rPr>
        <w:t>10</w:t>
      </w:r>
      <w:r w:rsidR="00EA28FA">
        <w:rPr>
          <w:noProof/>
        </w:rPr>
        <w:fldChar w:fldCharType="end"/>
      </w:r>
      <w:r>
        <w:t xml:space="preserve"> Custom Properties for TestSuite in the SoapUI project</w:t>
      </w:r>
    </w:p>
    <w:p w:rsidR="008C1A6A" w:rsidRDefault="008C1A6A" w:rsidP="008C1A6A">
      <w:pPr>
        <w:pStyle w:val="BodyText"/>
      </w:pPr>
    </w:p>
    <w:p w:rsidR="008C1A6A" w:rsidRDefault="008C1A6A" w:rsidP="008C1A6A">
      <w:pPr>
        <w:pStyle w:val="BodyText"/>
      </w:pPr>
      <w:r>
        <w:t>It’s possible to clone TestSuite as much times as you need to have a possibility to execute several data files. To do that please highlight TestSuite for cloning and make right mouse click to open context menu, then choose ‘Clone Test Suite’ menu item. Dialog ‘Clone TestSuite’ will be opened. Enter name for new TestSuite and press ‘Clone’ button. The new TestSuite will appear in SoapUI tree-view. Correct value of custom TestSuite property ‘dataFile’ to point to another data file.</w:t>
      </w:r>
    </w:p>
    <w:p w:rsidR="008C1A6A" w:rsidRDefault="008C1A6A" w:rsidP="008C1A6A">
      <w:pPr>
        <w:pStyle w:val="BodyText"/>
      </w:pPr>
    </w:p>
    <w:p w:rsidR="009756A5" w:rsidRPr="00221110" w:rsidRDefault="009756A5" w:rsidP="009756A5">
      <w:pPr>
        <w:pStyle w:val="Heading2"/>
      </w:pPr>
      <w:bookmarkStart w:id="68" w:name="_Toc453946311"/>
      <w:r w:rsidRPr="00597304">
        <w:t>TestCase Custom Properties</w:t>
      </w:r>
      <w:bookmarkEnd w:id="68"/>
    </w:p>
    <w:p w:rsidR="009756A5" w:rsidRDefault="009756A5" w:rsidP="00A80AD5">
      <w:pPr>
        <w:pStyle w:val="BodyText"/>
      </w:pPr>
      <w:r>
        <w:t xml:space="preserve">All data used during test case execution are stored in TestCase Custom Properties. The </w:t>
      </w:r>
      <w:r w:rsidR="006242A5">
        <w:t>DDT</w:t>
      </w:r>
      <w:r w:rsidR="006242A5" w:rsidRPr="0036453A">
        <w:t xml:space="preserve"> </w:t>
      </w:r>
      <w:r w:rsidR="006242A5">
        <w:t>F</w:t>
      </w:r>
      <w:r w:rsidR="006242A5" w:rsidRPr="0036453A">
        <w:t>ramework</w:t>
      </w:r>
      <w:r>
        <w:t xml:space="preserve"> Library scripts set up these properties during test case execution.</w:t>
      </w:r>
    </w:p>
    <w:p w:rsidR="00EC2A38" w:rsidRDefault="00EC2A38" w:rsidP="00DD2E79">
      <w:pPr>
        <w:pStyle w:val="Captionstyle"/>
      </w:pPr>
      <w:r>
        <w:t xml:space="preserve">Table </w:t>
      </w:r>
      <w:r w:rsidR="00EA28FA">
        <w:fldChar w:fldCharType="begin"/>
      </w:r>
      <w:r w:rsidR="00EA28FA">
        <w:instrText xml:space="preserve"> SEQ Table \* ARABIC </w:instrText>
      </w:r>
      <w:r w:rsidR="00EA28FA">
        <w:fldChar w:fldCharType="separate"/>
      </w:r>
      <w:r w:rsidR="00543E6D">
        <w:rPr>
          <w:noProof/>
        </w:rPr>
        <w:t>8</w:t>
      </w:r>
      <w:r w:rsidR="00EA28FA">
        <w:rPr>
          <w:noProof/>
        </w:rPr>
        <w:fldChar w:fldCharType="end"/>
      </w:r>
      <w:r>
        <w:t xml:space="preserve"> Test</w:t>
      </w:r>
      <w:r w:rsidR="00543E6D">
        <w:t>Case</w:t>
      </w:r>
      <w:r>
        <w:t xml:space="preserve"> properties in SoapUI project</w:t>
      </w:r>
    </w:p>
    <w:tbl>
      <w:tblPr>
        <w:tblStyle w:val="TableEPAM"/>
        <w:tblW w:w="0" w:type="auto"/>
        <w:tblInd w:w="108" w:type="dxa"/>
        <w:tblLook w:val="04A0" w:firstRow="1" w:lastRow="0" w:firstColumn="1" w:lastColumn="0" w:noHBand="0" w:noVBand="1"/>
      </w:tblPr>
      <w:tblGrid>
        <w:gridCol w:w="2271"/>
        <w:gridCol w:w="2150"/>
        <w:gridCol w:w="4818"/>
      </w:tblGrid>
      <w:tr w:rsidR="00EC2A38" w:rsidTr="00C102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3"/>
          </w:tcPr>
          <w:p w:rsidR="00EC2A38" w:rsidRDefault="00543E6D" w:rsidP="00C10215">
            <w:r>
              <w:t xml:space="preserve">TestCase </w:t>
            </w:r>
            <w:r w:rsidR="00EC2A38">
              <w:t>Custom Properties</w:t>
            </w:r>
          </w:p>
        </w:tc>
      </w:tr>
      <w:tr w:rsidR="00EC2A38" w:rsidTr="00887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71" w:type="dxa"/>
          </w:tcPr>
          <w:p w:rsidR="00EC2A38" w:rsidRPr="00DA6CF4" w:rsidRDefault="00EC2A38" w:rsidP="00C10215">
            <w:r>
              <w:t>Property name</w:t>
            </w:r>
          </w:p>
        </w:tc>
        <w:tc>
          <w:tcPr>
            <w:tcW w:w="3368" w:type="dxa"/>
          </w:tcPr>
          <w:p w:rsidR="00EC2A38" w:rsidRPr="00DA6CF4" w:rsidRDefault="00EC2A38" w:rsidP="00C10215">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rsidR="00EC2A38" w:rsidRPr="00DA6CF4" w:rsidRDefault="00EC2A38" w:rsidP="00C10215">
            <w:pPr>
              <w:cnfStyle w:val="100000000000" w:firstRow="1" w:lastRow="0" w:firstColumn="0" w:lastColumn="0" w:oddVBand="0" w:evenVBand="0" w:oddHBand="0" w:evenHBand="0" w:firstRowFirstColumn="0" w:firstRowLastColumn="0" w:lastRowFirstColumn="0" w:lastRowLastColumn="0"/>
            </w:pPr>
            <w:r>
              <w:t>Example</w:t>
            </w:r>
          </w:p>
        </w:tc>
      </w:tr>
      <w:tr w:rsidR="00EC2A38"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C2A38" w:rsidRPr="00DA6CF4" w:rsidRDefault="00543E6D" w:rsidP="00C10215">
            <w:r w:rsidRPr="00EC1519">
              <w:t>desc</w:t>
            </w:r>
          </w:p>
        </w:tc>
        <w:tc>
          <w:tcPr>
            <w:tcW w:w="3368" w:type="dxa"/>
          </w:tcPr>
          <w:p w:rsidR="00EC2A38" w:rsidRPr="00DA6CF4" w:rsidRDefault="00543E6D" w:rsidP="00C10215">
            <w:pPr>
              <w:cnfStyle w:val="000000100000" w:firstRow="0" w:lastRow="0" w:firstColumn="0" w:lastColumn="0" w:oddVBand="0" w:evenVBand="0" w:oddHBand="1" w:evenHBand="0" w:firstRowFirstColumn="0" w:firstRowLastColumn="0" w:lastRowFirstColumn="0" w:lastRowLastColumn="0"/>
            </w:pPr>
            <w:r>
              <w:t>T</w:t>
            </w:r>
            <w:r w:rsidRPr="00EC1519">
              <w:t>est step description</w:t>
            </w:r>
            <w:r>
              <w:t xml:space="preserve"> for the current test step</w:t>
            </w:r>
          </w:p>
        </w:tc>
        <w:tc>
          <w:tcPr>
            <w:tcW w:w="3600" w:type="dxa"/>
          </w:tcPr>
          <w:p w:rsidR="00EC2A38" w:rsidRPr="00DA6CF4" w:rsidRDefault="0013660D" w:rsidP="00C10215">
            <w:pPr>
              <w:cnfStyle w:val="000000100000" w:firstRow="0" w:lastRow="0" w:firstColumn="0" w:lastColumn="0" w:oddVBand="0" w:evenVBand="0" w:oddHBand="1" w:evenHBand="0" w:firstRowFirstColumn="0" w:firstRowLastColumn="0" w:lastRowFirstColumn="0" w:lastRowLastColumn="0"/>
            </w:pPr>
            <w:r w:rsidRPr="0013660D">
              <w:t>Step: Get weather  @: GET /GetWeather</w:t>
            </w: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543E6D" w:rsidP="00C10215">
            <w:r w:rsidRPr="00EC1519">
              <w:t>currentRow</w:t>
            </w:r>
          </w:p>
        </w:tc>
        <w:tc>
          <w:tcPr>
            <w:tcW w:w="3368" w:type="dxa"/>
          </w:tcPr>
          <w:p w:rsidR="00543E6D" w:rsidRDefault="00543E6D" w:rsidP="00C10215">
            <w:pPr>
              <w:cnfStyle w:val="000000010000" w:firstRow="0" w:lastRow="0" w:firstColumn="0" w:lastColumn="0" w:oddVBand="0" w:evenVBand="0" w:oddHBand="0" w:evenHBand="1" w:firstRowFirstColumn="0" w:firstRowLastColumn="0" w:lastRowFirstColumn="0" w:lastRowLastColumn="0"/>
            </w:pPr>
            <w:r>
              <w:t>C</w:t>
            </w:r>
            <w:r w:rsidRPr="00EC1519">
              <w:t>urrent row number from data file</w:t>
            </w:r>
          </w:p>
        </w:tc>
        <w:tc>
          <w:tcPr>
            <w:tcW w:w="3600" w:type="dxa"/>
          </w:tcPr>
          <w:p w:rsidR="00543E6D" w:rsidRPr="00D82C38" w:rsidRDefault="00543E6D" w:rsidP="00C10215">
            <w:pPr>
              <w:cnfStyle w:val="000000010000" w:firstRow="0" w:lastRow="0" w:firstColumn="0" w:lastColumn="0" w:oddVBand="0" w:evenVBand="0" w:oddHBand="0" w:evenHBand="1" w:firstRowFirstColumn="0" w:firstRowLastColumn="0" w:lastRowFirstColumn="0" w:lastRowLastColumn="0"/>
            </w:pPr>
            <w:r>
              <w:t>6</w:t>
            </w:r>
          </w:p>
        </w:tc>
      </w:tr>
      <w:tr w:rsidR="00543E6D"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543E6D" w:rsidP="00C10215">
            <w:r w:rsidRPr="00543E6D">
              <w:t>countRows</w:t>
            </w:r>
          </w:p>
        </w:tc>
        <w:tc>
          <w:tcPr>
            <w:tcW w:w="3368" w:type="dxa"/>
          </w:tcPr>
          <w:p w:rsidR="00543E6D" w:rsidRDefault="00543E6D" w:rsidP="00C10215">
            <w:pPr>
              <w:cnfStyle w:val="000000100000" w:firstRow="0" w:lastRow="0" w:firstColumn="0" w:lastColumn="0" w:oddVBand="0" w:evenVBand="0" w:oddHBand="1" w:evenHBand="0" w:firstRowFirstColumn="0" w:firstRowLastColumn="0" w:lastRowFirstColumn="0" w:lastRowLastColumn="0"/>
            </w:pPr>
            <w:r>
              <w:t xml:space="preserve">Count rows </w:t>
            </w:r>
            <w:r w:rsidRPr="00EC1519">
              <w:t>number from data file</w:t>
            </w:r>
          </w:p>
        </w:tc>
        <w:tc>
          <w:tcPr>
            <w:tcW w:w="3600" w:type="dxa"/>
          </w:tcPr>
          <w:p w:rsidR="00543E6D" w:rsidRPr="00D82C38" w:rsidRDefault="00154301" w:rsidP="00C10215">
            <w:pPr>
              <w:cnfStyle w:val="000000100000" w:firstRow="0" w:lastRow="0" w:firstColumn="0" w:lastColumn="0" w:oddVBand="0" w:evenVBand="0" w:oddHBand="1" w:evenHBand="0" w:firstRowFirstColumn="0" w:firstRowLastColumn="0" w:lastRowFirstColumn="0" w:lastRowLastColumn="0"/>
            </w:pPr>
            <w:r>
              <w:t>4</w:t>
            </w:r>
            <w:r w:rsidR="00543E6D">
              <w:t>6</w:t>
            </w: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543E6D" w:rsidP="00C10215">
            <w:r w:rsidRPr="00EC1519">
              <w:t>resp</w:t>
            </w:r>
          </w:p>
        </w:tc>
        <w:tc>
          <w:tcPr>
            <w:tcW w:w="3368" w:type="dxa"/>
          </w:tcPr>
          <w:p w:rsidR="00543E6D" w:rsidRDefault="00543E6D" w:rsidP="00C10215">
            <w:pPr>
              <w:cnfStyle w:val="000000010000" w:firstRow="0" w:lastRow="0" w:firstColumn="0" w:lastColumn="0" w:oddVBand="0" w:evenVBand="0" w:oddHBand="0" w:evenHBand="1" w:firstRowFirstColumn="0" w:firstRowLastColumn="0" w:lastRowFirstColumn="0" w:lastRowLastColumn="0"/>
            </w:pPr>
            <w:r>
              <w:t>E</w:t>
            </w:r>
            <w:r w:rsidRPr="00EC1519">
              <w:t>xpected response</w:t>
            </w:r>
            <w:r>
              <w:t xml:space="preserve"> for the current test step</w:t>
            </w:r>
          </w:p>
        </w:tc>
        <w:tc>
          <w:tcPr>
            <w:tcW w:w="3600" w:type="dxa"/>
          </w:tcPr>
          <w:p w:rsidR="00543E6D" w:rsidRPr="00D82C38" w:rsidRDefault="0013660D" w:rsidP="00C10215">
            <w:pPr>
              <w:cnfStyle w:val="000000010000" w:firstRow="0" w:lastRow="0" w:firstColumn="0" w:lastColumn="0" w:oddVBand="0" w:evenVBand="0" w:oddHBand="0" w:evenHBand="1" w:firstRowFirstColumn="0" w:firstRowLastColumn="0" w:lastRowFirstColumn="0" w:lastRowLastColumn="0"/>
            </w:pPr>
            <w:r w:rsidRPr="0013660D">
              <w:t>&lt;string xmlns="http://www.webserviceX.NET"&gt;Data Not Found&lt;/string&gt;</w:t>
            </w:r>
          </w:p>
        </w:tc>
      </w:tr>
      <w:tr w:rsidR="00543E6D"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543E6D" w:rsidP="00C10215">
            <w:r w:rsidRPr="00EC1519">
              <w:t>evalResponse</w:t>
            </w:r>
          </w:p>
        </w:tc>
        <w:tc>
          <w:tcPr>
            <w:tcW w:w="3368" w:type="dxa"/>
          </w:tcPr>
          <w:p w:rsidR="00543E6D" w:rsidRDefault="00543E6D" w:rsidP="00C10215">
            <w:pPr>
              <w:cnfStyle w:val="000000100000" w:firstRow="0" w:lastRow="0" w:firstColumn="0" w:lastColumn="0" w:oddVBand="0" w:evenVBand="0" w:oddHBand="1" w:evenHBand="0" w:firstRowFirstColumn="0" w:firstRowLastColumn="0" w:lastRowFirstColumn="0" w:lastRowLastColumn="0"/>
            </w:pPr>
            <w:r>
              <w:t>E</w:t>
            </w:r>
            <w:r w:rsidRPr="00EC1519">
              <w:t>valuation script for expected response</w:t>
            </w:r>
          </w:p>
        </w:tc>
        <w:tc>
          <w:tcPr>
            <w:tcW w:w="3600" w:type="dxa"/>
          </w:tcPr>
          <w:p w:rsidR="00543E6D" w:rsidRPr="00D82C38" w:rsidRDefault="00543E6D" w:rsidP="00C10215">
            <w:pPr>
              <w:cnfStyle w:val="000000100000" w:firstRow="0" w:lastRow="0" w:firstColumn="0" w:lastColumn="0" w:oddVBand="0" w:evenVBand="0" w:oddHBand="1" w:evenHBand="0" w:firstRowFirstColumn="0" w:firstRowLastColumn="0" w:lastRowFirstColumn="0" w:lastRowLastColumn="0"/>
            </w:pP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EC1519">
              <w:t>contentType</w:t>
            </w:r>
          </w:p>
        </w:tc>
        <w:tc>
          <w:tcPr>
            <w:tcW w:w="3368" w:type="dxa"/>
          </w:tcPr>
          <w:p w:rsidR="00543E6D" w:rsidRDefault="008873FB" w:rsidP="00C10215">
            <w:pPr>
              <w:cnfStyle w:val="000000010000" w:firstRow="0" w:lastRow="0" w:firstColumn="0" w:lastColumn="0" w:oddVBand="0" w:evenVBand="0" w:oddHBand="0" w:evenHBand="1" w:firstRowFirstColumn="0" w:firstRowLastColumn="0" w:lastRowFirstColumn="0" w:lastRowLastColumn="0"/>
            </w:pPr>
            <w:r>
              <w:t>E</w:t>
            </w:r>
            <w:r w:rsidRPr="00EC1519">
              <w:t>xpected content-type of response</w:t>
            </w:r>
            <w:r>
              <w:t xml:space="preserve"> for current test step</w:t>
            </w:r>
          </w:p>
        </w:tc>
        <w:tc>
          <w:tcPr>
            <w:tcW w:w="3600" w:type="dxa"/>
          </w:tcPr>
          <w:p w:rsidR="00543E6D" w:rsidRPr="00D82C38" w:rsidRDefault="0013660D" w:rsidP="00C10215">
            <w:pPr>
              <w:cnfStyle w:val="000000010000" w:firstRow="0" w:lastRow="0" w:firstColumn="0" w:lastColumn="0" w:oddVBand="0" w:evenVBand="0" w:oddHBand="0" w:evenHBand="1" w:firstRowFirstColumn="0" w:firstRowLastColumn="0" w:lastRowFirstColumn="0" w:lastRowLastColumn="0"/>
            </w:pPr>
            <w:r w:rsidRPr="0013660D">
              <w:t>text/xml; charset=utf-8</w:t>
            </w:r>
          </w:p>
        </w:tc>
      </w:tr>
      <w:tr w:rsidR="00543E6D"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EC1519">
              <w:t>status</w:t>
            </w:r>
          </w:p>
        </w:tc>
        <w:tc>
          <w:tcPr>
            <w:tcW w:w="3368" w:type="dxa"/>
          </w:tcPr>
          <w:p w:rsidR="00543E6D" w:rsidRDefault="008873FB" w:rsidP="00C10215">
            <w:pPr>
              <w:cnfStyle w:val="000000100000" w:firstRow="0" w:lastRow="0" w:firstColumn="0" w:lastColumn="0" w:oddVBand="0" w:evenVBand="0" w:oddHBand="1" w:evenHBand="0" w:firstRowFirstColumn="0" w:firstRowLastColumn="0" w:lastRowFirstColumn="0" w:lastRowLastColumn="0"/>
            </w:pPr>
            <w:r>
              <w:t>E</w:t>
            </w:r>
            <w:r w:rsidRPr="00EC1519">
              <w:t xml:space="preserve">xpected HTTP status </w:t>
            </w:r>
            <w:r w:rsidRPr="00EC1519">
              <w:lastRenderedPageBreak/>
              <w:t>of response</w:t>
            </w:r>
            <w:r>
              <w:t xml:space="preserve"> for current test step</w:t>
            </w:r>
          </w:p>
        </w:tc>
        <w:tc>
          <w:tcPr>
            <w:tcW w:w="3600" w:type="dxa"/>
          </w:tcPr>
          <w:p w:rsidR="00543E6D" w:rsidRPr="00D82C38" w:rsidRDefault="008873FB" w:rsidP="00C10215">
            <w:pPr>
              <w:cnfStyle w:val="000000100000" w:firstRow="0" w:lastRow="0" w:firstColumn="0" w:lastColumn="0" w:oddVBand="0" w:evenVBand="0" w:oddHBand="1" w:evenHBand="0" w:firstRowFirstColumn="0" w:firstRowLastColumn="0" w:lastRowFirstColumn="0" w:lastRowLastColumn="0"/>
            </w:pPr>
            <w:r w:rsidRPr="00F846B7">
              <w:lastRenderedPageBreak/>
              <w:t>HTTP/1.1 200 OK</w:t>
            </w: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EC1519">
              <w:t>expectedAssertionResults</w:t>
            </w:r>
          </w:p>
        </w:tc>
        <w:tc>
          <w:tcPr>
            <w:tcW w:w="3368" w:type="dxa"/>
          </w:tcPr>
          <w:p w:rsidR="00543E6D" w:rsidRDefault="008873FB" w:rsidP="00C10215">
            <w:pPr>
              <w:cnfStyle w:val="000000010000" w:firstRow="0" w:lastRow="0" w:firstColumn="0" w:lastColumn="0" w:oddVBand="0" w:evenVBand="0" w:oddHBand="0" w:evenHBand="1" w:firstRowFirstColumn="0" w:firstRowLastColumn="0" w:lastRowFirstColumn="0" w:lastRowLastColumn="0"/>
            </w:pPr>
            <w:r>
              <w:t>M</w:t>
            </w:r>
            <w:r w:rsidRPr="00EC1519">
              <w:t>ap for expected assertion results</w:t>
            </w:r>
          </w:p>
        </w:tc>
        <w:tc>
          <w:tcPr>
            <w:tcW w:w="3600" w:type="dxa"/>
          </w:tcPr>
          <w:p w:rsidR="00543E6D" w:rsidRPr="00D82C38" w:rsidRDefault="008873FB" w:rsidP="00C10215">
            <w:pPr>
              <w:cnfStyle w:val="000000010000" w:firstRow="0" w:lastRow="0" w:firstColumn="0" w:lastColumn="0" w:oddVBand="0" w:evenVBand="0" w:oddHBand="0" w:evenHBand="1" w:firstRowFirstColumn="0" w:firstRowLastColumn="0" w:lastRowFirstColumn="0" w:lastRowLastColumn="0"/>
            </w:pPr>
            <w:r>
              <w:t>[“</w:t>
            </w:r>
            <w:r>
              <w:rPr>
                <w:lang w:val="ru-RU"/>
              </w:rPr>
              <w:t>response</w:t>
            </w:r>
            <w:r>
              <w:t>”: true]</w:t>
            </w:r>
          </w:p>
        </w:tc>
      </w:tr>
      <w:tr w:rsidR="00543E6D"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031598">
              <w:t>endPoint</w:t>
            </w:r>
          </w:p>
        </w:tc>
        <w:tc>
          <w:tcPr>
            <w:tcW w:w="3368" w:type="dxa"/>
          </w:tcPr>
          <w:p w:rsidR="008873FB" w:rsidRDefault="008873FB" w:rsidP="008873FB">
            <w:pPr>
              <w:cnfStyle w:val="000000100000" w:firstRow="0" w:lastRow="0" w:firstColumn="0" w:lastColumn="0" w:oddVBand="0" w:evenVBand="0" w:oddHBand="1" w:evenHBand="0" w:firstRowFirstColumn="0" w:firstRowLastColumn="0" w:lastRowFirstColumn="0" w:lastRowLastColumn="0"/>
            </w:pPr>
            <w:r>
              <w:t>E</w:t>
            </w:r>
            <w:r w:rsidRPr="00031598">
              <w:t>ndpoint for REST requests</w:t>
            </w:r>
          </w:p>
        </w:tc>
        <w:tc>
          <w:tcPr>
            <w:tcW w:w="3600" w:type="dxa"/>
          </w:tcPr>
          <w:p w:rsidR="00543E6D" w:rsidRPr="00D82C38" w:rsidRDefault="008873FB" w:rsidP="00C10215">
            <w:pPr>
              <w:cnfStyle w:val="000000100000" w:firstRow="0" w:lastRow="0" w:firstColumn="0" w:lastColumn="0" w:oddVBand="0" w:evenVBand="0" w:oddHBand="1" w:evenHBand="0" w:firstRowFirstColumn="0" w:firstRowLastColumn="0" w:lastRowFirstColumn="0" w:lastRowLastColumn="0"/>
            </w:pPr>
            <w:r w:rsidRPr="00D82C38">
              <w:t>http://localhost:8080</w:t>
            </w: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C94D17">
              <w:t>resPath</w:t>
            </w:r>
          </w:p>
        </w:tc>
        <w:tc>
          <w:tcPr>
            <w:tcW w:w="3368" w:type="dxa"/>
          </w:tcPr>
          <w:p w:rsidR="00543E6D" w:rsidRDefault="008873FB" w:rsidP="00C10215">
            <w:pPr>
              <w:cnfStyle w:val="000000010000" w:firstRow="0" w:lastRow="0" w:firstColumn="0" w:lastColumn="0" w:oddVBand="0" w:evenVBand="0" w:oddHBand="0" w:evenHBand="1" w:firstRowFirstColumn="0" w:firstRowLastColumn="0" w:lastRowFirstColumn="0" w:lastRowLastColumn="0"/>
            </w:pPr>
            <w:r w:rsidRPr="00B6756B">
              <w:t>Resource path for REST request</w:t>
            </w:r>
          </w:p>
        </w:tc>
        <w:tc>
          <w:tcPr>
            <w:tcW w:w="3600" w:type="dxa"/>
          </w:tcPr>
          <w:p w:rsidR="00543E6D" w:rsidRPr="00D82C38" w:rsidRDefault="00154301" w:rsidP="00C10215">
            <w:pPr>
              <w:cnfStyle w:val="000000010000" w:firstRow="0" w:lastRow="0" w:firstColumn="0" w:lastColumn="0" w:oddVBand="0" w:evenVBand="0" w:oddHBand="0" w:evenHBand="1" w:firstRowFirstColumn="0" w:firstRowLastColumn="0" w:lastRowFirstColumn="0" w:lastRowLastColumn="0"/>
            </w:pPr>
            <w:r w:rsidRPr="00154301">
              <w:t>/GetWeather</w:t>
            </w:r>
          </w:p>
        </w:tc>
      </w:tr>
      <w:tr w:rsidR="00543E6D"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EC1519">
              <w:t>currentResponse</w:t>
            </w:r>
          </w:p>
        </w:tc>
        <w:tc>
          <w:tcPr>
            <w:tcW w:w="3368" w:type="dxa"/>
          </w:tcPr>
          <w:p w:rsidR="00543E6D" w:rsidRDefault="008873FB" w:rsidP="00C10215">
            <w:pPr>
              <w:cnfStyle w:val="000000100000" w:firstRow="0" w:lastRow="0" w:firstColumn="0" w:lastColumn="0" w:oddVBand="0" w:evenVBand="0" w:oddHBand="1" w:evenHBand="0" w:firstRowFirstColumn="0" w:firstRowLastColumn="0" w:lastRowFirstColumn="0" w:lastRowLastColumn="0"/>
            </w:pPr>
            <w:r>
              <w:t>A</w:t>
            </w:r>
            <w:r w:rsidRPr="00EC1519">
              <w:t>ctual response</w:t>
            </w:r>
            <w:r>
              <w:t xml:space="preserve"> for current test step</w:t>
            </w:r>
          </w:p>
        </w:tc>
        <w:tc>
          <w:tcPr>
            <w:tcW w:w="3600" w:type="dxa"/>
          </w:tcPr>
          <w:p w:rsidR="00543E6D" w:rsidRPr="00D82C38" w:rsidRDefault="00154301" w:rsidP="00C10215">
            <w:pPr>
              <w:cnfStyle w:val="000000100000" w:firstRow="0" w:lastRow="0" w:firstColumn="0" w:lastColumn="0" w:oddVBand="0" w:evenVBand="0" w:oddHBand="1" w:evenHBand="0" w:firstRowFirstColumn="0" w:firstRowLastColumn="0" w:lastRowFirstColumn="0" w:lastRowLastColumn="0"/>
            </w:pPr>
            <w:r w:rsidRPr="00154301">
              <w:t>&lt;string xmlns="http://www.webserviceX.NET"&gt;Data Not Found&lt;/string&gt;</w:t>
            </w: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EC1519">
              <w:t>currentStatus</w:t>
            </w:r>
          </w:p>
        </w:tc>
        <w:tc>
          <w:tcPr>
            <w:tcW w:w="3368" w:type="dxa"/>
          </w:tcPr>
          <w:p w:rsidR="00543E6D" w:rsidRDefault="008873FB" w:rsidP="00C10215">
            <w:pPr>
              <w:cnfStyle w:val="000000010000" w:firstRow="0" w:lastRow="0" w:firstColumn="0" w:lastColumn="0" w:oddVBand="0" w:evenVBand="0" w:oddHBand="0" w:evenHBand="1" w:firstRowFirstColumn="0" w:firstRowLastColumn="0" w:lastRowFirstColumn="0" w:lastRowLastColumn="0"/>
            </w:pPr>
            <w:r>
              <w:t>A</w:t>
            </w:r>
            <w:r w:rsidRPr="00EC1519">
              <w:t>ctual HTTP status of response</w:t>
            </w:r>
            <w:r>
              <w:t xml:space="preserve"> for current test step</w:t>
            </w:r>
          </w:p>
        </w:tc>
        <w:tc>
          <w:tcPr>
            <w:tcW w:w="3600" w:type="dxa"/>
          </w:tcPr>
          <w:p w:rsidR="00543E6D" w:rsidRPr="00D82C38" w:rsidRDefault="00154301" w:rsidP="00C10215">
            <w:pPr>
              <w:cnfStyle w:val="000000010000" w:firstRow="0" w:lastRow="0" w:firstColumn="0" w:lastColumn="0" w:oddVBand="0" w:evenVBand="0" w:oddHBand="0" w:evenHBand="1" w:firstRowFirstColumn="0" w:firstRowLastColumn="0" w:lastRowFirstColumn="0" w:lastRowLastColumn="0"/>
            </w:pPr>
            <w:r w:rsidRPr="00154301">
              <w:t>HTTP/1.1 200 OK</w:t>
            </w:r>
          </w:p>
        </w:tc>
      </w:tr>
      <w:tr w:rsidR="00543E6D" w:rsidTr="0088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EC1519">
              <w:t>xlsFile</w:t>
            </w:r>
          </w:p>
        </w:tc>
        <w:tc>
          <w:tcPr>
            <w:tcW w:w="3368" w:type="dxa"/>
          </w:tcPr>
          <w:p w:rsidR="00543E6D" w:rsidRDefault="008873FB" w:rsidP="00C10215">
            <w:pPr>
              <w:cnfStyle w:val="000000100000" w:firstRow="0" w:lastRow="0" w:firstColumn="0" w:lastColumn="0" w:oddVBand="0" w:evenVBand="0" w:oddHBand="1" w:evenHBand="0" w:firstRowFirstColumn="0" w:firstRowLastColumn="0" w:lastRowFirstColumn="0" w:lastRowLastColumn="0"/>
            </w:pPr>
            <w:r>
              <w:t>F</w:t>
            </w:r>
            <w:r w:rsidRPr="00EC1519">
              <w:t>ull path to test data file</w:t>
            </w:r>
            <w:r>
              <w:t xml:space="preserve"> used in test case</w:t>
            </w:r>
          </w:p>
        </w:tc>
        <w:tc>
          <w:tcPr>
            <w:tcW w:w="3600" w:type="dxa"/>
          </w:tcPr>
          <w:p w:rsidR="00543E6D" w:rsidRPr="00D82C38" w:rsidRDefault="00154301" w:rsidP="00D9348A">
            <w:pPr>
              <w:cnfStyle w:val="000000100000" w:firstRow="0" w:lastRow="0" w:firstColumn="0" w:lastColumn="0" w:oddVBand="0" w:evenVBand="0" w:oddHBand="1" w:evenHBand="0" w:firstRowFirstColumn="0" w:firstRowLastColumn="0" w:lastRowFirstColumn="0" w:lastRowLastColumn="0"/>
            </w:pPr>
            <w:r w:rsidRPr="00154301">
              <w:t>D:\SOAPui_Projects\ddt_framework\docs\examples\soap-ui-tests\data\demo_data.xlsx</w:t>
            </w:r>
          </w:p>
        </w:tc>
      </w:tr>
      <w:tr w:rsidR="00543E6D" w:rsidTr="008873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543E6D" w:rsidRPr="00EC1519" w:rsidRDefault="008873FB" w:rsidP="00C10215">
            <w:r w:rsidRPr="00031598">
              <w:t>dataMappingFile</w:t>
            </w:r>
          </w:p>
        </w:tc>
        <w:tc>
          <w:tcPr>
            <w:tcW w:w="3368" w:type="dxa"/>
          </w:tcPr>
          <w:p w:rsidR="00543E6D" w:rsidRDefault="008873FB" w:rsidP="00C10215">
            <w:pPr>
              <w:cnfStyle w:val="000000010000" w:firstRow="0" w:lastRow="0" w:firstColumn="0" w:lastColumn="0" w:oddVBand="0" w:evenVBand="0" w:oddHBand="0" w:evenHBand="1" w:firstRowFirstColumn="0" w:firstRowLastColumn="0" w:lastRowFirstColumn="0" w:lastRowLastColumn="0"/>
            </w:pPr>
            <w:r>
              <w:t>F</w:t>
            </w:r>
            <w:r w:rsidRPr="00031598">
              <w:t>ull path to the variables map file</w:t>
            </w:r>
          </w:p>
        </w:tc>
        <w:tc>
          <w:tcPr>
            <w:tcW w:w="3600" w:type="dxa"/>
          </w:tcPr>
          <w:p w:rsidR="00543E6D" w:rsidRPr="00D82C38" w:rsidRDefault="00154301" w:rsidP="00C10215">
            <w:pPr>
              <w:cnfStyle w:val="000000010000" w:firstRow="0" w:lastRow="0" w:firstColumn="0" w:lastColumn="0" w:oddVBand="0" w:evenVBand="0" w:oddHBand="0" w:evenHBand="1" w:firstRowFirstColumn="0" w:firstRowLastColumn="0" w:lastRowFirstColumn="0" w:lastRowLastColumn="0"/>
            </w:pPr>
            <w:r w:rsidRPr="00154301">
              <w:t>D:\SOAPui_Projects\ddt_framework\docs\examples\soap-ui-tests\maps\demo_maps.xlsx</w:t>
            </w:r>
          </w:p>
        </w:tc>
      </w:tr>
    </w:tbl>
    <w:p w:rsidR="00EC2A38" w:rsidRPr="00920D74" w:rsidRDefault="00EC2A38" w:rsidP="00A80AD5">
      <w:pPr>
        <w:pStyle w:val="BodyText"/>
      </w:pPr>
    </w:p>
    <w:p w:rsidR="006013F7" w:rsidRDefault="00DD2E79" w:rsidP="006D3569">
      <w:pPr>
        <w:pStyle w:val="BodyText"/>
        <w:jc w:val="center"/>
        <w:rPr>
          <w:noProof/>
        </w:rPr>
      </w:pPr>
      <w:r>
        <w:rPr>
          <w:noProof/>
        </w:rPr>
        <w:drawing>
          <wp:inline distT="0" distB="0" distL="0" distR="0" wp14:anchorId="6B625560" wp14:editId="367241FB">
            <wp:extent cx="5941695" cy="436753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4367530"/>
                    </a:xfrm>
                    <a:prstGeom prst="rect">
                      <a:avLst/>
                    </a:prstGeom>
                  </pic:spPr>
                </pic:pic>
              </a:graphicData>
            </a:graphic>
          </wp:inline>
        </w:drawing>
      </w:r>
    </w:p>
    <w:p w:rsidR="006013F7" w:rsidRDefault="006013F7" w:rsidP="00DD2E79">
      <w:pPr>
        <w:pStyle w:val="Captionstyle"/>
      </w:pPr>
      <w:r>
        <w:t xml:space="preserve">Figure </w:t>
      </w:r>
      <w:r w:rsidR="00EA28FA">
        <w:fldChar w:fldCharType="begin"/>
      </w:r>
      <w:r w:rsidR="00EA28FA">
        <w:instrText xml:space="preserve"> SEQ Figure \* ARABIC </w:instrText>
      </w:r>
      <w:r w:rsidR="00EA28FA">
        <w:fldChar w:fldCharType="separate"/>
      </w:r>
      <w:r w:rsidR="009D0591">
        <w:rPr>
          <w:noProof/>
        </w:rPr>
        <w:t>11</w:t>
      </w:r>
      <w:r w:rsidR="00EA28FA">
        <w:rPr>
          <w:noProof/>
        </w:rPr>
        <w:fldChar w:fldCharType="end"/>
      </w:r>
      <w:r>
        <w:t xml:space="preserve"> Custom Properties for TestCase in the SoapUI project</w:t>
      </w:r>
    </w:p>
    <w:p w:rsidR="00301836" w:rsidRPr="00221110" w:rsidRDefault="00301836" w:rsidP="00301836">
      <w:pPr>
        <w:pStyle w:val="Heading2"/>
      </w:pPr>
      <w:bookmarkStart w:id="69" w:name="_Toc428544126"/>
      <w:bookmarkStart w:id="70" w:name="_Toc453946312"/>
      <w:r>
        <w:t>Data Driven Test Scenario</w:t>
      </w:r>
      <w:bookmarkEnd w:id="69"/>
      <w:bookmarkEnd w:id="70"/>
    </w:p>
    <w:p w:rsidR="00A80AD5" w:rsidRDefault="00A80AD5" w:rsidP="00A80AD5">
      <w:pPr>
        <w:pStyle w:val="WarningStyle"/>
      </w:pPr>
      <w:r w:rsidRPr="00C63088">
        <w:t>Test case «Data driven scenario» should have following options (ctrl + shift + o)</w:t>
      </w:r>
      <w:r>
        <w:t>:</w:t>
      </w:r>
    </w:p>
    <w:p w:rsidR="00A80AD5" w:rsidRDefault="00A80AD5" w:rsidP="00EA28FA">
      <w:pPr>
        <w:pStyle w:val="ListNumber"/>
        <w:numPr>
          <w:ilvl w:val="0"/>
          <w:numId w:val="24"/>
        </w:numPr>
      </w:pPr>
      <w:r w:rsidRPr="00C63088">
        <w:t xml:space="preserve">“Maintain HTTP session” – </w:t>
      </w:r>
      <w:r>
        <w:t>set to ‘</w:t>
      </w:r>
      <w:r w:rsidRPr="00C63088">
        <w:t>ON</w:t>
      </w:r>
      <w:r>
        <w:t>’;</w:t>
      </w:r>
      <w:r w:rsidRPr="00C63088">
        <w:t xml:space="preserve"> and</w:t>
      </w:r>
    </w:p>
    <w:p w:rsidR="00A80AD5" w:rsidRDefault="00A80AD5" w:rsidP="003D6076">
      <w:pPr>
        <w:pStyle w:val="ListNumber"/>
      </w:pPr>
      <w:r w:rsidRPr="00C63088">
        <w:t xml:space="preserve">“Abort test if an error occurs” – </w:t>
      </w:r>
      <w:r>
        <w:t>set to ‘O</w:t>
      </w:r>
      <w:r w:rsidRPr="00C63088">
        <w:t>FF</w:t>
      </w:r>
      <w:r>
        <w:t>’</w:t>
      </w:r>
      <w:r w:rsidRPr="00C63088">
        <w:t>.</w:t>
      </w:r>
    </w:p>
    <w:p w:rsidR="00DD2E79" w:rsidRDefault="00DD2E79" w:rsidP="00DD2E79">
      <w:pPr>
        <w:pStyle w:val="BodyText"/>
        <w:jc w:val="center"/>
      </w:pPr>
      <w:r>
        <w:rPr>
          <w:noProof/>
        </w:rPr>
        <w:lastRenderedPageBreak/>
        <w:drawing>
          <wp:inline distT="0" distB="0" distL="0" distR="0" wp14:anchorId="585A08A2" wp14:editId="110A0F83">
            <wp:extent cx="3496665" cy="215814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8190" cy="2171430"/>
                    </a:xfrm>
                    <a:prstGeom prst="rect">
                      <a:avLst/>
                    </a:prstGeom>
                  </pic:spPr>
                </pic:pic>
              </a:graphicData>
            </a:graphic>
          </wp:inline>
        </w:drawing>
      </w:r>
    </w:p>
    <w:p w:rsidR="00DD2E79" w:rsidRDefault="00DD2E79" w:rsidP="00DD2E79">
      <w:pPr>
        <w:pStyle w:val="Captionstyle"/>
      </w:pPr>
      <w:r>
        <w:t>Figure 12  ‘Data driven scenario’ test case options</w:t>
      </w:r>
    </w:p>
    <w:p w:rsidR="00DD2E79" w:rsidRDefault="00DD2E79" w:rsidP="00DD2E79">
      <w:pPr>
        <w:pStyle w:val="ListNumber"/>
        <w:numPr>
          <w:ilvl w:val="0"/>
          <w:numId w:val="0"/>
        </w:numPr>
      </w:pPr>
    </w:p>
    <w:p w:rsidR="001F10E9" w:rsidRPr="00C155EE" w:rsidRDefault="00705C20" w:rsidP="001F10E9">
      <w:pPr>
        <w:pStyle w:val="Heading3"/>
      </w:pPr>
      <w:bookmarkStart w:id="71" w:name="_Toc453946313"/>
      <w:r w:rsidRPr="003B43A0">
        <w:t>Test Case Structure</w:t>
      </w:r>
      <w:bookmarkEnd w:id="71"/>
    </w:p>
    <w:p w:rsidR="00A80AD5" w:rsidRDefault="00705C20" w:rsidP="00A80AD5">
      <w:pPr>
        <w:pStyle w:val="BodyText"/>
      </w:pPr>
      <w:r>
        <w:t>Test case consists of Groovy scripts to manage test step workflow, REST Requests test steps and manual step to perform custom action if required.</w:t>
      </w:r>
    </w:p>
    <w:p w:rsidR="00C10215" w:rsidRDefault="00C10215" w:rsidP="00DD2E79">
      <w:pPr>
        <w:pStyle w:val="Captionstyle"/>
      </w:pPr>
      <w:r>
        <w:t xml:space="preserve">Table </w:t>
      </w:r>
      <w:r w:rsidR="00EA28FA">
        <w:fldChar w:fldCharType="begin"/>
      </w:r>
      <w:r w:rsidR="00EA28FA">
        <w:instrText xml:space="preserve"> SEQ Table \* ARABIC </w:instrText>
      </w:r>
      <w:r w:rsidR="00EA28FA">
        <w:fldChar w:fldCharType="separate"/>
      </w:r>
      <w:r>
        <w:rPr>
          <w:noProof/>
        </w:rPr>
        <w:t>9</w:t>
      </w:r>
      <w:r w:rsidR="00EA28FA">
        <w:rPr>
          <w:noProof/>
        </w:rPr>
        <w:fldChar w:fldCharType="end"/>
      </w:r>
      <w:r>
        <w:t xml:space="preserve"> TestStep descriptions</w:t>
      </w:r>
    </w:p>
    <w:tbl>
      <w:tblPr>
        <w:tblStyle w:val="TableEPAM"/>
        <w:tblW w:w="0" w:type="auto"/>
        <w:tblInd w:w="108" w:type="dxa"/>
        <w:tblLook w:val="04A0" w:firstRow="1" w:lastRow="0" w:firstColumn="1" w:lastColumn="0" w:noHBand="0" w:noVBand="1"/>
      </w:tblPr>
      <w:tblGrid>
        <w:gridCol w:w="3181"/>
        <w:gridCol w:w="3212"/>
        <w:gridCol w:w="2846"/>
      </w:tblGrid>
      <w:tr w:rsidR="00C10215" w:rsidTr="009D059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239" w:type="dxa"/>
            <w:gridSpan w:val="3"/>
          </w:tcPr>
          <w:p w:rsidR="00C10215" w:rsidRPr="00DA6CF4" w:rsidRDefault="00C10215" w:rsidP="00C10215">
            <w:r>
              <w:t>TestStep List</w:t>
            </w:r>
          </w:p>
        </w:tc>
      </w:tr>
      <w:tr w:rsidR="00C10215" w:rsidTr="009D059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81" w:type="dxa"/>
          </w:tcPr>
          <w:p w:rsidR="00C10215" w:rsidRPr="00DA6CF4" w:rsidRDefault="00C10215" w:rsidP="00C10215">
            <w:r>
              <w:t>TestStep</w:t>
            </w:r>
            <w:r w:rsidR="00DD468B">
              <w:t xml:space="preserve"> name</w:t>
            </w:r>
          </w:p>
        </w:tc>
        <w:tc>
          <w:tcPr>
            <w:tcW w:w="3212" w:type="dxa"/>
          </w:tcPr>
          <w:p w:rsidR="00C10215" w:rsidRPr="00DA6CF4" w:rsidRDefault="00DD468B" w:rsidP="00C10215">
            <w:pPr>
              <w:cnfStyle w:val="100000000000" w:firstRow="1" w:lastRow="0" w:firstColumn="0" w:lastColumn="0" w:oddVBand="0" w:evenVBand="0" w:oddHBand="0" w:evenHBand="0" w:firstRowFirstColumn="0" w:firstRowLastColumn="0" w:lastRowFirstColumn="0" w:lastRowLastColumn="0"/>
            </w:pPr>
            <w:r>
              <w:t>Type</w:t>
            </w:r>
          </w:p>
        </w:tc>
        <w:tc>
          <w:tcPr>
            <w:tcW w:w="2846" w:type="dxa"/>
          </w:tcPr>
          <w:p w:rsidR="00C10215" w:rsidRPr="00DA6CF4" w:rsidRDefault="00DD468B" w:rsidP="00C10215">
            <w:pPr>
              <w:cnfStyle w:val="100000000000" w:firstRow="1" w:lastRow="0" w:firstColumn="0" w:lastColumn="0" w:oddVBand="0" w:evenVBand="0" w:oddHBand="0" w:evenHBand="0" w:firstRowFirstColumn="0" w:firstRowLastColumn="0" w:lastRowFirstColumn="0" w:lastRowLastColumn="0"/>
            </w:pPr>
            <w:r>
              <w:t>Description</w:t>
            </w:r>
          </w:p>
        </w:tc>
      </w:tr>
      <w:tr w:rsidR="00C10215"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C10215" w:rsidRPr="00DA6CF4" w:rsidRDefault="00DD468B" w:rsidP="00DD468B">
            <w:r>
              <w:t>Before</w:t>
            </w:r>
          </w:p>
        </w:tc>
        <w:tc>
          <w:tcPr>
            <w:tcW w:w="3212" w:type="dxa"/>
          </w:tcPr>
          <w:p w:rsidR="00C10215" w:rsidRPr="00DA6CF4" w:rsidRDefault="00DD468B" w:rsidP="00DD468B">
            <w:pPr>
              <w:cnfStyle w:val="000000100000" w:firstRow="0" w:lastRow="0" w:firstColumn="0" w:lastColumn="0" w:oddVBand="0" w:evenVBand="0" w:oddHBand="1" w:evenHBand="0" w:firstRowFirstColumn="0" w:firstRowLastColumn="0" w:lastRowFirstColumn="0" w:lastRowLastColumn="0"/>
            </w:pPr>
            <w:r>
              <w:t>Groovy script</w:t>
            </w:r>
          </w:p>
        </w:tc>
        <w:tc>
          <w:tcPr>
            <w:tcW w:w="2846" w:type="dxa"/>
          </w:tcPr>
          <w:p w:rsidR="00C10215" w:rsidRPr="00DA6CF4" w:rsidRDefault="00DD468B" w:rsidP="00C10215">
            <w:pPr>
              <w:cnfStyle w:val="000000100000" w:firstRow="0" w:lastRow="0" w:firstColumn="0" w:lastColumn="0" w:oddVBand="0" w:evenVBand="0" w:oddHBand="1" w:evenHBand="0" w:firstRowFirstColumn="0" w:firstRowLastColumn="0" w:lastRowFirstColumn="0" w:lastRowLastColumn="0"/>
            </w:pPr>
            <w:r>
              <w:t xml:space="preserve">Run the ‘prepareTestCase’ method from </w:t>
            </w:r>
            <w:r w:rsidR="006242A5">
              <w:t>DDT</w:t>
            </w:r>
            <w:r w:rsidR="006242A5" w:rsidRPr="0036453A">
              <w:t xml:space="preserve"> </w:t>
            </w:r>
            <w:r w:rsidR="006242A5">
              <w:t>F</w:t>
            </w:r>
            <w:r w:rsidR="006242A5" w:rsidRPr="0036453A">
              <w:t>ramework</w:t>
            </w:r>
            <w:r>
              <w:t xml:space="preserve"> Library</w:t>
            </w:r>
          </w:p>
        </w:tc>
      </w:tr>
      <w:tr w:rsidR="00DD468B"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DD468B" w:rsidRDefault="00DD468B" w:rsidP="00DD468B">
            <w:r>
              <w:t>data driver</w:t>
            </w:r>
          </w:p>
        </w:tc>
        <w:tc>
          <w:tcPr>
            <w:tcW w:w="3212" w:type="dxa"/>
          </w:tcPr>
          <w:p w:rsidR="00DD468B" w:rsidRPr="00DA6CF4" w:rsidRDefault="00DD468B" w:rsidP="00DD468B">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DD468B" w:rsidRDefault="00DD468B" w:rsidP="00DD468B">
            <w:pPr>
              <w:cnfStyle w:val="000000010000" w:firstRow="0" w:lastRow="0" w:firstColumn="0" w:lastColumn="0" w:oddVBand="0" w:evenVBand="0" w:oddHBand="0" w:evenHBand="1" w:firstRowFirstColumn="0" w:firstRowLastColumn="0" w:lastRowFirstColumn="0" w:lastRowLastColumn="0"/>
            </w:pPr>
            <w:r>
              <w:t>Run the ‘</w:t>
            </w:r>
            <w:r w:rsidRPr="00D2019D">
              <w:t>dataDriver</w:t>
            </w:r>
            <w:r>
              <w:t xml:space="preserve">’ method from </w:t>
            </w:r>
            <w:r w:rsidR="006242A5">
              <w:t>DDT</w:t>
            </w:r>
            <w:r w:rsidR="006242A5" w:rsidRPr="0036453A">
              <w:t xml:space="preserve"> </w:t>
            </w:r>
            <w:r w:rsidR="006242A5">
              <w:t>F</w:t>
            </w:r>
            <w:r w:rsidR="006242A5" w:rsidRPr="0036453A">
              <w:t>ramework</w:t>
            </w:r>
            <w:r>
              <w:t xml:space="preserve"> Library</w:t>
            </w:r>
          </w:p>
        </w:tc>
      </w:tr>
      <w:tr w:rsidR="00DD468B"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DD468B" w:rsidRDefault="00DD468B" w:rsidP="00DD468B">
            <w:r>
              <w:t>POST</w:t>
            </w:r>
          </w:p>
        </w:tc>
        <w:tc>
          <w:tcPr>
            <w:tcW w:w="3212" w:type="dxa"/>
          </w:tcPr>
          <w:p w:rsidR="00DD468B" w:rsidRDefault="00DD468B" w:rsidP="00DD468B">
            <w:pPr>
              <w:cnfStyle w:val="000000100000" w:firstRow="0" w:lastRow="0" w:firstColumn="0" w:lastColumn="0" w:oddVBand="0" w:evenVBand="0" w:oddHBand="1" w:evenHBand="0" w:firstRowFirstColumn="0" w:firstRowLastColumn="0" w:lastRowFirstColumn="0" w:lastRowLastColumn="0"/>
            </w:pPr>
            <w:r>
              <w:t>REST request</w:t>
            </w:r>
          </w:p>
        </w:tc>
        <w:tc>
          <w:tcPr>
            <w:tcW w:w="2846" w:type="dxa"/>
          </w:tcPr>
          <w:p w:rsidR="00DD468B" w:rsidRDefault="00DD468B" w:rsidP="00EA28FA">
            <w:pPr>
              <w:pStyle w:val="TableNumberedList"/>
              <w:numPr>
                <w:ilvl w:val="0"/>
                <w:numId w:val="12"/>
              </w:numPr>
              <w:cnfStyle w:val="000000100000" w:firstRow="0" w:lastRow="0" w:firstColumn="0" w:lastColumn="0" w:oddVBand="0" w:evenVBand="0" w:oddHBand="1" w:evenHBand="0" w:firstRowFirstColumn="0" w:firstRowLastColumn="0" w:lastRowFirstColumn="0" w:lastRowLastColumn="0"/>
            </w:pPr>
            <w:r>
              <w:t>Send POST request.</w:t>
            </w:r>
          </w:p>
          <w:p w:rsidR="00DD468B" w:rsidRPr="00DD468B" w:rsidRDefault="00DD468B" w:rsidP="00EA28FA">
            <w:pPr>
              <w:pStyle w:val="TableNumberedList"/>
              <w:numPr>
                <w:ilvl w:val="0"/>
                <w:numId w:val="12"/>
              </w:numPr>
              <w:cnfStyle w:val="000000100000" w:firstRow="0" w:lastRow="0" w:firstColumn="0" w:lastColumn="0" w:oddVBand="0" w:evenVBand="0" w:oddHBand="1" w:evenHBand="0" w:firstRowFirstColumn="0" w:firstRowLastColumn="0" w:lastRowFirstColumn="0" w:lastRowLastColumn="0"/>
            </w:pPr>
            <w:r w:rsidRPr="00CF1179">
              <w:t>Run the script</w:t>
            </w:r>
            <w:r w:rsidR="00CF1179">
              <w:t xml:space="preserve"> </w:t>
            </w:r>
            <w:r w:rsidR="00537882">
              <w:t>a</w:t>
            </w:r>
            <w:r w:rsidR="00537882" w:rsidRPr="00CF1179">
              <w:t>ssertio</w:t>
            </w:r>
            <w:r w:rsidR="00537882">
              <w:t>n</w:t>
            </w:r>
            <w:r w:rsidRPr="00CF1179">
              <w:t xml:space="preserve"> </w:t>
            </w:r>
            <w:r>
              <w:t>method</w:t>
            </w:r>
            <w:r w:rsidR="00E21DCF">
              <w:t>s</w:t>
            </w:r>
            <w:r>
              <w:t xml:space="preserve"> </w:t>
            </w:r>
            <w:r w:rsidRPr="00CF1179">
              <w:t xml:space="preserve">from </w:t>
            </w:r>
            <w:r w:rsidR="006242A5">
              <w:t>DDT</w:t>
            </w:r>
            <w:r w:rsidR="006242A5" w:rsidRPr="0036453A">
              <w:t xml:space="preserve"> </w:t>
            </w:r>
            <w:r w:rsidR="006242A5">
              <w:t>F</w:t>
            </w:r>
            <w:r w:rsidR="006242A5" w:rsidRPr="0036453A">
              <w:t>ramework</w:t>
            </w:r>
            <w:r w:rsidR="006242A5" w:rsidRPr="00CF1179">
              <w:t xml:space="preserve"> </w:t>
            </w:r>
            <w:r w:rsidRPr="00CF1179">
              <w:t xml:space="preserve">s Library to assert </w:t>
            </w:r>
            <w:r w:rsidR="00537882" w:rsidRPr="00CF1179">
              <w:t>response</w:t>
            </w:r>
            <w:r w:rsidR="00CF1179">
              <w:t>, HTTP code and content-type.</w:t>
            </w:r>
          </w:p>
        </w:tc>
      </w:tr>
      <w:tr w:rsidR="00537882"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537882">
            <w:r>
              <w:t>goto Looper</w:t>
            </w:r>
          </w:p>
        </w:tc>
        <w:tc>
          <w:tcPr>
            <w:tcW w:w="3212" w:type="dxa"/>
          </w:tcPr>
          <w:p w:rsidR="00537882" w:rsidRPr="00DA6CF4" w:rsidRDefault="00537882" w:rsidP="00537882">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537882" w:rsidRDefault="00537882" w:rsidP="00537882">
            <w:pPr>
              <w:cnfStyle w:val="000000010000" w:firstRow="0" w:lastRow="0" w:firstColumn="0" w:lastColumn="0" w:oddVBand="0" w:evenVBand="0" w:oddHBand="0" w:evenHBand="1" w:firstRowFirstColumn="0" w:firstRowLastColumn="0" w:lastRowFirstColumn="0" w:lastRowLastColumn="0"/>
            </w:pPr>
            <w:r>
              <w:t>Go to Looper step</w:t>
            </w:r>
          </w:p>
        </w:tc>
      </w:tr>
      <w:tr w:rsidR="00537882"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t>GET</w:t>
            </w:r>
          </w:p>
        </w:tc>
        <w:tc>
          <w:tcPr>
            <w:tcW w:w="3212" w:type="dxa"/>
          </w:tcPr>
          <w:p w:rsidR="00537882" w:rsidRDefault="00537882" w:rsidP="006D3569">
            <w:pPr>
              <w:cnfStyle w:val="000000100000" w:firstRow="0" w:lastRow="0" w:firstColumn="0" w:lastColumn="0" w:oddVBand="0" w:evenVBand="0" w:oddHBand="1" w:evenHBand="0" w:firstRowFirstColumn="0" w:firstRowLastColumn="0" w:lastRowFirstColumn="0" w:lastRowLastColumn="0"/>
            </w:pPr>
            <w:r>
              <w:t>REST request</w:t>
            </w:r>
          </w:p>
        </w:tc>
        <w:tc>
          <w:tcPr>
            <w:tcW w:w="2846" w:type="dxa"/>
          </w:tcPr>
          <w:p w:rsidR="00537882" w:rsidRDefault="00537882" w:rsidP="00EA28FA">
            <w:pPr>
              <w:pStyle w:val="TableNumberedList"/>
              <w:numPr>
                <w:ilvl w:val="0"/>
                <w:numId w:val="27"/>
              </w:numPr>
              <w:cnfStyle w:val="000000100000" w:firstRow="0" w:lastRow="0" w:firstColumn="0" w:lastColumn="0" w:oddVBand="0" w:evenVBand="0" w:oddHBand="1" w:evenHBand="0" w:firstRowFirstColumn="0" w:firstRowLastColumn="0" w:lastRowFirstColumn="0" w:lastRowLastColumn="0"/>
            </w:pPr>
            <w:r>
              <w:t>Send GET request.</w:t>
            </w:r>
          </w:p>
          <w:p w:rsidR="00537882" w:rsidRPr="00DD468B" w:rsidRDefault="00537882" w:rsidP="00EA28FA">
            <w:pPr>
              <w:pStyle w:val="TableNumberedList"/>
              <w:numPr>
                <w:ilvl w:val="0"/>
                <w:numId w:val="27"/>
              </w:numPr>
              <w:cnfStyle w:val="000000100000" w:firstRow="0" w:lastRow="0" w:firstColumn="0" w:lastColumn="0" w:oddVBand="0" w:evenVBand="0" w:oddHBand="1" w:evenHBand="0" w:firstRowFirstColumn="0" w:firstRowLastColumn="0" w:lastRowFirstColumn="0" w:lastRowLastColumn="0"/>
            </w:pPr>
            <w:r w:rsidRPr="00CF1179">
              <w:t>Run the script</w:t>
            </w:r>
            <w:r>
              <w:t xml:space="preserve"> a</w:t>
            </w:r>
            <w:r w:rsidRPr="00CF1179">
              <w:t>ssertio</w:t>
            </w:r>
            <w:r>
              <w:t>n</w:t>
            </w:r>
            <w:r w:rsidRPr="00CF1179">
              <w:t xml:space="preserve"> </w:t>
            </w:r>
            <w:r>
              <w:t>method</w:t>
            </w:r>
            <w:r w:rsidR="00E21DCF">
              <w:t>s</w:t>
            </w:r>
            <w:r>
              <w:t xml:space="preserve"> </w:t>
            </w:r>
            <w:r w:rsidRPr="00CF1179">
              <w:t xml:space="preserve">from </w:t>
            </w:r>
            <w:r w:rsidR="006242A5">
              <w:t>DDT</w:t>
            </w:r>
            <w:r w:rsidR="006242A5" w:rsidRPr="0036453A">
              <w:t xml:space="preserve"> </w:t>
            </w:r>
            <w:r w:rsidR="006242A5">
              <w:t>F</w:t>
            </w:r>
            <w:r w:rsidR="006242A5" w:rsidRPr="0036453A">
              <w:t>ramework</w:t>
            </w:r>
            <w:r w:rsidRPr="00CF1179">
              <w:t xml:space="preserve"> Library to assert response</w:t>
            </w:r>
            <w:r>
              <w:t>, HTTP code and content-type.</w:t>
            </w:r>
          </w:p>
        </w:tc>
      </w:tr>
      <w:tr w:rsidR="00537882"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t>goto Looper 2</w:t>
            </w:r>
          </w:p>
        </w:tc>
        <w:tc>
          <w:tcPr>
            <w:tcW w:w="3212" w:type="dxa"/>
          </w:tcPr>
          <w:p w:rsidR="00537882" w:rsidRPr="00DA6CF4" w:rsidRDefault="00537882" w:rsidP="006D3569">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537882" w:rsidRDefault="00537882" w:rsidP="006D3569">
            <w:pPr>
              <w:cnfStyle w:val="000000010000" w:firstRow="0" w:lastRow="0" w:firstColumn="0" w:lastColumn="0" w:oddVBand="0" w:evenVBand="0" w:oddHBand="0" w:evenHBand="1" w:firstRowFirstColumn="0" w:firstRowLastColumn="0" w:lastRowFirstColumn="0" w:lastRowLastColumn="0"/>
            </w:pPr>
            <w:r>
              <w:t>Go to Looper step</w:t>
            </w:r>
          </w:p>
        </w:tc>
      </w:tr>
      <w:tr w:rsidR="00537882"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t>DELETE</w:t>
            </w:r>
          </w:p>
        </w:tc>
        <w:tc>
          <w:tcPr>
            <w:tcW w:w="3212" w:type="dxa"/>
          </w:tcPr>
          <w:p w:rsidR="00537882" w:rsidRDefault="00537882" w:rsidP="006D3569">
            <w:pPr>
              <w:cnfStyle w:val="000000100000" w:firstRow="0" w:lastRow="0" w:firstColumn="0" w:lastColumn="0" w:oddVBand="0" w:evenVBand="0" w:oddHBand="1" w:evenHBand="0" w:firstRowFirstColumn="0" w:firstRowLastColumn="0" w:lastRowFirstColumn="0" w:lastRowLastColumn="0"/>
            </w:pPr>
            <w:r>
              <w:t>REST request</w:t>
            </w:r>
          </w:p>
        </w:tc>
        <w:tc>
          <w:tcPr>
            <w:tcW w:w="2846" w:type="dxa"/>
          </w:tcPr>
          <w:p w:rsidR="00537882" w:rsidRDefault="00537882" w:rsidP="00EA28FA">
            <w:pPr>
              <w:pStyle w:val="TableNumberedList"/>
              <w:numPr>
                <w:ilvl w:val="0"/>
                <w:numId w:val="28"/>
              </w:numPr>
              <w:cnfStyle w:val="000000100000" w:firstRow="0" w:lastRow="0" w:firstColumn="0" w:lastColumn="0" w:oddVBand="0" w:evenVBand="0" w:oddHBand="1" w:evenHBand="0" w:firstRowFirstColumn="0" w:firstRowLastColumn="0" w:lastRowFirstColumn="0" w:lastRowLastColumn="0"/>
            </w:pPr>
            <w:r>
              <w:t>Send DELETE request.</w:t>
            </w:r>
          </w:p>
          <w:p w:rsidR="00537882" w:rsidRPr="00DD468B" w:rsidRDefault="00537882" w:rsidP="00EA28FA">
            <w:pPr>
              <w:pStyle w:val="TableNumberedList"/>
              <w:numPr>
                <w:ilvl w:val="0"/>
                <w:numId w:val="28"/>
              </w:numPr>
              <w:cnfStyle w:val="000000100000" w:firstRow="0" w:lastRow="0" w:firstColumn="0" w:lastColumn="0" w:oddVBand="0" w:evenVBand="0" w:oddHBand="1" w:evenHBand="0" w:firstRowFirstColumn="0" w:firstRowLastColumn="0" w:lastRowFirstColumn="0" w:lastRowLastColumn="0"/>
            </w:pPr>
            <w:r w:rsidRPr="00CF1179">
              <w:t>Run the script</w:t>
            </w:r>
            <w:r>
              <w:t xml:space="preserve"> a</w:t>
            </w:r>
            <w:r w:rsidRPr="00CF1179">
              <w:t>ssertio</w:t>
            </w:r>
            <w:r>
              <w:t>ns</w:t>
            </w:r>
            <w:r w:rsidRPr="00CF1179">
              <w:t xml:space="preserve"> </w:t>
            </w:r>
            <w:r>
              <w:t>method</w:t>
            </w:r>
            <w:r w:rsidR="00E21DCF">
              <w:t>s</w:t>
            </w:r>
            <w:r>
              <w:t xml:space="preserve"> </w:t>
            </w:r>
            <w:r w:rsidRPr="00CF1179">
              <w:t xml:space="preserve">from </w:t>
            </w:r>
            <w:r w:rsidR="006242A5">
              <w:t>DDT</w:t>
            </w:r>
            <w:r w:rsidR="006242A5" w:rsidRPr="0036453A">
              <w:t xml:space="preserve"> </w:t>
            </w:r>
            <w:r w:rsidR="006242A5">
              <w:t>F</w:t>
            </w:r>
            <w:r w:rsidR="006242A5" w:rsidRPr="0036453A">
              <w:t>ramework</w:t>
            </w:r>
            <w:r w:rsidRPr="00CF1179">
              <w:t xml:space="preserve"> Library to assert response</w:t>
            </w:r>
            <w:r>
              <w:t>, HTTP code and content-type.</w:t>
            </w:r>
          </w:p>
        </w:tc>
      </w:tr>
      <w:tr w:rsidR="00537882"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t>goto Looper 3</w:t>
            </w:r>
          </w:p>
        </w:tc>
        <w:tc>
          <w:tcPr>
            <w:tcW w:w="3212" w:type="dxa"/>
          </w:tcPr>
          <w:p w:rsidR="00537882" w:rsidRPr="00DA6CF4" w:rsidRDefault="00537882" w:rsidP="006D3569">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537882" w:rsidRDefault="00537882" w:rsidP="006D3569">
            <w:pPr>
              <w:cnfStyle w:val="000000010000" w:firstRow="0" w:lastRow="0" w:firstColumn="0" w:lastColumn="0" w:oddVBand="0" w:evenVBand="0" w:oddHBand="0" w:evenHBand="1" w:firstRowFirstColumn="0" w:firstRowLastColumn="0" w:lastRowFirstColumn="0" w:lastRowLastColumn="0"/>
            </w:pPr>
            <w:r>
              <w:t>Go to Looper step</w:t>
            </w:r>
          </w:p>
        </w:tc>
      </w:tr>
      <w:tr w:rsidR="00537882"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rsidRPr="001B485D">
              <w:t>PUT</w:t>
            </w:r>
          </w:p>
        </w:tc>
        <w:tc>
          <w:tcPr>
            <w:tcW w:w="3212" w:type="dxa"/>
          </w:tcPr>
          <w:p w:rsidR="00537882" w:rsidRDefault="00537882" w:rsidP="006D3569">
            <w:pPr>
              <w:cnfStyle w:val="000000100000" w:firstRow="0" w:lastRow="0" w:firstColumn="0" w:lastColumn="0" w:oddVBand="0" w:evenVBand="0" w:oddHBand="1" w:evenHBand="0" w:firstRowFirstColumn="0" w:firstRowLastColumn="0" w:lastRowFirstColumn="0" w:lastRowLastColumn="0"/>
            </w:pPr>
            <w:r>
              <w:t>REST request</w:t>
            </w:r>
          </w:p>
        </w:tc>
        <w:tc>
          <w:tcPr>
            <w:tcW w:w="2846" w:type="dxa"/>
          </w:tcPr>
          <w:p w:rsidR="00537882" w:rsidRDefault="00537882" w:rsidP="00EA28FA">
            <w:pPr>
              <w:pStyle w:val="TableNumberedList"/>
              <w:numPr>
                <w:ilvl w:val="0"/>
                <w:numId w:val="29"/>
              </w:numPr>
              <w:cnfStyle w:val="000000100000" w:firstRow="0" w:lastRow="0" w:firstColumn="0" w:lastColumn="0" w:oddVBand="0" w:evenVBand="0" w:oddHBand="1" w:evenHBand="0" w:firstRowFirstColumn="0" w:firstRowLastColumn="0" w:lastRowFirstColumn="0" w:lastRowLastColumn="0"/>
            </w:pPr>
            <w:r>
              <w:t xml:space="preserve">Send </w:t>
            </w:r>
            <w:r w:rsidRPr="001B485D">
              <w:t>PUT</w:t>
            </w:r>
            <w:r w:rsidRPr="001B485D">
              <w:rPr>
                <w:lang w:val="ru-RU"/>
              </w:rPr>
              <w:t xml:space="preserve"> </w:t>
            </w:r>
            <w:r>
              <w:t>request.</w:t>
            </w:r>
          </w:p>
          <w:p w:rsidR="00537882" w:rsidRPr="00DD468B" w:rsidRDefault="00537882" w:rsidP="00EA28FA">
            <w:pPr>
              <w:pStyle w:val="TableNumberedList"/>
              <w:numPr>
                <w:ilvl w:val="0"/>
                <w:numId w:val="29"/>
              </w:numPr>
              <w:cnfStyle w:val="000000100000" w:firstRow="0" w:lastRow="0" w:firstColumn="0" w:lastColumn="0" w:oddVBand="0" w:evenVBand="0" w:oddHBand="1" w:evenHBand="0" w:firstRowFirstColumn="0" w:firstRowLastColumn="0" w:lastRowFirstColumn="0" w:lastRowLastColumn="0"/>
            </w:pPr>
            <w:r w:rsidRPr="00CF1179">
              <w:t>Run the script</w:t>
            </w:r>
            <w:r>
              <w:t xml:space="preserve"> a</w:t>
            </w:r>
            <w:r w:rsidRPr="00CF1179">
              <w:t>ssertio</w:t>
            </w:r>
            <w:r>
              <w:t>n</w:t>
            </w:r>
            <w:r w:rsidRPr="00CF1179">
              <w:t xml:space="preserve"> </w:t>
            </w:r>
            <w:r>
              <w:t>method</w:t>
            </w:r>
            <w:r w:rsidR="00E21DCF" w:rsidRPr="00E21DCF">
              <w:t>s</w:t>
            </w:r>
            <w:r>
              <w:t xml:space="preserve"> </w:t>
            </w:r>
            <w:r w:rsidRPr="00CF1179">
              <w:t xml:space="preserve">from </w:t>
            </w:r>
            <w:r w:rsidR="006242A5">
              <w:t>DDT</w:t>
            </w:r>
            <w:r w:rsidR="006242A5" w:rsidRPr="0036453A">
              <w:t xml:space="preserve"> </w:t>
            </w:r>
            <w:r w:rsidR="006242A5">
              <w:t>F</w:t>
            </w:r>
            <w:r w:rsidR="006242A5" w:rsidRPr="0036453A">
              <w:t>ramework</w:t>
            </w:r>
            <w:r w:rsidRPr="00CF1179">
              <w:t xml:space="preserve"> Library to assert response</w:t>
            </w:r>
            <w:r>
              <w:t>, HTTP code and content-type.</w:t>
            </w:r>
          </w:p>
        </w:tc>
      </w:tr>
      <w:tr w:rsidR="00537882"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lastRenderedPageBreak/>
              <w:t>goto Looper 4</w:t>
            </w:r>
          </w:p>
        </w:tc>
        <w:tc>
          <w:tcPr>
            <w:tcW w:w="3212" w:type="dxa"/>
          </w:tcPr>
          <w:p w:rsidR="00537882" w:rsidRPr="00DA6CF4" w:rsidRDefault="00537882" w:rsidP="006D3569">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537882" w:rsidRDefault="00537882" w:rsidP="006D3569">
            <w:pPr>
              <w:cnfStyle w:val="000000010000" w:firstRow="0" w:lastRow="0" w:firstColumn="0" w:lastColumn="0" w:oddVBand="0" w:evenVBand="0" w:oddHBand="0" w:evenHBand="1" w:firstRowFirstColumn="0" w:firstRowLastColumn="0" w:lastRowFirstColumn="0" w:lastRowLastColumn="0"/>
            </w:pPr>
            <w:r>
              <w:t>Go to Looper step</w:t>
            </w:r>
          </w:p>
        </w:tc>
      </w:tr>
      <w:tr w:rsidR="00537882"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t>PAUSE</w:t>
            </w:r>
          </w:p>
        </w:tc>
        <w:tc>
          <w:tcPr>
            <w:tcW w:w="3212" w:type="dxa"/>
          </w:tcPr>
          <w:p w:rsidR="00537882" w:rsidRPr="00DA6CF4" w:rsidRDefault="00537882" w:rsidP="006D3569">
            <w:pPr>
              <w:cnfStyle w:val="000000100000" w:firstRow="0" w:lastRow="0" w:firstColumn="0" w:lastColumn="0" w:oddVBand="0" w:evenVBand="0" w:oddHBand="1" w:evenHBand="0" w:firstRowFirstColumn="0" w:firstRowLastColumn="0" w:lastRowFirstColumn="0" w:lastRowLastColumn="0"/>
            </w:pPr>
            <w:r>
              <w:t>Manual step</w:t>
            </w:r>
          </w:p>
        </w:tc>
        <w:tc>
          <w:tcPr>
            <w:tcW w:w="2846" w:type="dxa"/>
          </w:tcPr>
          <w:p w:rsidR="00537882" w:rsidRDefault="00537882" w:rsidP="00EA28FA">
            <w:pPr>
              <w:pStyle w:val="TableNumberedList"/>
              <w:numPr>
                <w:ilvl w:val="0"/>
                <w:numId w:val="25"/>
              </w:numPr>
              <w:cnfStyle w:val="000000100000" w:firstRow="0" w:lastRow="0" w:firstColumn="0" w:lastColumn="0" w:oddVBand="0" w:evenVBand="0" w:oddHBand="1" w:evenHBand="0" w:firstRowFirstColumn="0" w:firstRowLastColumn="0" w:lastRowFirstColumn="0" w:lastRowLastColumn="0"/>
            </w:pPr>
            <w:r>
              <w:t>Perform the</w:t>
            </w:r>
            <w:r w:rsidRPr="001B485D">
              <w:rPr>
                <w:lang w:val="ru-RU"/>
              </w:rPr>
              <w:t xml:space="preserve"> </w:t>
            </w:r>
            <w:r>
              <w:t>Manual step.</w:t>
            </w:r>
          </w:p>
          <w:p w:rsidR="00537882" w:rsidRPr="00DD468B" w:rsidRDefault="00537882" w:rsidP="00EA28FA">
            <w:pPr>
              <w:pStyle w:val="TableNumberedList"/>
              <w:numPr>
                <w:ilvl w:val="0"/>
                <w:numId w:val="25"/>
              </w:numPr>
              <w:cnfStyle w:val="000000100000" w:firstRow="0" w:lastRow="0" w:firstColumn="0" w:lastColumn="0" w:oddVBand="0" w:evenVBand="0" w:oddHBand="1" w:evenHBand="0" w:firstRowFirstColumn="0" w:firstRowLastColumn="0" w:lastRowFirstColumn="0" w:lastRowLastColumn="0"/>
            </w:pPr>
            <w:r>
              <w:t>Wait</w:t>
            </w:r>
            <w:r w:rsidRPr="00622339">
              <w:t xml:space="preserve"> </w:t>
            </w:r>
            <w:r>
              <w:t>actions</w:t>
            </w:r>
            <w:r w:rsidRPr="00622339">
              <w:t xml:space="preserve"> </w:t>
            </w:r>
            <w:r>
              <w:t>from</w:t>
            </w:r>
            <w:r w:rsidRPr="00622339">
              <w:t xml:space="preserve"> </w:t>
            </w:r>
            <w:r>
              <w:t>tester</w:t>
            </w:r>
            <w:r w:rsidRPr="00622339">
              <w:t xml:space="preserve"> (</w:t>
            </w:r>
            <w:r>
              <w:t>e</w:t>
            </w:r>
            <w:r w:rsidRPr="00622339">
              <w:t>.</w:t>
            </w:r>
            <w:r>
              <w:t>g</w:t>
            </w:r>
            <w:r w:rsidRPr="00622339">
              <w:t xml:space="preserve">. </w:t>
            </w:r>
            <w:r>
              <w:t>set</w:t>
            </w:r>
            <w:r w:rsidRPr="00622339">
              <w:t xml:space="preserve"> </w:t>
            </w:r>
            <w:r>
              <w:t>filters</w:t>
            </w:r>
            <w:r w:rsidRPr="00622339">
              <w:t xml:space="preserve"> </w:t>
            </w:r>
            <w:r>
              <w:t>or modify data).</w:t>
            </w:r>
          </w:p>
        </w:tc>
      </w:tr>
      <w:tr w:rsidR="00537882"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537882" w:rsidRDefault="00537882" w:rsidP="006D3569">
            <w:r>
              <w:t>goto Looper 5</w:t>
            </w:r>
          </w:p>
        </w:tc>
        <w:tc>
          <w:tcPr>
            <w:tcW w:w="3212" w:type="dxa"/>
          </w:tcPr>
          <w:p w:rsidR="00537882" w:rsidRPr="00DA6CF4" w:rsidRDefault="00537882" w:rsidP="006D3569">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537882" w:rsidRDefault="00537882" w:rsidP="006D3569">
            <w:pPr>
              <w:cnfStyle w:val="000000010000" w:firstRow="0" w:lastRow="0" w:firstColumn="0" w:lastColumn="0" w:oddVBand="0" w:evenVBand="0" w:oddHBand="0" w:evenHBand="1" w:firstRowFirstColumn="0" w:firstRowLastColumn="0" w:lastRowFirstColumn="0" w:lastRowLastColumn="0"/>
            </w:pPr>
            <w:r>
              <w:t>Go to Looper step</w:t>
            </w:r>
          </w:p>
        </w:tc>
      </w:tr>
      <w:tr w:rsidR="009622E4"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9622E4" w:rsidRDefault="009622E4" w:rsidP="003D6076">
            <w:r>
              <w:t>OPTIONS</w:t>
            </w:r>
          </w:p>
        </w:tc>
        <w:tc>
          <w:tcPr>
            <w:tcW w:w="3212" w:type="dxa"/>
          </w:tcPr>
          <w:p w:rsidR="009622E4" w:rsidRDefault="009622E4" w:rsidP="003D6076">
            <w:pPr>
              <w:cnfStyle w:val="000000100000" w:firstRow="0" w:lastRow="0" w:firstColumn="0" w:lastColumn="0" w:oddVBand="0" w:evenVBand="0" w:oddHBand="1" w:evenHBand="0" w:firstRowFirstColumn="0" w:firstRowLastColumn="0" w:lastRowFirstColumn="0" w:lastRowLastColumn="0"/>
            </w:pPr>
            <w:r>
              <w:t>REST request</w:t>
            </w:r>
          </w:p>
        </w:tc>
        <w:tc>
          <w:tcPr>
            <w:tcW w:w="2846" w:type="dxa"/>
          </w:tcPr>
          <w:p w:rsidR="009622E4" w:rsidRDefault="009622E4" w:rsidP="00EA28FA">
            <w:pPr>
              <w:pStyle w:val="TableNumberedList"/>
              <w:numPr>
                <w:ilvl w:val="0"/>
                <w:numId w:val="39"/>
              </w:numPr>
              <w:cnfStyle w:val="000000100000" w:firstRow="0" w:lastRow="0" w:firstColumn="0" w:lastColumn="0" w:oddVBand="0" w:evenVBand="0" w:oddHBand="1" w:evenHBand="0" w:firstRowFirstColumn="0" w:firstRowLastColumn="0" w:lastRowFirstColumn="0" w:lastRowLastColumn="0"/>
            </w:pPr>
            <w:r>
              <w:t>Send OPTIONS</w:t>
            </w:r>
            <w:r w:rsidRPr="001B485D">
              <w:rPr>
                <w:lang w:val="ru-RU"/>
              </w:rPr>
              <w:t xml:space="preserve"> </w:t>
            </w:r>
            <w:r>
              <w:t>request.</w:t>
            </w:r>
          </w:p>
          <w:p w:rsidR="009622E4" w:rsidRPr="00DD468B" w:rsidRDefault="009622E4" w:rsidP="00EA28FA">
            <w:pPr>
              <w:pStyle w:val="TableNumberedList"/>
              <w:numPr>
                <w:ilvl w:val="0"/>
                <w:numId w:val="39"/>
              </w:numPr>
              <w:cnfStyle w:val="000000100000" w:firstRow="0" w:lastRow="0" w:firstColumn="0" w:lastColumn="0" w:oddVBand="0" w:evenVBand="0" w:oddHBand="1" w:evenHBand="0" w:firstRowFirstColumn="0" w:firstRowLastColumn="0" w:lastRowFirstColumn="0" w:lastRowLastColumn="0"/>
            </w:pPr>
            <w:r w:rsidRPr="00CF1179">
              <w:t>Run the script</w:t>
            </w:r>
            <w:r>
              <w:t xml:space="preserve"> a</w:t>
            </w:r>
            <w:r w:rsidRPr="00CF1179">
              <w:t>ssertio</w:t>
            </w:r>
            <w:r>
              <w:t>n</w:t>
            </w:r>
            <w:r w:rsidRPr="00CF1179">
              <w:t xml:space="preserve"> </w:t>
            </w:r>
            <w:r>
              <w:t>method</w:t>
            </w:r>
            <w:r w:rsidRPr="00E21DCF">
              <w:t>s</w:t>
            </w:r>
            <w:r>
              <w:t xml:space="preserve"> </w:t>
            </w:r>
            <w:r w:rsidRPr="00CF1179">
              <w:t xml:space="preserve">from </w:t>
            </w:r>
            <w:r w:rsidR="006242A5">
              <w:t>DDT</w:t>
            </w:r>
            <w:r w:rsidR="006242A5" w:rsidRPr="0036453A">
              <w:t xml:space="preserve"> </w:t>
            </w:r>
            <w:r w:rsidR="006242A5">
              <w:t>F</w:t>
            </w:r>
            <w:r w:rsidR="006242A5" w:rsidRPr="0036453A">
              <w:t>ramework</w:t>
            </w:r>
            <w:r w:rsidRPr="00CF1179">
              <w:t xml:space="preserve"> Library to assert response</w:t>
            </w:r>
            <w:r>
              <w:t>, HTTP code and content-type.</w:t>
            </w:r>
          </w:p>
        </w:tc>
      </w:tr>
      <w:tr w:rsidR="009622E4"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9622E4" w:rsidRDefault="009622E4" w:rsidP="003D6076">
            <w:r>
              <w:t>goto Looper 6</w:t>
            </w:r>
          </w:p>
        </w:tc>
        <w:tc>
          <w:tcPr>
            <w:tcW w:w="3212" w:type="dxa"/>
          </w:tcPr>
          <w:p w:rsidR="009622E4" w:rsidRPr="00DA6CF4" w:rsidRDefault="009622E4" w:rsidP="003D6076">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9622E4" w:rsidRDefault="009622E4" w:rsidP="003D6076">
            <w:pPr>
              <w:cnfStyle w:val="000000010000" w:firstRow="0" w:lastRow="0" w:firstColumn="0" w:lastColumn="0" w:oddVBand="0" w:evenVBand="0" w:oddHBand="0" w:evenHBand="1" w:firstRowFirstColumn="0" w:firstRowLastColumn="0" w:lastRowFirstColumn="0" w:lastRowLastColumn="0"/>
            </w:pPr>
            <w:r>
              <w:t>Go to Looper step</w:t>
            </w:r>
          </w:p>
        </w:tc>
      </w:tr>
      <w:tr w:rsidR="00E21DCF"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E21DCF" w:rsidRDefault="00E21DCF" w:rsidP="00E21DCF">
            <w:r>
              <w:t>JDBC</w:t>
            </w:r>
          </w:p>
        </w:tc>
        <w:tc>
          <w:tcPr>
            <w:tcW w:w="3212" w:type="dxa"/>
          </w:tcPr>
          <w:p w:rsidR="00E21DCF" w:rsidRDefault="00E21DCF" w:rsidP="00E21DCF">
            <w:pPr>
              <w:cnfStyle w:val="000000100000" w:firstRow="0" w:lastRow="0" w:firstColumn="0" w:lastColumn="0" w:oddVBand="0" w:evenVBand="0" w:oddHBand="1" w:evenHBand="0" w:firstRowFirstColumn="0" w:firstRowLastColumn="0" w:lastRowFirstColumn="0" w:lastRowLastColumn="0"/>
            </w:pPr>
            <w:r>
              <w:t>JDBC request</w:t>
            </w:r>
          </w:p>
        </w:tc>
        <w:tc>
          <w:tcPr>
            <w:tcW w:w="2846" w:type="dxa"/>
          </w:tcPr>
          <w:p w:rsidR="00E21DCF" w:rsidRDefault="00E21DCF" w:rsidP="00EA28FA">
            <w:pPr>
              <w:pStyle w:val="TableNumberedList"/>
              <w:numPr>
                <w:ilvl w:val="0"/>
                <w:numId w:val="38"/>
              </w:numPr>
              <w:cnfStyle w:val="000000100000" w:firstRow="0" w:lastRow="0" w:firstColumn="0" w:lastColumn="0" w:oddVBand="0" w:evenVBand="0" w:oddHBand="1" w:evenHBand="0" w:firstRowFirstColumn="0" w:firstRowLastColumn="0" w:lastRowFirstColumn="0" w:lastRowLastColumn="0"/>
            </w:pPr>
            <w:r>
              <w:t>Send JDBC</w:t>
            </w:r>
            <w:r w:rsidRPr="001B485D">
              <w:rPr>
                <w:lang w:val="ru-RU"/>
              </w:rPr>
              <w:t xml:space="preserve"> </w:t>
            </w:r>
            <w:r>
              <w:t>request.</w:t>
            </w:r>
          </w:p>
          <w:p w:rsidR="00E21DCF" w:rsidRPr="00DD468B" w:rsidRDefault="00E21DCF" w:rsidP="00EA28FA">
            <w:pPr>
              <w:pStyle w:val="TableNumberedList"/>
              <w:numPr>
                <w:ilvl w:val="0"/>
                <w:numId w:val="38"/>
              </w:numPr>
              <w:cnfStyle w:val="000000100000" w:firstRow="0" w:lastRow="0" w:firstColumn="0" w:lastColumn="0" w:oddVBand="0" w:evenVBand="0" w:oddHBand="1" w:evenHBand="0" w:firstRowFirstColumn="0" w:firstRowLastColumn="0" w:lastRowFirstColumn="0" w:lastRowLastColumn="0"/>
            </w:pPr>
            <w:r w:rsidRPr="00CF1179">
              <w:t>Run the script</w:t>
            </w:r>
            <w:r>
              <w:t xml:space="preserve"> a</w:t>
            </w:r>
            <w:r w:rsidRPr="00CF1179">
              <w:t>ssertio</w:t>
            </w:r>
            <w:r>
              <w:t>n</w:t>
            </w:r>
            <w:r w:rsidRPr="00CF1179">
              <w:t xml:space="preserve"> </w:t>
            </w:r>
            <w:r>
              <w:t xml:space="preserve">methods </w:t>
            </w:r>
            <w:r w:rsidRPr="00CF1179">
              <w:t xml:space="preserve">from </w:t>
            </w:r>
            <w:r w:rsidR="006242A5">
              <w:t>DDT</w:t>
            </w:r>
            <w:r w:rsidR="006242A5" w:rsidRPr="0036453A">
              <w:t xml:space="preserve"> </w:t>
            </w:r>
            <w:r w:rsidR="006242A5">
              <w:t>F</w:t>
            </w:r>
            <w:r w:rsidR="006242A5" w:rsidRPr="0036453A">
              <w:t>ramework</w:t>
            </w:r>
            <w:r w:rsidRPr="00CF1179">
              <w:t xml:space="preserve"> to assert response</w:t>
            </w:r>
            <w:r>
              <w:t>, HTTP code and content-type.</w:t>
            </w:r>
          </w:p>
        </w:tc>
      </w:tr>
      <w:tr w:rsidR="00E21DCF"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E21DCF" w:rsidRDefault="00E21DCF" w:rsidP="00E21DCF">
            <w:r>
              <w:t>goto Looper 6</w:t>
            </w:r>
          </w:p>
        </w:tc>
        <w:tc>
          <w:tcPr>
            <w:tcW w:w="3212" w:type="dxa"/>
          </w:tcPr>
          <w:p w:rsidR="00E21DCF" w:rsidRPr="00DA6CF4" w:rsidRDefault="00E21DCF" w:rsidP="00E21DCF">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E21DCF" w:rsidRDefault="00E21DCF" w:rsidP="00E21DCF">
            <w:pPr>
              <w:cnfStyle w:val="000000010000" w:firstRow="0" w:lastRow="0" w:firstColumn="0" w:lastColumn="0" w:oddVBand="0" w:evenVBand="0" w:oddHBand="0" w:evenHBand="1" w:firstRowFirstColumn="0" w:firstRowLastColumn="0" w:lastRowFirstColumn="0" w:lastRowLastColumn="0"/>
            </w:pPr>
            <w:r>
              <w:t>Go to Looper step</w:t>
            </w:r>
          </w:p>
        </w:tc>
      </w:tr>
      <w:tr w:rsidR="009622E4" w:rsidTr="009D059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9622E4" w:rsidRDefault="009622E4" w:rsidP="003D6076">
            <w:r>
              <w:t>WAIT</w:t>
            </w:r>
          </w:p>
        </w:tc>
        <w:tc>
          <w:tcPr>
            <w:tcW w:w="3212" w:type="dxa"/>
          </w:tcPr>
          <w:p w:rsidR="009622E4" w:rsidRPr="00DA6CF4" w:rsidRDefault="009622E4" w:rsidP="003D6076">
            <w:pPr>
              <w:cnfStyle w:val="000000100000" w:firstRow="0" w:lastRow="0" w:firstColumn="0" w:lastColumn="0" w:oddVBand="0" w:evenVBand="0" w:oddHBand="1" w:evenHBand="0" w:firstRowFirstColumn="0" w:firstRowLastColumn="0" w:lastRowFirstColumn="0" w:lastRowLastColumn="0"/>
            </w:pPr>
            <w:r>
              <w:t>Groovy script</w:t>
            </w:r>
          </w:p>
        </w:tc>
        <w:tc>
          <w:tcPr>
            <w:tcW w:w="2846" w:type="dxa"/>
          </w:tcPr>
          <w:p w:rsidR="009622E4" w:rsidRPr="00DD468B" w:rsidRDefault="009622E4" w:rsidP="00EA28FA">
            <w:pPr>
              <w:pStyle w:val="TableNumberedList"/>
              <w:numPr>
                <w:ilvl w:val="0"/>
                <w:numId w:val="26"/>
              </w:numPr>
              <w:cnfStyle w:val="000000100000" w:firstRow="0" w:lastRow="0" w:firstColumn="0" w:lastColumn="0" w:oddVBand="0" w:evenVBand="0" w:oddHBand="1" w:evenHBand="0" w:firstRowFirstColumn="0" w:firstRowLastColumn="0" w:lastRowFirstColumn="0" w:lastRowLastColumn="0"/>
            </w:pPr>
            <w:r>
              <w:t>Sleep for time specified by user.</w:t>
            </w:r>
          </w:p>
        </w:tc>
      </w:tr>
      <w:tr w:rsidR="00E21DCF" w:rsidTr="009D059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81" w:type="dxa"/>
          </w:tcPr>
          <w:p w:rsidR="00E21DCF" w:rsidRDefault="00FE0919" w:rsidP="00E21DCF">
            <w:r>
              <w:t>Loo</w:t>
            </w:r>
            <w:r w:rsidR="00E21DCF">
              <w:t>per</w:t>
            </w:r>
          </w:p>
        </w:tc>
        <w:tc>
          <w:tcPr>
            <w:tcW w:w="3212" w:type="dxa"/>
          </w:tcPr>
          <w:p w:rsidR="00E21DCF" w:rsidRPr="00DA6CF4" w:rsidRDefault="00E21DCF" w:rsidP="00E21DCF">
            <w:pPr>
              <w:cnfStyle w:val="000000010000" w:firstRow="0" w:lastRow="0" w:firstColumn="0" w:lastColumn="0" w:oddVBand="0" w:evenVBand="0" w:oddHBand="0" w:evenHBand="1" w:firstRowFirstColumn="0" w:firstRowLastColumn="0" w:lastRowFirstColumn="0" w:lastRowLastColumn="0"/>
            </w:pPr>
            <w:r>
              <w:t>Groovy script</w:t>
            </w:r>
          </w:p>
        </w:tc>
        <w:tc>
          <w:tcPr>
            <w:tcW w:w="2846" w:type="dxa"/>
          </w:tcPr>
          <w:p w:rsidR="00E21DCF" w:rsidRDefault="00E21DCF" w:rsidP="00E21DCF">
            <w:pPr>
              <w:cnfStyle w:val="000000010000" w:firstRow="0" w:lastRow="0" w:firstColumn="0" w:lastColumn="0" w:oddVBand="0" w:evenVBand="0" w:oddHBand="0" w:evenHBand="1" w:firstRowFirstColumn="0" w:firstRowLastColumn="0" w:lastRowFirstColumn="0" w:lastRowLastColumn="0"/>
            </w:pPr>
            <w:r w:rsidRPr="00615378">
              <w:t>Go to the ‘data driver’ step until reach the end of test data file</w:t>
            </w:r>
          </w:p>
        </w:tc>
      </w:tr>
    </w:tbl>
    <w:p w:rsidR="00C10215" w:rsidRDefault="00C10215" w:rsidP="00C10215">
      <w:pPr>
        <w:pStyle w:val="BodyText"/>
      </w:pPr>
    </w:p>
    <w:p w:rsidR="006D3569" w:rsidRPr="006D3569" w:rsidRDefault="006A249C" w:rsidP="006D3569">
      <w:pPr>
        <w:pStyle w:val="NoteStyle"/>
      </w:pPr>
      <w:r>
        <w:t>All TestSteps names are case sensitive.</w:t>
      </w:r>
    </w:p>
    <w:p w:rsidR="006D3569" w:rsidRDefault="00345A2F" w:rsidP="006D3569">
      <w:pPr>
        <w:pStyle w:val="BodyText"/>
        <w:jc w:val="center"/>
        <w:rPr>
          <w:noProof/>
        </w:rPr>
      </w:pPr>
      <w:r>
        <w:rPr>
          <w:noProof/>
        </w:rPr>
        <w:lastRenderedPageBreak/>
        <w:drawing>
          <wp:inline distT="0" distB="0" distL="0" distR="0" wp14:anchorId="55866195" wp14:editId="65ECD1C8">
            <wp:extent cx="5941695" cy="436689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4366895"/>
                    </a:xfrm>
                    <a:prstGeom prst="rect">
                      <a:avLst/>
                    </a:prstGeom>
                  </pic:spPr>
                </pic:pic>
              </a:graphicData>
            </a:graphic>
          </wp:inline>
        </w:drawing>
      </w:r>
    </w:p>
    <w:p w:rsidR="006D3569" w:rsidRDefault="006D3569" w:rsidP="00DD2E79">
      <w:pPr>
        <w:pStyle w:val="Captionstyle"/>
      </w:pPr>
      <w:r>
        <w:t xml:space="preserve">Figure </w:t>
      </w:r>
      <w:r w:rsidR="00EA28FA">
        <w:fldChar w:fldCharType="begin"/>
      </w:r>
      <w:r w:rsidR="00EA28FA">
        <w:instrText xml:space="preserve"> SEQ Figure \* ARABIC </w:instrText>
      </w:r>
      <w:r w:rsidR="00EA28FA">
        <w:fldChar w:fldCharType="separate"/>
      </w:r>
      <w:r w:rsidR="009D0591">
        <w:rPr>
          <w:noProof/>
        </w:rPr>
        <w:t>1</w:t>
      </w:r>
      <w:r w:rsidR="00EA28FA">
        <w:rPr>
          <w:noProof/>
        </w:rPr>
        <w:fldChar w:fldCharType="end"/>
      </w:r>
      <w:r w:rsidR="00345A2F">
        <w:rPr>
          <w:noProof/>
        </w:rPr>
        <w:t>3</w:t>
      </w:r>
      <w:r>
        <w:t xml:space="preserve"> TestCase</w:t>
      </w:r>
      <w:r w:rsidR="009138DC">
        <w:t xml:space="preserve"> structure</w:t>
      </w:r>
      <w:r>
        <w:t xml:space="preserve"> in the SoapUI project</w:t>
      </w:r>
    </w:p>
    <w:p w:rsidR="009E4403" w:rsidRPr="00C155EE" w:rsidRDefault="009E4403" w:rsidP="009E4403">
      <w:pPr>
        <w:pStyle w:val="Heading3"/>
      </w:pPr>
      <w:bookmarkStart w:id="72" w:name="_Toc453946314"/>
      <w:r>
        <w:t>‘Before’ Test Step</w:t>
      </w:r>
      <w:bookmarkEnd w:id="72"/>
    </w:p>
    <w:p w:rsidR="009E4403" w:rsidRDefault="009E4403" w:rsidP="009E4403">
      <w:pPr>
        <w:pStyle w:val="BodyText"/>
      </w:pPr>
      <w:r>
        <w:t>The ‘Before’ test step prepares test case for execution. It loads properties from SoapUI project</w:t>
      </w:r>
      <w:r w:rsidR="0009205C">
        <w:t xml:space="preserve"> custom properties or from properties </w:t>
      </w:r>
      <w:r>
        <w:t>configuration file and sets following properties to TestCase Custom Properties:</w:t>
      </w:r>
    </w:p>
    <w:p w:rsidR="009E4403" w:rsidRDefault="009E4403" w:rsidP="00EA28FA">
      <w:pPr>
        <w:pStyle w:val="ListNumber"/>
        <w:numPr>
          <w:ilvl w:val="0"/>
          <w:numId w:val="37"/>
        </w:numPr>
      </w:pPr>
      <w:r>
        <w:t>‘</w:t>
      </w:r>
      <w:r w:rsidRPr="00997E65">
        <w:t>endPoint</w:t>
      </w:r>
      <w:r>
        <w:t>’ – default endpoint for REST Requests;</w:t>
      </w:r>
    </w:p>
    <w:p w:rsidR="009E4403" w:rsidRDefault="009E4403" w:rsidP="003D6076">
      <w:pPr>
        <w:pStyle w:val="ListNumber"/>
      </w:pPr>
      <w:r>
        <w:t>‘</w:t>
      </w:r>
      <w:r w:rsidRPr="00997E65">
        <w:t>dataMappingFile</w:t>
      </w:r>
      <w:r>
        <w:t>’ – map file with values to resolve variables in test data;</w:t>
      </w:r>
    </w:p>
    <w:p w:rsidR="009E4403" w:rsidRDefault="009E4403" w:rsidP="003D6076">
      <w:pPr>
        <w:pStyle w:val="ListNumber"/>
      </w:pPr>
      <w:r>
        <w:t>‘</w:t>
      </w:r>
      <w:r w:rsidRPr="00997E65">
        <w:t>currentRow</w:t>
      </w:r>
      <w:r>
        <w:t>’ – set to ‘0’ and it indicates row from test data file which is processed at current iteration;</w:t>
      </w:r>
    </w:p>
    <w:p w:rsidR="009E4403" w:rsidRDefault="009E4403" w:rsidP="003D6076">
      <w:pPr>
        <w:pStyle w:val="ListNumber"/>
      </w:pPr>
      <w:r>
        <w:t>‘</w:t>
      </w:r>
      <w:r w:rsidRPr="00997E65">
        <w:t>countRows</w:t>
      </w:r>
      <w:r>
        <w:t>’ – set to ‘0’ and it indicates row count from test data file;</w:t>
      </w:r>
    </w:p>
    <w:p w:rsidR="009E4403" w:rsidRDefault="009E4403" w:rsidP="003D6076">
      <w:pPr>
        <w:pStyle w:val="ListNumber"/>
      </w:pPr>
      <w:r>
        <w:t>‘</w:t>
      </w:r>
      <w:r w:rsidRPr="00997E65">
        <w:t>currentResponse</w:t>
      </w:r>
      <w:r>
        <w:t>’ – empty string and it used to store response from REST Request to assert it with expected value;</w:t>
      </w:r>
    </w:p>
    <w:p w:rsidR="009E4403" w:rsidRDefault="009E4403" w:rsidP="003D6076">
      <w:pPr>
        <w:pStyle w:val="ListNumber"/>
      </w:pPr>
      <w:r>
        <w:t>‘</w:t>
      </w:r>
      <w:r w:rsidRPr="00997E65">
        <w:t>evalResponse</w:t>
      </w:r>
      <w:r>
        <w:t>’ – empty string and it used to store script for response evaluation to process it before response assertion;</w:t>
      </w:r>
    </w:p>
    <w:p w:rsidR="009E4403" w:rsidRDefault="009E4403" w:rsidP="003D6076">
      <w:pPr>
        <w:pStyle w:val="ListNumber"/>
      </w:pPr>
      <w:r w:rsidRPr="00244A38">
        <w:t>‘xlsFile</w:t>
      </w:r>
      <w:r>
        <w:t>’ – full path to data file used in current test case. It defined by ‘dataPath’ project property and ‘</w:t>
      </w:r>
      <w:r w:rsidRPr="00FB6126">
        <w:t>datafile</w:t>
      </w:r>
      <w:r>
        <w:t>’ test suite property: ‘</w:t>
      </w:r>
      <w:r w:rsidRPr="00244A38">
        <w:t>xlsFile</w:t>
      </w:r>
      <w:r>
        <w:t>’ = ’dataPath’ + ’</w:t>
      </w:r>
      <w:r w:rsidRPr="00FB6126">
        <w:t>datafile</w:t>
      </w:r>
      <w:r>
        <w:t>’.</w:t>
      </w:r>
    </w:p>
    <w:p w:rsidR="00F96D9B" w:rsidRDefault="00F96D9B" w:rsidP="003D6076">
      <w:pPr>
        <w:pStyle w:val="ListNumber"/>
      </w:pPr>
      <w:r>
        <w:t>‘cookie’</w:t>
      </w:r>
      <w:r w:rsidR="0009205C" w:rsidRPr="0009205C">
        <w:t xml:space="preserve"> – </w:t>
      </w:r>
      <w:r w:rsidR="0009205C">
        <w:t>value from ‘cookie’ project/configuration file property or empty</w:t>
      </w:r>
    </w:p>
    <w:p w:rsidR="00F96D9B" w:rsidRDefault="00F96D9B" w:rsidP="003D6076">
      <w:pPr>
        <w:pStyle w:val="ListNumber"/>
      </w:pPr>
      <w:r>
        <w:t>‘reportPath’</w:t>
      </w:r>
      <w:r w:rsidR="0009205C">
        <w:t xml:space="preserve"> – path to put reports files if </w:t>
      </w:r>
      <w:r w:rsidR="0009205C">
        <w:t>‘</w:t>
      </w:r>
      <w:r w:rsidR="0009205C">
        <w:t>reportPath</w:t>
      </w:r>
      <w:r w:rsidR="0009205C">
        <w:t>’ project/configuration file property</w:t>
      </w:r>
      <w:r w:rsidR="0009205C">
        <w:t xml:space="preserve"> is defined or empty</w:t>
      </w:r>
    </w:p>
    <w:p w:rsidR="009E4403" w:rsidRDefault="009E4403" w:rsidP="009E4403">
      <w:pPr>
        <w:pStyle w:val="BodyText"/>
      </w:pPr>
      <w:r>
        <w:t xml:space="preserve">The ‘Before’ test step uses the ‘prepareTestCase’ method in TestCaseUtils class of </w:t>
      </w:r>
      <w:r w:rsidR="006242A5">
        <w:t>DDT</w:t>
      </w:r>
      <w:r w:rsidR="006242A5" w:rsidRPr="0036453A">
        <w:t xml:space="preserve"> </w:t>
      </w:r>
      <w:r w:rsidR="006242A5">
        <w:t>F</w:t>
      </w:r>
      <w:r w:rsidR="006242A5" w:rsidRPr="0036453A">
        <w:t>ramework</w:t>
      </w:r>
      <w:r>
        <w:t xml:space="preserve"> Library.</w:t>
      </w:r>
    </w:p>
    <w:p w:rsidR="009E4403" w:rsidRDefault="009E4403" w:rsidP="009E4403">
      <w:pPr>
        <w:pStyle w:val="Code"/>
      </w:pPr>
      <w:r w:rsidRPr="00110658">
        <w:t>TestCaseUtils.prepareTestCase(context)</w:t>
      </w:r>
    </w:p>
    <w:p w:rsidR="00DA7E0C" w:rsidRDefault="00FE0919" w:rsidP="00DA7E0C">
      <w:pPr>
        <w:pStyle w:val="BodyText"/>
        <w:jc w:val="center"/>
        <w:rPr>
          <w:noProof/>
        </w:rPr>
      </w:pPr>
      <w:r>
        <w:rPr>
          <w:noProof/>
        </w:rPr>
        <w:lastRenderedPageBreak/>
        <w:drawing>
          <wp:inline distT="0" distB="0" distL="0" distR="0" wp14:anchorId="0DA331FC" wp14:editId="38A65400">
            <wp:extent cx="3650285" cy="244619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5293" cy="2456256"/>
                    </a:xfrm>
                    <a:prstGeom prst="rect">
                      <a:avLst/>
                    </a:prstGeom>
                  </pic:spPr>
                </pic:pic>
              </a:graphicData>
            </a:graphic>
          </wp:inline>
        </w:drawing>
      </w:r>
    </w:p>
    <w:p w:rsidR="00DA7E0C" w:rsidRDefault="00DA7E0C" w:rsidP="00DD2E79">
      <w:pPr>
        <w:pStyle w:val="Captionstyle"/>
      </w:pPr>
      <w:r>
        <w:t xml:space="preserve">Figure </w:t>
      </w:r>
      <w:r w:rsidR="00EA28FA">
        <w:fldChar w:fldCharType="begin"/>
      </w:r>
      <w:r w:rsidR="00EA28FA">
        <w:instrText xml:space="preserve"> SEQ Figure \* ARABIC </w:instrText>
      </w:r>
      <w:r w:rsidR="00EA28FA">
        <w:fldChar w:fldCharType="separate"/>
      </w:r>
      <w:r w:rsidR="002A1D82">
        <w:rPr>
          <w:noProof/>
        </w:rPr>
        <w:t>1</w:t>
      </w:r>
      <w:r w:rsidR="00EA28FA">
        <w:rPr>
          <w:noProof/>
        </w:rPr>
        <w:fldChar w:fldCharType="end"/>
      </w:r>
      <w:r w:rsidR="00FE0919">
        <w:rPr>
          <w:noProof/>
        </w:rPr>
        <w:t>4</w:t>
      </w:r>
      <w:r>
        <w:t xml:space="preserve"> ‘Before’ TestStep</w:t>
      </w:r>
    </w:p>
    <w:p w:rsidR="00C226E6" w:rsidRPr="00C155EE" w:rsidRDefault="009D7FAE" w:rsidP="00C226E6">
      <w:pPr>
        <w:pStyle w:val="Heading3"/>
      </w:pPr>
      <w:bookmarkStart w:id="73" w:name="_Toc453946315"/>
      <w:r>
        <w:t>‘data driver’ Test Step</w:t>
      </w:r>
      <w:bookmarkEnd w:id="73"/>
    </w:p>
    <w:p w:rsidR="00C226E6" w:rsidRDefault="009D7FAE" w:rsidP="00C226E6">
      <w:pPr>
        <w:pStyle w:val="BodyText"/>
      </w:pPr>
      <w:r>
        <w:t>The ‘data driver’ test step iterates over test data file, sets test step parameters, resolves variables in test data and navigates to appropriate test step for execution. At each iteration, it gets data from an appropriate row until reaches the end of file or an empty row. If the row with data not commented then it may be processed:</w:t>
      </w:r>
    </w:p>
    <w:p w:rsidR="00C226E6" w:rsidRDefault="009D7FAE" w:rsidP="00EA28FA">
      <w:pPr>
        <w:pStyle w:val="ListNumber"/>
        <w:numPr>
          <w:ilvl w:val="0"/>
          <w:numId w:val="30"/>
        </w:numPr>
      </w:pPr>
      <w:r>
        <w:t>Resolve all properties in test data;</w:t>
      </w:r>
    </w:p>
    <w:p w:rsidR="00C226E6" w:rsidRDefault="009D7FAE" w:rsidP="00EA28FA">
      <w:pPr>
        <w:pStyle w:val="ListNumber"/>
        <w:numPr>
          <w:ilvl w:val="0"/>
          <w:numId w:val="30"/>
        </w:numPr>
      </w:pPr>
      <w:r>
        <w:t>Resolve all variables</w:t>
      </w:r>
      <w:r w:rsidR="00C54B4E">
        <w:t>/objects(products)</w:t>
      </w:r>
      <w:r>
        <w:t xml:space="preserve"> in test data;</w:t>
      </w:r>
    </w:p>
    <w:p w:rsidR="00C226E6" w:rsidRDefault="009D7FAE" w:rsidP="00EA28FA">
      <w:pPr>
        <w:pStyle w:val="ListNumber"/>
        <w:numPr>
          <w:ilvl w:val="0"/>
          <w:numId w:val="30"/>
        </w:numPr>
      </w:pPr>
      <w:r>
        <w:t>Get test step name from test data;</w:t>
      </w:r>
    </w:p>
    <w:p w:rsidR="00C226E6" w:rsidRDefault="009D7FAE" w:rsidP="00EA28FA">
      <w:pPr>
        <w:pStyle w:val="ListNumber"/>
        <w:numPr>
          <w:ilvl w:val="0"/>
          <w:numId w:val="30"/>
        </w:numPr>
      </w:pPr>
      <w:r>
        <w:t>If test step is equal to REST method, then</w:t>
      </w:r>
    </w:p>
    <w:p w:rsidR="009D7FAE" w:rsidRDefault="009D7FAE" w:rsidP="00EA28FA">
      <w:pPr>
        <w:pStyle w:val="ListNumber"/>
        <w:numPr>
          <w:ilvl w:val="1"/>
          <w:numId w:val="30"/>
        </w:numPr>
      </w:pPr>
      <w:r>
        <w:t>Set endpoint from test data to REST method;</w:t>
      </w:r>
    </w:p>
    <w:p w:rsidR="009D7FAE" w:rsidRDefault="009D7FAE" w:rsidP="00EA28FA">
      <w:pPr>
        <w:pStyle w:val="ListNumber"/>
        <w:numPr>
          <w:ilvl w:val="1"/>
          <w:numId w:val="30"/>
        </w:numPr>
      </w:pPr>
      <w:r>
        <w:t>Set headers to request if defined;</w:t>
      </w:r>
    </w:p>
    <w:p w:rsidR="009D7FAE" w:rsidRDefault="009D7FAE" w:rsidP="00EA28FA">
      <w:pPr>
        <w:pStyle w:val="ListNumber"/>
        <w:numPr>
          <w:ilvl w:val="1"/>
          <w:numId w:val="30"/>
        </w:numPr>
      </w:pPr>
      <w:r>
        <w:t>Set resource path;</w:t>
      </w:r>
    </w:p>
    <w:p w:rsidR="009D7FAE" w:rsidRDefault="009D7FAE" w:rsidP="00EA28FA">
      <w:pPr>
        <w:pStyle w:val="ListNumber"/>
        <w:numPr>
          <w:ilvl w:val="1"/>
          <w:numId w:val="30"/>
        </w:numPr>
      </w:pPr>
      <w:r>
        <w:t>Set media type;</w:t>
      </w:r>
    </w:p>
    <w:p w:rsidR="009D7FAE" w:rsidRDefault="009D7FAE" w:rsidP="00EA28FA">
      <w:pPr>
        <w:pStyle w:val="ListNumber"/>
        <w:numPr>
          <w:ilvl w:val="1"/>
          <w:numId w:val="30"/>
        </w:numPr>
      </w:pPr>
      <w:r>
        <w:t>Process and set request content from data;</w:t>
      </w:r>
    </w:p>
    <w:p w:rsidR="009D7FAE" w:rsidRDefault="009D7FAE" w:rsidP="00EA28FA">
      <w:pPr>
        <w:pStyle w:val="ListNumber"/>
        <w:numPr>
          <w:ilvl w:val="1"/>
          <w:numId w:val="30"/>
        </w:numPr>
      </w:pPr>
      <w:r>
        <w:t xml:space="preserve">Process and set </w:t>
      </w:r>
      <w:r w:rsidR="00C54B4E">
        <w:t>request parameters;</w:t>
      </w:r>
    </w:p>
    <w:p w:rsidR="00C54B4E" w:rsidRDefault="00C54B4E" w:rsidP="00EA28FA">
      <w:pPr>
        <w:pStyle w:val="ListNumber"/>
        <w:numPr>
          <w:ilvl w:val="1"/>
          <w:numId w:val="30"/>
        </w:numPr>
      </w:pPr>
      <w:r>
        <w:t>Set/Enable assertions</w:t>
      </w:r>
    </w:p>
    <w:p w:rsidR="00C54B4E" w:rsidRDefault="00C54B4E" w:rsidP="00EA28FA">
      <w:pPr>
        <w:pStyle w:val="ListNumber"/>
        <w:numPr>
          <w:ilvl w:val="0"/>
          <w:numId w:val="30"/>
        </w:numPr>
      </w:pPr>
      <w:r>
        <w:t>If test step is equal to JDBC method, then</w:t>
      </w:r>
    </w:p>
    <w:p w:rsidR="00C54B4E" w:rsidRDefault="00C54B4E" w:rsidP="00EA28FA">
      <w:pPr>
        <w:pStyle w:val="ListNumber"/>
        <w:numPr>
          <w:ilvl w:val="1"/>
          <w:numId w:val="30"/>
        </w:numPr>
      </w:pPr>
      <w:r>
        <w:t>Set driver;</w:t>
      </w:r>
    </w:p>
    <w:p w:rsidR="00C54B4E" w:rsidRDefault="00C54B4E" w:rsidP="00EA28FA">
      <w:pPr>
        <w:pStyle w:val="ListNumber"/>
        <w:numPr>
          <w:ilvl w:val="1"/>
          <w:numId w:val="30"/>
        </w:numPr>
      </w:pPr>
      <w:r>
        <w:t>Set connection string</w:t>
      </w:r>
    </w:p>
    <w:p w:rsidR="00C54B4E" w:rsidRDefault="00C54B4E" w:rsidP="00EA28FA">
      <w:pPr>
        <w:pStyle w:val="ListNumber"/>
        <w:numPr>
          <w:ilvl w:val="1"/>
          <w:numId w:val="30"/>
        </w:numPr>
      </w:pPr>
      <w:r>
        <w:t>Process and set SQL query</w:t>
      </w:r>
    </w:p>
    <w:p w:rsidR="00C54B4E" w:rsidRDefault="00C54B4E" w:rsidP="00EA28FA">
      <w:pPr>
        <w:pStyle w:val="ListNumber"/>
        <w:numPr>
          <w:ilvl w:val="1"/>
          <w:numId w:val="30"/>
        </w:numPr>
      </w:pPr>
      <w:r>
        <w:t>Set/Enable assertions</w:t>
      </w:r>
    </w:p>
    <w:p w:rsidR="00C226E6" w:rsidRDefault="009D7FAE" w:rsidP="00EA28FA">
      <w:pPr>
        <w:pStyle w:val="ListNumber"/>
        <w:numPr>
          <w:ilvl w:val="0"/>
          <w:numId w:val="30"/>
        </w:numPr>
      </w:pPr>
      <w:r>
        <w:t>If test step is equal to “PAUSE” manual step, then set step description defined in resource path field of test data;</w:t>
      </w:r>
    </w:p>
    <w:p w:rsidR="00E56707" w:rsidRDefault="00E56707" w:rsidP="00EA28FA">
      <w:pPr>
        <w:pStyle w:val="ListNumber"/>
        <w:numPr>
          <w:ilvl w:val="0"/>
          <w:numId w:val="30"/>
        </w:numPr>
      </w:pPr>
      <w:r>
        <w:t>If test step is equal to FIND method, then</w:t>
      </w:r>
    </w:p>
    <w:p w:rsidR="00E56707" w:rsidRDefault="00E56707" w:rsidP="00EA28FA">
      <w:pPr>
        <w:pStyle w:val="ListNumber"/>
        <w:numPr>
          <w:ilvl w:val="1"/>
          <w:numId w:val="30"/>
        </w:numPr>
      </w:pPr>
      <w:r>
        <w:t xml:space="preserve">Process and set appropriate </w:t>
      </w:r>
      <w:r w:rsidR="00890499">
        <w:t>test step</w:t>
      </w:r>
    </w:p>
    <w:p w:rsidR="00890499" w:rsidRDefault="00890499" w:rsidP="00EA28FA">
      <w:pPr>
        <w:pStyle w:val="ListNumber"/>
        <w:numPr>
          <w:ilvl w:val="1"/>
          <w:numId w:val="30"/>
        </w:numPr>
      </w:pPr>
      <w:r>
        <w:t>Pass control to that test step</w:t>
      </w:r>
    </w:p>
    <w:p w:rsidR="009D7FAE" w:rsidRDefault="009D7FAE" w:rsidP="00EA28FA">
      <w:pPr>
        <w:pStyle w:val="ListNumber"/>
        <w:numPr>
          <w:ilvl w:val="0"/>
          <w:numId w:val="30"/>
        </w:numPr>
      </w:pPr>
      <w:r>
        <w:t>Set the test step description to the test case properties for logging; and</w:t>
      </w:r>
    </w:p>
    <w:p w:rsidR="009D7FAE" w:rsidRDefault="009D7FAE" w:rsidP="00EA28FA">
      <w:pPr>
        <w:pStyle w:val="ListNumber"/>
        <w:numPr>
          <w:ilvl w:val="0"/>
          <w:numId w:val="30"/>
        </w:numPr>
      </w:pPr>
      <w:r>
        <w:t>Give execution control to the appropriate test step.</w:t>
      </w:r>
    </w:p>
    <w:p w:rsidR="00C226E6" w:rsidRDefault="00C33BA7" w:rsidP="00C226E6">
      <w:pPr>
        <w:pStyle w:val="BodyText"/>
      </w:pPr>
      <w:r>
        <w:lastRenderedPageBreak/>
        <w:t>The ‘data driver’ test step uses</w:t>
      </w:r>
      <w:r w:rsidR="00C226E6">
        <w:t xml:space="preserve"> the ‘</w:t>
      </w:r>
      <w:r w:rsidRPr="004F1FC4">
        <w:t>dataDriver</w:t>
      </w:r>
      <w:r>
        <w:t xml:space="preserve">’ </w:t>
      </w:r>
      <w:r w:rsidR="00C226E6">
        <w:t xml:space="preserve">method in TestCaseUtils class of </w:t>
      </w:r>
      <w:r w:rsidR="006242A5">
        <w:t>DDT</w:t>
      </w:r>
      <w:r w:rsidR="006242A5" w:rsidRPr="0036453A">
        <w:t xml:space="preserve"> </w:t>
      </w:r>
      <w:r w:rsidR="006242A5">
        <w:t>F</w:t>
      </w:r>
      <w:r w:rsidR="006242A5" w:rsidRPr="0036453A">
        <w:t>ramework</w:t>
      </w:r>
      <w:r w:rsidR="00C226E6">
        <w:t xml:space="preserve"> Library.</w:t>
      </w:r>
    </w:p>
    <w:p w:rsidR="00C226E6" w:rsidRDefault="00C33BA7" w:rsidP="00C226E6">
      <w:pPr>
        <w:pStyle w:val="Code"/>
      </w:pPr>
      <w:r w:rsidRPr="00110658">
        <w:t>TestCaseUtils.</w:t>
      </w:r>
      <w:r w:rsidRPr="004F1FC4">
        <w:t>dataDriver</w:t>
      </w:r>
      <w:r w:rsidRPr="00110658">
        <w:t>(</w:t>
      </w:r>
      <w:r w:rsidRPr="001646F4">
        <w:t>context,</w:t>
      </w:r>
      <w:r>
        <w:t xml:space="preserve"> </w:t>
      </w:r>
      <w:r w:rsidRPr="001646F4">
        <w:t>testRunner</w:t>
      </w:r>
      <w:r w:rsidRPr="00110658">
        <w:t>)</w:t>
      </w:r>
    </w:p>
    <w:p w:rsidR="00C226E6" w:rsidRDefault="00261CC9" w:rsidP="00C226E6">
      <w:pPr>
        <w:pStyle w:val="BodyText"/>
        <w:jc w:val="center"/>
        <w:rPr>
          <w:noProof/>
        </w:rPr>
      </w:pPr>
      <w:r>
        <w:rPr>
          <w:noProof/>
        </w:rPr>
        <w:drawing>
          <wp:inline distT="0" distB="0" distL="0" distR="0" wp14:anchorId="1A590F9A" wp14:editId="7EF5C01E">
            <wp:extent cx="3920947" cy="243519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6146" cy="2457052"/>
                    </a:xfrm>
                    <a:prstGeom prst="rect">
                      <a:avLst/>
                    </a:prstGeom>
                  </pic:spPr>
                </pic:pic>
              </a:graphicData>
            </a:graphic>
          </wp:inline>
        </w:drawing>
      </w:r>
    </w:p>
    <w:p w:rsidR="00C226E6" w:rsidRDefault="00C226E6" w:rsidP="00DD2E79">
      <w:pPr>
        <w:pStyle w:val="Captionstyle"/>
      </w:pPr>
      <w:r>
        <w:t xml:space="preserve">Figure </w:t>
      </w:r>
      <w:r w:rsidR="00EA28FA">
        <w:fldChar w:fldCharType="begin"/>
      </w:r>
      <w:r w:rsidR="00EA28FA">
        <w:instrText xml:space="preserve"> SEQ Figure \* ARABIC </w:instrText>
      </w:r>
      <w:r w:rsidR="00EA28FA">
        <w:fldChar w:fldCharType="separate"/>
      </w:r>
      <w:r w:rsidR="002A1D82">
        <w:rPr>
          <w:noProof/>
        </w:rPr>
        <w:t>1</w:t>
      </w:r>
      <w:r w:rsidR="00EA28FA">
        <w:rPr>
          <w:noProof/>
        </w:rPr>
        <w:fldChar w:fldCharType="end"/>
      </w:r>
      <w:r w:rsidR="00FE0919">
        <w:rPr>
          <w:noProof/>
        </w:rPr>
        <w:t>5</w:t>
      </w:r>
      <w:r>
        <w:t xml:space="preserve"> ‘</w:t>
      </w:r>
      <w:r w:rsidR="00624EE7">
        <w:t>data driver</w:t>
      </w:r>
      <w:r>
        <w:t>’ TestStep</w:t>
      </w:r>
    </w:p>
    <w:p w:rsidR="00E53DD5" w:rsidRPr="00C155EE" w:rsidRDefault="00C63D70" w:rsidP="00E53DD5">
      <w:pPr>
        <w:pStyle w:val="Heading3"/>
      </w:pPr>
      <w:bookmarkStart w:id="74" w:name="_Toc453946316"/>
      <w:r>
        <w:t>REST Request Test Steps</w:t>
      </w:r>
      <w:bookmarkEnd w:id="74"/>
    </w:p>
    <w:p w:rsidR="00E53DD5" w:rsidRDefault="00C63D70" w:rsidP="00E53DD5">
      <w:pPr>
        <w:pStyle w:val="BodyText"/>
      </w:pPr>
      <w:r>
        <w:t>The REST Request test steps perform requests to services according to the test data. Each request assert its response, cookies, status and content type according to the test data. Each method compares appropriate part of response with expected values.</w:t>
      </w:r>
    </w:p>
    <w:p w:rsidR="00E53DD5" w:rsidRDefault="008A5666" w:rsidP="003C5EBB">
      <w:pPr>
        <w:pStyle w:val="BodyText"/>
      </w:pPr>
      <w:r w:rsidRPr="00FE3C3E">
        <w:t>It is possible to assert HTTP Status, Content-Type, response body and response cookies in separate script assertions using appropriate method</w:t>
      </w:r>
      <w:r w:rsidR="003C5EBB">
        <w:t>s</w:t>
      </w:r>
      <w:r w:rsidRPr="00FE3C3E">
        <w:t xml:space="preserve"> </w:t>
      </w:r>
      <w:r w:rsidR="003C5EBB">
        <w:t xml:space="preserve">in the </w:t>
      </w:r>
      <w:r w:rsidR="003C5EBB" w:rsidRPr="00C63D70">
        <w:t>D</w:t>
      </w:r>
      <w:r w:rsidR="006242A5">
        <w:t>dtf</w:t>
      </w:r>
      <w:r w:rsidR="003C5EBB" w:rsidRPr="00C63D70">
        <w:t xml:space="preserve">Assertions </w:t>
      </w:r>
      <w:r w:rsidR="003C5EBB">
        <w:t>class</w:t>
      </w:r>
      <w:r w:rsidR="003C5EBB" w:rsidRPr="00FE3C3E">
        <w:t xml:space="preserve"> </w:t>
      </w:r>
      <w:r w:rsidRPr="00FE3C3E">
        <w:t xml:space="preserve">of </w:t>
      </w:r>
      <w:r w:rsidR="006242A5">
        <w:t>DDT</w:t>
      </w:r>
      <w:r w:rsidR="006242A5" w:rsidRPr="0036453A">
        <w:t xml:space="preserve"> </w:t>
      </w:r>
      <w:r w:rsidR="006242A5">
        <w:t>F</w:t>
      </w:r>
      <w:r w:rsidR="006242A5" w:rsidRPr="0036453A">
        <w:t>ramework</w:t>
      </w:r>
      <w:r w:rsidRPr="00FE3C3E">
        <w:t xml:space="preserve"> Library: </w:t>
      </w:r>
      <w:r w:rsidR="003C5EBB">
        <w:t>‘</w:t>
      </w:r>
      <w:r w:rsidR="003C5EBB" w:rsidRPr="00C63D70">
        <w:t>assertHTTPStatus</w:t>
      </w:r>
      <w:r w:rsidR="003C5EBB">
        <w:t>’, ‘</w:t>
      </w:r>
      <w:r w:rsidR="003C5EBB" w:rsidRPr="00C63D70">
        <w:t>assertContentType</w:t>
      </w:r>
      <w:r w:rsidR="003C5EBB">
        <w:t>’</w:t>
      </w:r>
      <w:r w:rsidR="00AA44E2">
        <w:t xml:space="preserve"> and</w:t>
      </w:r>
      <w:r w:rsidR="003C5EBB">
        <w:t xml:space="preserve"> ‘</w:t>
      </w:r>
      <w:r w:rsidR="003C5EBB" w:rsidRPr="00C63D70">
        <w:t>assertResponse</w:t>
      </w:r>
      <w:r w:rsidR="003C5EBB">
        <w:t>’</w:t>
      </w:r>
      <w:r w:rsidR="00E53DD5">
        <w:t>.</w:t>
      </w:r>
    </w:p>
    <w:p w:rsidR="00AA44E2" w:rsidRDefault="00AA44E2" w:rsidP="003C5EBB">
      <w:pPr>
        <w:pStyle w:val="BodyText"/>
      </w:pPr>
      <w:r>
        <w:t xml:space="preserve">It is possible to save </w:t>
      </w:r>
      <w:r w:rsidR="009469F8">
        <w:t xml:space="preserve">response body as </w:t>
      </w:r>
      <w:r>
        <w:t xml:space="preserve">an </w:t>
      </w:r>
      <w:r w:rsidR="005F3746">
        <w:t xml:space="preserve">JSON </w:t>
      </w:r>
      <w:r>
        <w:t xml:space="preserve">object </w:t>
      </w:r>
      <w:r w:rsidRPr="00FE3C3E">
        <w:t xml:space="preserve">using appropriate method </w:t>
      </w:r>
      <w:r>
        <w:t xml:space="preserve">in the </w:t>
      </w:r>
      <w:r w:rsidRPr="00C63D70">
        <w:t>D</w:t>
      </w:r>
      <w:r>
        <w:t>dtf</w:t>
      </w:r>
      <w:r w:rsidRPr="00C63D70">
        <w:t xml:space="preserve">Assertions </w:t>
      </w:r>
      <w:r>
        <w:t>class</w:t>
      </w:r>
      <w:r w:rsidRPr="00FE3C3E">
        <w:t xml:space="preserve"> of </w:t>
      </w:r>
      <w:r>
        <w:t>DDT</w:t>
      </w:r>
      <w:r w:rsidRPr="0036453A">
        <w:t xml:space="preserve"> </w:t>
      </w:r>
      <w:r>
        <w:t>F</w:t>
      </w:r>
      <w:r w:rsidRPr="0036453A">
        <w:t>ramework</w:t>
      </w:r>
      <w:r w:rsidRPr="00FE3C3E">
        <w:t xml:space="preserve"> Library</w:t>
      </w:r>
      <w:r>
        <w:t xml:space="preserve"> - </w:t>
      </w:r>
      <w:r>
        <w:t>‘Save Object’</w:t>
      </w:r>
    </w:p>
    <w:p w:rsidR="00E53DD5" w:rsidRDefault="00C63D70" w:rsidP="00E53DD5">
      <w:pPr>
        <w:pStyle w:val="Code"/>
      </w:pPr>
      <w:r w:rsidRPr="00C63D70">
        <w:t>D</w:t>
      </w:r>
      <w:r w:rsidR="006242A5">
        <w:t>dtf</w:t>
      </w:r>
      <w:r w:rsidRPr="00C63D70">
        <w:t>Assertions.assertHTTPStatus</w:t>
      </w:r>
      <w:r w:rsidR="003C5EBB">
        <w:t>(</w:t>
      </w:r>
      <w:r w:rsidRPr="00C63D70">
        <w:t>messageExchange, context)</w:t>
      </w:r>
    </w:p>
    <w:p w:rsidR="00C63D70" w:rsidRDefault="00C63D70" w:rsidP="00E53DD5">
      <w:pPr>
        <w:pStyle w:val="Code"/>
      </w:pPr>
      <w:r w:rsidRPr="00C63D70">
        <w:t>D</w:t>
      </w:r>
      <w:r w:rsidR="006242A5">
        <w:t>dtf</w:t>
      </w:r>
      <w:r w:rsidRPr="00C63D70">
        <w:t>Assertions.assertContentType</w:t>
      </w:r>
      <w:r w:rsidR="003C5EBB">
        <w:t>(</w:t>
      </w:r>
      <w:r w:rsidRPr="00C63D70">
        <w:t>messageExchange, context)</w:t>
      </w:r>
    </w:p>
    <w:p w:rsidR="00C63D70" w:rsidRDefault="00C63D70" w:rsidP="00E53DD5">
      <w:pPr>
        <w:pStyle w:val="Code"/>
      </w:pPr>
      <w:r w:rsidRPr="00C63D70">
        <w:t>D</w:t>
      </w:r>
      <w:r w:rsidR="006242A5">
        <w:t>dtf</w:t>
      </w:r>
      <w:r w:rsidRPr="00C63D70">
        <w:t>Assertions.assertResponse</w:t>
      </w:r>
      <w:r w:rsidR="003C5EBB">
        <w:t>(</w:t>
      </w:r>
      <w:r w:rsidRPr="00C63D70">
        <w:t>messageExchange, context)</w:t>
      </w:r>
    </w:p>
    <w:p w:rsidR="00AA44E2" w:rsidRDefault="00AA44E2" w:rsidP="00E53DD5">
      <w:pPr>
        <w:pStyle w:val="Code"/>
      </w:pPr>
      <w:r>
        <w:t>DdtfAssertions.</w:t>
      </w:r>
      <w:r w:rsidRPr="00AA44E2">
        <w:t>saveObject(messageExchange, context)</w:t>
      </w:r>
    </w:p>
    <w:p w:rsidR="00E53DD5" w:rsidRDefault="00DA174B" w:rsidP="00E53DD5">
      <w:pPr>
        <w:pStyle w:val="BodyText"/>
        <w:jc w:val="center"/>
        <w:rPr>
          <w:noProof/>
        </w:rPr>
      </w:pPr>
      <w:r>
        <w:rPr>
          <w:noProof/>
        </w:rPr>
        <w:drawing>
          <wp:inline distT="0" distB="0" distL="0" distR="0" wp14:anchorId="7D1F801F" wp14:editId="3D72472C">
            <wp:extent cx="3936860" cy="3058440"/>
            <wp:effectExtent l="0" t="0" r="698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5361" cy="3080581"/>
                    </a:xfrm>
                    <a:prstGeom prst="rect">
                      <a:avLst/>
                    </a:prstGeom>
                  </pic:spPr>
                </pic:pic>
              </a:graphicData>
            </a:graphic>
          </wp:inline>
        </w:drawing>
      </w:r>
    </w:p>
    <w:p w:rsidR="00E53DD5" w:rsidRDefault="00E53DD5" w:rsidP="00DD2E79">
      <w:pPr>
        <w:pStyle w:val="Captionstyle"/>
      </w:pPr>
      <w:r>
        <w:lastRenderedPageBreak/>
        <w:t xml:space="preserve">Figure </w:t>
      </w:r>
      <w:r w:rsidR="00EA28FA">
        <w:fldChar w:fldCharType="begin"/>
      </w:r>
      <w:r w:rsidR="00EA28FA">
        <w:instrText xml:space="preserve"> SEQ Figure \* ARABIC </w:instrText>
      </w:r>
      <w:r w:rsidR="00EA28FA">
        <w:fldChar w:fldCharType="separate"/>
      </w:r>
      <w:r w:rsidR="002A1D82">
        <w:rPr>
          <w:noProof/>
        </w:rPr>
        <w:t>1</w:t>
      </w:r>
      <w:r w:rsidR="00EA28FA">
        <w:rPr>
          <w:noProof/>
        </w:rPr>
        <w:fldChar w:fldCharType="end"/>
      </w:r>
      <w:r w:rsidR="00DA174B">
        <w:rPr>
          <w:noProof/>
        </w:rPr>
        <w:t>6</w:t>
      </w:r>
      <w:r>
        <w:t xml:space="preserve"> </w:t>
      </w:r>
      <w:r w:rsidR="00B74786">
        <w:t>HTTP Status Assertion</w:t>
      </w:r>
    </w:p>
    <w:p w:rsidR="00E21DCF" w:rsidRPr="00C155EE" w:rsidRDefault="00E21DCF" w:rsidP="00E21DCF">
      <w:pPr>
        <w:pStyle w:val="Heading3"/>
      </w:pPr>
      <w:bookmarkStart w:id="75" w:name="_Toc453946317"/>
      <w:r>
        <w:t>JDBC Request Test Steps</w:t>
      </w:r>
      <w:bookmarkEnd w:id="75"/>
    </w:p>
    <w:p w:rsidR="00E21DCF" w:rsidRDefault="00E21DCF" w:rsidP="00E21DCF">
      <w:pPr>
        <w:pStyle w:val="BodyText"/>
      </w:pPr>
      <w:r>
        <w:t>The JDBC Request test step perform request to database according to the test data. It is possible to assert JDBC response according to the test data. JDBC Request test step compares response with expected values.</w:t>
      </w:r>
    </w:p>
    <w:p w:rsidR="00CA00C0" w:rsidRDefault="00CA00C0" w:rsidP="00E21DCF">
      <w:pPr>
        <w:pStyle w:val="BodyText"/>
      </w:pPr>
      <w:r>
        <w:t>It is possible to set database connection string with endpoint,</w:t>
      </w:r>
      <w:r w:rsidR="00E332D4">
        <w:t xml:space="preserve"> resource</w:t>
      </w:r>
      <w:r>
        <w:t xml:space="preserve"> path and para</w:t>
      </w:r>
      <w:r w:rsidR="00E332D4">
        <w:t>meters fields in test data file and set the SQL query with request body script.</w:t>
      </w:r>
    </w:p>
    <w:p w:rsidR="00E21DCF" w:rsidRDefault="00E21DCF" w:rsidP="00E21DCF">
      <w:pPr>
        <w:pStyle w:val="BodyText"/>
      </w:pPr>
      <w:r w:rsidRPr="00FE3C3E">
        <w:t xml:space="preserve">It is possible to assert response body in separate script assertions using </w:t>
      </w:r>
      <w:r>
        <w:t>following</w:t>
      </w:r>
      <w:r w:rsidRPr="00FE3C3E">
        <w:t xml:space="preserve"> method </w:t>
      </w:r>
      <w:r>
        <w:t xml:space="preserve">in the </w:t>
      </w:r>
      <w:r w:rsidRPr="00C63D70">
        <w:t>D</w:t>
      </w:r>
      <w:r w:rsidR="006242A5">
        <w:t>dtf</w:t>
      </w:r>
      <w:r w:rsidRPr="00C63D70">
        <w:t xml:space="preserve">Assertions </w:t>
      </w:r>
      <w:r>
        <w:t>class</w:t>
      </w:r>
      <w:r w:rsidRPr="00FE3C3E">
        <w:t xml:space="preserve"> of </w:t>
      </w:r>
      <w:r w:rsidR="006242A5">
        <w:t>DDT</w:t>
      </w:r>
      <w:r w:rsidR="006242A5" w:rsidRPr="0036453A">
        <w:t xml:space="preserve"> </w:t>
      </w:r>
      <w:r w:rsidR="006242A5">
        <w:t>F</w:t>
      </w:r>
      <w:r w:rsidR="006242A5" w:rsidRPr="0036453A">
        <w:t>ramework</w:t>
      </w:r>
      <w:r w:rsidRPr="00FE3C3E">
        <w:t xml:space="preserve"> Library: </w:t>
      </w:r>
      <w:r>
        <w:t>‘</w:t>
      </w:r>
      <w:r w:rsidRPr="00C63D70">
        <w:t>assertResponse</w:t>
      </w:r>
      <w:r>
        <w:t>’.</w:t>
      </w:r>
    </w:p>
    <w:p w:rsidR="00E21DCF" w:rsidRDefault="006242A5" w:rsidP="00E21DCF">
      <w:pPr>
        <w:pStyle w:val="Code"/>
      </w:pPr>
      <w:r>
        <w:t>Ddtf</w:t>
      </w:r>
      <w:r w:rsidR="00E21DCF" w:rsidRPr="00C63D70">
        <w:t>Assertions.assertResponse</w:t>
      </w:r>
      <w:r w:rsidR="00E21DCF">
        <w:t>(</w:t>
      </w:r>
      <w:r w:rsidR="00E21DCF" w:rsidRPr="00C63D70">
        <w:t>messageExchange, context)</w:t>
      </w:r>
    </w:p>
    <w:p w:rsidR="00E21DCF" w:rsidRDefault="00E21DCF" w:rsidP="00E21DCF">
      <w:pPr>
        <w:pStyle w:val="BodyText"/>
        <w:jc w:val="center"/>
        <w:rPr>
          <w:noProof/>
        </w:rPr>
      </w:pPr>
      <w:r>
        <w:rPr>
          <w:noProof/>
        </w:rPr>
        <w:drawing>
          <wp:inline distT="0" distB="0" distL="0" distR="0" wp14:anchorId="04F6AA92" wp14:editId="05FA595E">
            <wp:extent cx="5939790" cy="36658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rsidR="00E21DCF" w:rsidRDefault="00E21DCF" w:rsidP="00DD2E79">
      <w:pPr>
        <w:pStyle w:val="Captionstyle"/>
      </w:pPr>
      <w:r>
        <w:t xml:space="preserve">Figure </w:t>
      </w:r>
      <w:r w:rsidR="00EA28FA">
        <w:fldChar w:fldCharType="begin"/>
      </w:r>
      <w:r w:rsidR="00EA28FA">
        <w:instrText xml:space="preserve"> SEQ Figure \* ARABIC </w:instrText>
      </w:r>
      <w:r w:rsidR="00EA28FA">
        <w:fldChar w:fldCharType="separate"/>
      </w:r>
      <w:r w:rsidR="00B5606F">
        <w:rPr>
          <w:noProof/>
        </w:rPr>
        <w:t>1</w:t>
      </w:r>
      <w:r w:rsidR="00EA28FA">
        <w:rPr>
          <w:noProof/>
        </w:rPr>
        <w:fldChar w:fldCharType="end"/>
      </w:r>
      <w:r w:rsidR="001966BA">
        <w:rPr>
          <w:noProof/>
        </w:rPr>
        <w:t>7</w:t>
      </w:r>
      <w:r>
        <w:t xml:space="preserve"> JDBC Request Test Step</w:t>
      </w:r>
    </w:p>
    <w:p w:rsidR="00744539" w:rsidRDefault="00744539" w:rsidP="00744539">
      <w:pPr>
        <w:pStyle w:val="NoteStyle"/>
      </w:pPr>
      <w:r>
        <w:t xml:space="preserve">Please see the </w:t>
      </w:r>
      <w:r>
        <w:fldChar w:fldCharType="begin"/>
      </w:r>
      <w:r>
        <w:instrText xml:space="preserve"> REF _Ref445393644 \r \h </w:instrText>
      </w:r>
      <w:r>
        <w:fldChar w:fldCharType="separate"/>
      </w:r>
      <w:r w:rsidR="002A1D82">
        <w:t>Appendix A.4</w:t>
      </w:r>
      <w:r>
        <w:fldChar w:fldCharType="end"/>
      </w:r>
      <w:r>
        <w:t xml:space="preserve"> for example of </w:t>
      </w:r>
      <w:r w:rsidR="002A1D82">
        <w:t>JDBC Request in data file</w:t>
      </w:r>
      <w:r>
        <w:t>.</w:t>
      </w:r>
    </w:p>
    <w:p w:rsidR="00B74786" w:rsidRPr="00C155EE" w:rsidRDefault="00B74786" w:rsidP="00B74786">
      <w:pPr>
        <w:pStyle w:val="Heading3"/>
      </w:pPr>
      <w:bookmarkStart w:id="76" w:name="_Toc453946318"/>
      <w:r>
        <w:t>‘PAUSE’ Test Step</w:t>
      </w:r>
      <w:bookmarkEnd w:id="76"/>
    </w:p>
    <w:p w:rsidR="00B74786" w:rsidRDefault="00B74786" w:rsidP="00B74786">
      <w:pPr>
        <w:pStyle w:val="BodyText"/>
      </w:pPr>
      <w:r>
        <w:t>If test case require perform manual actions from tester like set</w:t>
      </w:r>
      <w:r w:rsidRPr="00622339">
        <w:t xml:space="preserve"> </w:t>
      </w:r>
      <w:r>
        <w:t>filters or</w:t>
      </w:r>
      <w:r w:rsidRPr="00622339">
        <w:t xml:space="preserve"> </w:t>
      </w:r>
      <w:r>
        <w:t>modify data then ‘PAUSE’ test step will stop test execution until tester manually run execution again.</w:t>
      </w:r>
    </w:p>
    <w:p w:rsidR="00B74786" w:rsidRDefault="00B74786" w:rsidP="00B74786">
      <w:pPr>
        <w:pStyle w:val="BodyText"/>
      </w:pPr>
      <w:r>
        <w:t>The ‘PAUSE’ test step contains description of manual steps in the expected result field according to the test data.</w:t>
      </w:r>
    </w:p>
    <w:p w:rsidR="00B74786" w:rsidRPr="00C155EE" w:rsidRDefault="00B74786" w:rsidP="00B74786">
      <w:pPr>
        <w:pStyle w:val="Heading3"/>
      </w:pPr>
      <w:bookmarkStart w:id="77" w:name="_Toc453946319"/>
      <w:r>
        <w:t>‘WAIT’ Test Step</w:t>
      </w:r>
      <w:bookmarkEnd w:id="77"/>
    </w:p>
    <w:p w:rsidR="00B74786" w:rsidRDefault="00B74786" w:rsidP="00B74786">
      <w:pPr>
        <w:pStyle w:val="BodyText"/>
      </w:pPr>
      <w:r>
        <w:t>If test case require freeze test execution for specified amount of time then ‘WAIT’ test step will stop test execution for required time and continue it again.</w:t>
      </w:r>
    </w:p>
    <w:p w:rsidR="00B74786" w:rsidRPr="00C155EE" w:rsidRDefault="00B74786" w:rsidP="00B74786">
      <w:pPr>
        <w:pStyle w:val="Heading3"/>
      </w:pPr>
      <w:bookmarkStart w:id="78" w:name="_Toc453946320"/>
      <w:r>
        <w:t>‘goto Looper’ Test Steps</w:t>
      </w:r>
      <w:bookmarkEnd w:id="78"/>
    </w:p>
    <w:p w:rsidR="009E4403" w:rsidRDefault="00B74786" w:rsidP="009E4403">
      <w:pPr>
        <w:pStyle w:val="BodyText"/>
      </w:pPr>
      <w:r>
        <w:t>The ‘goto Looper’ test steps navigate test execution workflow to the ‘Looper’ test step after each test step execution.</w:t>
      </w:r>
    </w:p>
    <w:p w:rsidR="00B74786" w:rsidRPr="00C155EE" w:rsidRDefault="00B74786" w:rsidP="00B74786">
      <w:pPr>
        <w:pStyle w:val="Heading3"/>
      </w:pPr>
      <w:bookmarkStart w:id="79" w:name="_Toc453946321"/>
      <w:r>
        <w:t>‘Looper’ Test Steps</w:t>
      </w:r>
      <w:bookmarkEnd w:id="79"/>
    </w:p>
    <w:p w:rsidR="00B74786" w:rsidRDefault="00B74786" w:rsidP="00B74786">
      <w:pPr>
        <w:pStyle w:val="BodyText"/>
      </w:pPr>
      <w:r>
        <w:t>The ‘Looper’ test step iterates on test data file and give execution control to ‘data driver’ test step until the last data row.</w:t>
      </w:r>
    </w:p>
    <w:p w:rsidR="004B0AC6" w:rsidRDefault="004B0AC6" w:rsidP="004B0AC6">
      <w:pPr>
        <w:pStyle w:val="BodyText"/>
        <w:jc w:val="center"/>
      </w:pPr>
      <w:r>
        <w:rPr>
          <w:noProof/>
        </w:rPr>
        <w:lastRenderedPageBreak/>
        <w:drawing>
          <wp:inline distT="0" distB="0" distL="0" distR="0" wp14:anchorId="5861DBFB" wp14:editId="191EF209">
            <wp:extent cx="3679545" cy="26849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8165" cy="2691198"/>
                    </a:xfrm>
                    <a:prstGeom prst="rect">
                      <a:avLst/>
                    </a:prstGeom>
                  </pic:spPr>
                </pic:pic>
              </a:graphicData>
            </a:graphic>
          </wp:inline>
        </w:drawing>
      </w:r>
    </w:p>
    <w:p w:rsidR="004B0AC6" w:rsidRDefault="004B0AC6" w:rsidP="004B0AC6">
      <w:pPr>
        <w:pStyle w:val="Captionstyle"/>
      </w:pPr>
      <w:r>
        <w:t xml:space="preserve">Figure </w:t>
      </w:r>
      <w:r w:rsidR="00EA28FA">
        <w:fldChar w:fldCharType="begin"/>
      </w:r>
      <w:r w:rsidR="00EA28FA">
        <w:instrText xml:space="preserve"> SEQ Figure \* ARABIC </w:instrText>
      </w:r>
      <w:r w:rsidR="00EA28FA">
        <w:fldChar w:fldCharType="separate"/>
      </w:r>
      <w:r>
        <w:rPr>
          <w:noProof/>
        </w:rPr>
        <w:t>1</w:t>
      </w:r>
      <w:r w:rsidR="00EA28FA">
        <w:rPr>
          <w:noProof/>
        </w:rPr>
        <w:fldChar w:fldCharType="end"/>
      </w:r>
      <w:r>
        <w:rPr>
          <w:noProof/>
        </w:rPr>
        <w:t>8</w:t>
      </w:r>
      <w:r>
        <w:t xml:space="preserve"> Looper Test Step</w:t>
      </w:r>
    </w:p>
    <w:p w:rsidR="004B0AC6" w:rsidRDefault="004B0AC6" w:rsidP="004B0AC6">
      <w:pPr>
        <w:pStyle w:val="BodyText"/>
        <w:jc w:val="center"/>
      </w:pPr>
    </w:p>
    <w:p w:rsidR="00F96D9B" w:rsidRDefault="00F96D9B" w:rsidP="00F96D9B">
      <w:pPr>
        <w:pStyle w:val="Heading3"/>
        <w:ind w:left="851" w:hanging="851"/>
      </w:pPr>
      <w:r>
        <w:t>‘After’ Test Step</w:t>
      </w:r>
    </w:p>
    <w:p w:rsidR="00027EFB" w:rsidRDefault="00027EFB" w:rsidP="00027EFB">
      <w:pPr>
        <w:pStyle w:val="BodyText"/>
      </w:pPr>
      <w:r>
        <w:t>The ‘</w:t>
      </w:r>
      <w:r>
        <w:t>After</w:t>
      </w:r>
      <w:r>
        <w:t>’ test step uses the ‘</w:t>
      </w:r>
      <w:r w:rsidRPr="00027EFB">
        <w:t>finishTestCase</w:t>
      </w:r>
      <w:r>
        <w:t>’ method in TestCaseUtils class of DDT</w:t>
      </w:r>
      <w:r w:rsidRPr="0036453A">
        <w:t xml:space="preserve"> </w:t>
      </w:r>
      <w:r>
        <w:t>F</w:t>
      </w:r>
      <w:r w:rsidRPr="0036453A">
        <w:t>ramework</w:t>
      </w:r>
      <w:r>
        <w:t xml:space="preserve"> Library.</w:t>
      </w:r>
    </w:p>
    <w:p w:rsidR="00F80060" w:rsidRDefault="00F80060" w:rsidP="00027EFB">
      <w:pPr>
        <w:pStyle w:val="BodyText"/>
      </w:pPr>
      <w:r>
        <w:t>If ‘reportPath’ property is set then report of execution will be created</w:t>
      </w:r>
    </w:p>
    <w:p w:rsidR="00027EFB" w:rsidRDefault="00027EFB" w:rsidP="00027EFB">
      <w:pPr>
        <w:pStyle w:val="Code"/>
      </w:pPr>
      <w:r w:rsidRPr="00110658">
        <w:t>TestCa</w:t>
      </w:r>
      <w:r>
        <w:t>seUtils.</w:t>
      </w:r>
      <w:r w:rsidRPr="00027EFB">
        <w:t>finishTestCase(context, testRunner)</w:t>
      </w:r>
    </w:p>
    <w:p w:rsidR="00027EFB" w:rsidRDefault="00027EFB" w:rsidP="00027EFB">
      <w:pPr>
        <w:pStyle w:val="BodyText"/>
        <w:jc w:val="center"/>
        <w:rPr>
          <w:noProof/>
        </w:rPr>
      </w:pPr>
      <w:r>
        <w:rPr>
          <w:noProof/>
        </w:rPr>
        <w:drawing>
          <wp:inline distT="0" distB="0" distL="0" distR="0" wp14:anchorId="1CE86FEC" wp14:editId="2C1F830E">
            <wp:extent cx="3589406" cy="2311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2064" cy="2319755"/>
                    </a:xfrm>
                    <a:prstGeom prst="rect">
                      <a:avLst/>
                    </a:prstGeom>
                  </pic:spPr>
                </pic:pic>
              </a:graphicData>
            </a:graphic>
          </wp:inline>
        </w:drawing>
      </w:r>
    </w:p>
    <w:p w:rsidR="00027EFB" w:rsidRDefault="00027EFB" w:rsidP="00027EFB">
      <w:pPr>
        <w:pStyle w:val="Captionstyle"/>
      </w:pPr>
      <w:r>
        <w:t xml:space="preserve">Figure </w:t>
      </w:r>
      <w:r>
        <w:fldChar w:fldCharType="begin"/>
      </w:r>
      <w:r>
        <w:instrText xml:space="preserve"> SEQ Figure \* ARABIC </w:instrText>
      </w:r>
      <w:r>
        <w:fldChar w:fldCharType="separate"/>
      </w:r>
      <w:r>
        <w:rPr>
          <w:noProof/>
        </w:rPr>
        <w:t>1</w:t>
      </w:r>
      <w:r>
        <w:rPr>
          <w:noProof/>
        </w:rPr>
        <w:fldChar w:fldCharType="end"/>
      </w:r>
      <w:r w:rsidR="00F7740C">
        <w:rPr>
          <w:noProof/>
        </w:rPr>
        <w:t>9</w:t>
      </w:r>
      <w:r>
        <w:t xml:space="preserve"> ‘</w:t>
      </w:r>
      <w:r>
        <w:t>After</w:t>
      </w:r>
      <w:r>
        <w:t>’ TestStep</w:t>
      </w:r>
    </w:p>
    <w:p w:rsidR="00F96D9B" w:rsidRDefault="00F96D9B" w:rsidP="004B0AC6">
      <w:pPr>
        <w:pStyle w:val="BodyText"/>
        <w:jc w:val="center"/>
      </w:pPr>
    </w:p>
    <w:p w:rsidR="00F96D9B" w:rsidRDefault="00F96D9B" w:rsidP="004B0AC6">
      <w:pPr>
        <w:pStyle w:val="BodyText"/>
        <w:jc w:val="center"/>
      </w:pPr>
    </w:p>
    <w:p w:rsidR="00D54F1E" w:rsidRPr="008E2573" w:rsidRDefault="00D54F1E" w:rsidP="00D54F1E">
      <w:pPr>
        <w:pStyle w:val="Heading1"/>
      </w:pPr>
      <w:bookmarkStart w:id="80" w:name="_Toc428544127"/>
      <w:bookmarkStart w:id="81" w:name="_Toc453946322"/>
      <w:r>
        <w:t>Test Execution and Result Validation</w:t>
      </w:r>
      <w:bookmarkEnd w:id="80"/>
      <w:bookmarkEnd w:id="81"/>
    </w:p>
    <w:p w:rsidR="009E4403" w:rsidRDefault="00D54F1E" w:rsidP="009E4403">
      <w:pPr>
        <w:pStyle w:val="BodyText"/>
      </w:pPr>
      <w:r w:rsidRPr="00231B5F">
        <w:t>Test environment should configured according to the instructions provided in the “Setup test environment.docx” document</w:t>
      </w:r>
      <w:r>
        <w:t>.</w:t>
      </w:r>
    </w:p>
    <w:p w:rsidR="00CE453B" w:rsidRPr="00221110" w:rsidRDefault="00CE453B" w:rsidP="00CE453B">
      <w:pPr>
        <w:pStyle w:val="Heading2"/>
      </w:pPr>
      <w:bookmarkStart w:id="82" w:name="_Toc428544128"/>
      <w:bookmarkStart w:id="83" w:name="_Toc453946323"/>
      <w:r>
        <w:t>Start Test Suite Execution</w:t>
      </w:r>
      <w:bookmarkEnd w:id="82"/>
      <w:bookmarkEnd w:id="83"/>
    </w:p>
    <w:p w:rsidR="009E4403" w:rsidRDefault="00CE453B" w:rsidP="009E4403">
      <w:pPr>
        <w:pStyle w:val="BodyText"/>
      </w:pPr>
      <w:r>
        <w:t>It is possible to execute any test suite according to the following instruction:</w:t>
      </w:r>
    </w:p>
    <w:p w:rsidR="00CE453B" w:rsidRDefault="00053BDD" w:rsidP="00EA28FA">
      <w:pPr>
        <w:pStyle w:val="ListNumber"/>
        <w:numPr>
          <w:ilvl w:val="0"/>
          <w:numId w:val="31"/>
        </w:numPr>
      </w:pPr>
      <w:r w:rsidRPr="009740D3">
        <w:t>Expand project tree in SoapUI;</w:t>
      </w:r>
    </w:p>
    <w:p w:rsidR="00053BDD" w:rsidRDefault="00053BDD" w:rsidP="003D6076">
      <w:pPr>
        <w:pStyle w:val="ListNumber"/>
      </w:pPr>
      <w:r w:rsidRPr="009740D3">
        <w:t>Double click on selected Test Suite to open Test Cases window;</w:t>
      </w:r>
    </w:p>
    <w:p w:rsidR="00F13325" w:rsidRPr="00F13325" w:rsidRDefault="004637FE" w:rsidP="00F13325">
      <w:pPr>
        <w:pStyle w:val="BodyText"/>
        <w:jc w:val="center"/>
        <w:rPr>
          <w:noProof/>
        </w:rPr>
      </w:pPr>
      <w:r>
        <w:rPr>
          <w:noProof/>
        </w:rPr>
        <w:lastRenderedPageBreak/>
        <w:drawing>
          <wp:inline distT="0" distB="0" distL="0" distR="0" wp14:anchorId="7727A188" wp14:editId="336DC2ED">
            <wp:extent cx="5941695" cy="43783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4378325"/>
                    </a:xfrm>
                    <a:prstGeom prst="rect">
                      <a:avLst/>
                    </a:prstGeom>
                  </pic:spPr>
                </pic:pic>
              </a:graphicData>
            </a:graphic>
          </wp:inline>
        </w:drawing>
      </w:r>
    </w:p>
    <w:p w:rsidR="006A249C" w:rsidRPr="00920D74" w:rsidRDefault="00F13325" w:rsidP="00DD2E79">
      <w:pPr>
        <w:pStyle w:val="Captionstyle"/>
      </w:pPr>
      <w:r>
        <w:t xml:space="preserve">Figure </w:t>
      </w:r>
      <w:r w:rsidR="00F7740C">
        <w:t>20</w:t>
      </w:r>
      <w:r>
        <w:t xml:space="preserve"> TestSuite window</w:t>
      </w:r>
    </w:p>
    <w:p w:rsidR="00F13325" w:rsidRDefault="00F13325" w:rsidP="003D6076">
      <w:pPr>
        <w:pStyle w:val="ListNumber"/>
      </w:pPr>
      <w:r w:rsidRPr="009740D3">
        <w:t>Click on the ‘Runs the selected TestCases’ button</w:t>
      </w:r>
      <w:r w:rsidR="004637FE">
        <w:t xml:space="preserve"> (green arrow)</w:t>
      </w:r>
      <w:r w:rsidRPr="009740D3">
        <w:t xml:space="preserve"> to start Test Suite execution.</w:t>
      </w:r>
    </w:p>
    <w:p w:rsidR="00235EA7" w:rsidRPr="00221110" w:rsidRDefault="00235EA7" w:rsidP="00235EA7">
      <w:pPr>
        <w:pStyle w:val="Heading2"/>
      </w:pPr>
      <w:bookmarkStart w:id="84" w:name="_Toc428544129"/>
      <w:bookmarkStart w:id="85" w:name="_Toc453946324"/>
      <w:r>
        <w:t>View Test Suite Execution Log</w:t>
      </w:r>
      <w:bookmarkEnd w:id="84"/>
      <w:bookmarkEnd w:id="85"/>
    </w:p>
    <w:p w:rsidR="00235EA7" w:rsidRDefault="00235EA7" w:rsidP="00504DCD">
      <w:pPr>
        <w:pStyle w:val="BodyText"/>
      </w:pPr>
      <w:r>
        <w:t xml:space="preserve">All information on status of TestCases execution available in ‘TestSuite Log’ </w:t>
      </w:r>
      <w:r w:rsidR="00050D3B">
        <w:t>at</w:t>
      </w:r>
      <w:r>
        <w:t xml:space="preserve"> bottom of the </w:t>
      </w:r>
      <w:r w:rsidRPr="009740D3">
        <w:t>Test Cases window</w:t>
      </w:r>
      <w:r>
        <w:t>.</w:t>
      </w:r>
    </w:p>
    <w:p w:rsidR="005F5856" w:rsidRPr="00F13325" w:rsidRDefault="008F1E8C" w:rsidP="00504DCD">
      <w:pPr>
        <w:pStyle w:val="BodyText"/>
        <w:jc w:val="center"/>
        <w:rPr>
          <w:noProof/>
        </w:rPr>
      </w:pPr>
      <w:r>
        <w:rPr>
          <w:noProof/>
        </w:rPr>
        <w:lastRenderedPageBreak/>
        <w:drawing>
          <wp:inline distT="0" distB="0" distL="0" distR="0" wp14:anchorId="1B39D02C" wp14:editId="3B455D75">
            <wp:extent cx="5941695" cy="43764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695" cy="4376420"/>
                    </a:xfrm>
                    <a:prstGeom prst="rect">
                      <a:avLst/>
                    </a:prstGeom>
                  </pic:spPr>
                </pic:pic>
              </a:graphicData>
            </a:graphic>
          </wp:inline>
        </w:drawing>
      </w:r>
    </w:p>
    <w:p w:rsidR="00504DCD" w:rsidRDefault="00504DCD" w:rsidP="00DD2E79">
      <w:pPr>
        <w:pStyle w:val="Captionstyle"/>
      </w:pPr>
      <w:r>
        <w:t xml:space="preserve">Figure </w:t>
      </w:r>
      <w:r w:rsidR="008F1E8C">
        <w:rPr>
          <w:noProof/>
        </w:rPr>
        <w:t>2</w:t>
      </w:r>
      <w:r w:rsidR="00F7740C">
        <w:rPr>
          <w:noProof/>
        </w:rPr>
        <w:t>1</w:t>
      </w:r>
      <w:r>
        <w:t xml:space="preserve"> TestSuite Execution Log</w:t>
      </w:r>
    </w:p>
    <w:p w:rsidR="005F5856" w:rsidRDefault="005F5856" w:rsidP="005F5856">
      <w:pPr>
        <w:pStyle w:val="BodyText"/>
      </w:pPr>
      <w:r>
        <w:t xml:space="preserve">If the </w:t>
      </w:r>
      <w:r w:rsidR="006242A5">
        <w:t>DDT</w:t>
      </w:r>
      <w:r w:rsidR="006242A5" w:rsidRPr="0036453A">
        <w:t xml:space="preserve"> </w:t>
      </w:r>
      <w:r w:rsidR="006242A5">
        <w:t>F</w:t>
      </w:r>
      <w:r w:rsidR="006242A5" w:rsidRPr="0036453A">
        <w:t>ramework</w:t>
      </w:r>
      <w:r>
        <w:t xml:space="preserve"> Plugin successfully added to the SoapUI then the additional information with test descriptions displayed in the TestSuite Log.</w:t>
      </w:r>
    </w:p>
    <w:p w:rsidR="005F5856" w:rsidRDefault="005F5856" w:rsidP="005F5856">
      <w:pPr>
        <w:pStyle w:val="NoteStyle"/>
      </w:pPr>
      <w:r>
        <w:t>Please see the</w:t>
      </w:r>
      <w:r w:rsidR="001715C1">
        <w:t xml:space="preserve"> </w:t>
      </w:r>
      <w:r w:rsidR="001715C1">
        <w:fldChar w:fldCharType="begin"/>
      </w:r>
      <w:r w:rsidR="001715C1">
        <w:instrText xml:space="preserve"> REF _Ref441436652 \h </w:instrText>
      </w:r>
      <w:r w:rsidR="001715C1">
        <w:fldChar w:fldCharType="separate"/>
      </w:r>
      <w:r w:rsidR="006242A5">
        <w:t>Add DDT</w:t>
      </w:r>
      <w:r w:rsidR="006242A5" w:rsidRPr="0036453A">
        <w:t xml:space="preserve"> </w:t>
      </w:r>
      <w:r w:rsidR="006242A5">
        <w:t>F</w:t>
      </w:r>
      <w:r w:rsidR="006242A5" w:rsidRPr="0036453A">
        <w:t>ramework</w:t>
      </w:r>
      <w:r w:rsidR="006242A5">
        <w:t xml:space="preserve"> Plugin to SoapUI</w:t>
      </w:r>
      <w:r w:rsidR="001715C1">
        <w:fldChar w:fldCharType="end"/>
      </w:r>
      <w:r w:rsidR="001715C1">
        <w:t xml:space="preserve"> </w:t>
      </w:r>
      <w:r w:rsidR="00A524C4">
        <w:t>section</w:t>
      </w:r>
      <w:r w:rsidR="001715C1">
        <w:t xml:space="preserve"> for more</w:t>
      </w:r>
      <w:r w:rsidR="00A524C4">
        <w:t xml:space="preserve"> details.</w:t>
      </w:r>
    </w:p>
    <w:p w:rsidR="00261DCC" w:rsidRDefault="008F1E8C" w:rsidP="00DD2E79">
      <w:pPr>
        <w:pStyle w:val="Captionstyle"/>
      </w:pPr>
      <w:r>
        <w:rPr>
          <w:noProof/>
        </w:rPr>
        <w:lastRenderedPageBreak/>
        <w:drawing>
          <wp:inline distT="0" distB="0" distL="0" distR="0" wp14:anchorId="02EF7074" wp14:editId="01491361">
            <wp:extent cx="5941695" cy="43649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695" cy="4364990"/>
                    </a:xfrm>
                    <a:prstGeom prst="rect">
                      <a:avLst/>
                    </a:prstGeom>
                  </pic:spPr>
                </pic:pic>
              </a:graphicData>
            </a:graphic>
          </wp:inline>
        </w:drawing>
      </w:r>
    </w:p>
    <w:p w:rsidR="005F5856" w:rsidRPr="00920D74" w:rsidRDefault="005F5856" w:rsidP="00DD2E79">
      <w:pPr>
        <w:pStyle w:val="Captionstyle"/>
      </w:pPr>
      <w:r>
        <w:t xml:space="preserve">Figure </w:t>
      </w:r>
      <w:r w:rsidR="004637FE">
        <w:rPr>
          <w:noProof/>
        </w:rPr>
        <w:t>2</w:t>
      </w:r>
      <w:r w:rsidR="00F7740C">
        <w:rPr>
          <w:noProof/>
        </w:rPr>
        <w:t>2</w:t>
      </w:r>
      <w:r>
        <w:t xml:space="preserve"> TestSuite Log with test step description.</w:t>
      </w:r>
    </w:p>
    <w:p w:rsidR="00B2730C" w:rsidRPr="00221110" w:rsidRDefault="00B2730C" w:rsidP="00B2730C">
      <w:pPr>
        <w:pStyle w:val="Heading2"/>
      </w:pPr>
      <w:bookmarkStart w:id="86" w:name="_Toc453946325"/>
      <w:r>
        <w:t>View D</w:t>
      </w:r>
      <w:r w:rsidR="00D60BE0">
        <w:t>DT Framework</w:t>
      </w:r>
      <w:r>
        <w:t xml:space="preserve"> Log</w:t>
      </w:r>
      <w:bookmarkEnd w:id="86"/>
    </w:p>
    <w:p w:rsidR="00B2730C" w:rsidRDefault="00B2730C" w:rsidP="00B2730C">
      <w:pPr>
        <w:pStyle w:val="BodyText"/>
      </w:pPr>
      <w:r>
        <w:t xml:space="preserve">All information on </w:t>
      </w:r>
      <w:r w:rsidR="00050D3B">
        <w:t xml:space="preserve">test data, </w:t>
      </w:r>
      <w:r>
        <w:t xml:space="preserve">test step </w:t>
      </w:r>
      <w:r w:rsidR="00050D3B">
        <w:t>parameters and result assertion</w:t>
      </w:r>
      <w:r>
        <w:t xml:space="preserve"> is logged by the </w:t>
      </w:r>
      <w:r w:rsidR="006242A5">
        <w:t>DDT</w:t>
      </w:r>
      <w:r w:rsidR="006242A5" w:rsidRPr="0036453A">
        <w:t xml:space="preserve"> </w:t>
      </w:r>
      <w:r w:rsidR="006242A5">
        <w:t>F</w:t>
      </w:r>
      <w:r w:rsidR="006242A5" w:rsidRPr="0036453A">
        <w:t>ramework</w:t>
      </w:r>
      <w:r>
        <w:t xml:space="preserve"> Library and available in ‘</w:t>
      </w:r>
      <w:r w:rsidR="008F1E8C">
        <w:t>DDTF</w:t>
      </w:r>
      <w:r>
        <w:t xml:space="preserve"> log’</w:t>
      </w:r>
      <w:r w:rsidR="00050D3B">
        <w:t xml:space="preserve"> ta</w:t>
      </w:r>
      <w:r>
        <w:t xml:space="preserve">b </w:t>
      </w:r>
      <w:r w:rsidR="00050D3B">
        <w:t>at</w:t>
      </w:r>
      <w:r>
        <w:t xml:space="preserve"> bottom of the </w:t>
      </w:r>
      <w:r w:rsidR="00050D3B">
        <w:t>SoapUI</w:t>
      </w:r>
      <w:r w:rsidRPr="009740D3">
        <w:t xml:space="preserve"> window</w:t>
      </w:r>
      <w:r>
        <w:t>.</w:t>
      </w:r>
    </w:p>
    <w:p w:rsidR="00B2730C" w:rsidRPr="00F13325" w:rsidRDefault="008F1E8C" w:rsidP="00B2730C">
      <w:pPr>
        <w:pStyle w:val="BodyText"/>
        <w:jc w:val="center"/>
        <w:rPr>
          <w:noProof/>
        </w:rPr>
      </w:pPr>
      <w:r>
        <w:rPr>
          <w:noProof/>
        </w:rPr>
        <w:lastRenderedPageBreak/>
        <w:drawing>
          <wp:inline distT="0" distB="0" distL="0" distR="0" wp14:anchorId="1B105285" wp14:editId="799913D5">
            <wp:extent cx="5941695" cy="43726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695" cy="4372610"/>
                    </a:xfrm>
                    <a:prstGeom prst="rect">
                      <a:avLst/>
                    </a:prstGeom>
                  </pic:spPr>
                </pic:pic>
              </a:graphicData>
            </a:graphic>
          </wp:inline>
        </w:drawing>
      </w:r>
    </w:p>
    <w:p w:rsidR="00B2730C" w:rsidRPr="00920D74" w:rsidRDefault="00B2730C" w:rsidP="00DD2E79">
      <w:pPr>
        <w:pStyle w:val="Captionstyle"/>
      </w:pPr>
      <w:r>
        <w:t xml:space="preserve">Figure </w:t>
      </w:r>
      <w:r w:rsidR="00EA28FA">
        <w:fldChar w:fldCharType="begin"/>
      </w:r>
      <w:r w:rsidR="00EA28FA">
        <w:instrText xml:space="preserve"> SEQ Figure \* ARABIC </w:instrText>
      </w:r>
      <w:r w:rsidR="00EA28FA">
        <w:fldChar w:fldCharType="separate"/>
      </w:r>
      <w:r w:rsidR="00B5606F">
        <w:rPr>
          <w:noProof/>
        </w:rPr>
        <w:t>2</w:t>
      </w:r>
      <w:r w:rsidR="00EA28FA">
        <w:rPr>
          <w:noProof/>
        </w:rPr>
        <w:fldChar w:fldCharType="end"/>
      </w:r>
      <w:r w:rsidR="00F7740C">
        <w:rPr>
          <w:noProof/>
        </w:rPr>
        <w:t>3</w:t>
      </w:r>
      <w:r>
        <w:t xml:space="preserve"> </w:t>
      </w:r>
      <w:r w:rsidR="006242A5">
        <w:t>DDT</w:t>
      </w:r>
      <w:r w:rsidR="006242A5" w:rsidRPr="0036453A">
        <w:t xml:space="preserve"> </w:t>
      </w:r>
      <w:r w:rsidR="006242A5">
        <w:t>F</w:t>
      </w:r>
      <w:r w:rsidR="006242A5" w:rsidRPr="0036453A">
        <w:t>ramework</w:t>
      </w:r>
      <w:r w:rsidR="00F87205">
        <w:t xml:space="preserve"> Library</w:t>
      </w:r>
      <w:r>
        <w:t xml:space="preserve"> Log</w:t>
      </w:r>
    </w:p>
    <w:p w:rsidR="00223AB9" w:rsidRDefault="00223AB9" w:rsidP="00223AB9">
      <w:pPr>
        <w:pStyle w:val="NoteStyle"/>
      </w:pPr>
      <w:bookmarkStart w:id="87" w:name="_Toc428544130"/>
      <w:r>
        <w:t>It is possible to configure the maximum number of rows displayed in ‘</w:t>
      </w:r>
      <w:r w:rsidR="003E6EF4">
        <w:t>DDTF</w:t>
      </w:r>
      <w:r>
        <w:t xml:space="preserve"> log’ with the “Set Max Rows” menu item of context menu from the ‘</w:t>
      </w:r>
      <w:r w:rsidR="003E6EF4">
        <w:t>DDTF</w:t>
      </w:r>
      <w:r>
        <w:t xml:space="preserve"> log’ tab.</w:t>
      </w:r>
    </w:p>
    <w:p w:rsidR="000D1936" w:rsidRPr="00221110" w:rsidRDefault="000D1936" w:rsidP="000D1936">
      <w:pPr>
        <w:pStyle w:val="Heading2"/>
      </w:pPr>
      <w:bookmarkStart w:id="88" w:name="_Toc453946326"/>
      <w:r>
        <w:t>Test Step Result</w:t>
      </w:r>
      <w:r w:rsidRPr="00FB0447">
        <w:t xml:space="preserve"> </w:t>
      </w:r>
      <w:r>
        <w:t>Validation</w:t>
      </w:r>
      <w:bookmarkEnd w:id="87"/>
      <w:bookmarkEnd w:id="88"/>
    </w:p>
    <w:p w:rsidR="000D1936" w:rsidRDefault="000D1936" w:rsidP="000D1936">
      <w:pPr>
        <w:pStyle w:val="BodyText"/>
      </w:pPr>
      <w:r>
        <w:t>Test suite log contains results for each executed test step. All passed steps marked with green and all failed steps marked with red.</w:t>
      </w:r>
    </w:p>
    <w:p w:rsidR="000D1936" w:rsidRDefault="0006479B" w:rsidP="00EA28FA">
      <w:pPr>
        <w:pStyle w:val="ListNumber"/>
        <w:numPr>
          <w:ilvl w:val="0"/>
          <w:numId w:val="32"/>
        </w:numPr>
      </w:pPr>
      <w:r>
        <w:t>It is possible to open each REST request step with double click to view its Request Message, Response Message and Properties.</w:t>
      </w:r>
    </w:p>
    <w:p w:rsidR="000D1936" w:rsidRPr="00F13325" w:rsidRDefault="00D73C71" w:rsidP="000D1936">
      <w:pPr>
        <w:pStyle w:val="BodyText"/>
        <w:jc w:val="center"/>
        <w:rPr>
          <w:noProof/>
        </w:rPr>
      </w:pPr>
      <w:r>
        <w:rPr>
          <w:noProof/>
        </w:rPr>
        <w:lastRenderedPageBreak/>
        <w:drawing>
          <wp:inline distT="0" distB="0" distL="0" distR="0" wp14:anchorId="53D52AAB" wp14:editId="2C832ADF">
            <wp:extent cx="4835347" cy="301737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8170" cy="3031618"/>
                    </a:xfrm>
                    <a:prstGeom prst="rect">
                      <a:avLst/>
                    </a:prstGeom>
                  </pic:spPr>
                </pic:pic>
              </a:graphicData>
            </a:graphic>
          </wp:inline>
        </w:drawing>
      </w:r>
    </w:p>
    <w:p w:rsidR="000D1936" w:rsidRPr="00920D74" w:rsidRDefault="000D1936" w:rsidP="00DD2E79">
      <w:pPr>
        <w:pStyle w:val="Captionstyle"/>
      </w:pPr>
      <w:r>
        <w:t xml:space="preserve">Figure </w:t>
      </w:r>
      <w:r w:rsidR="00EA28FA">
        <w:fldChar w:fldCharType="begin"/>
      </w:r>
      <w:r w:rsidR="00EA28FA">
        <w:instrText xml:space="preserve"> SEQ Figure \* ARABIC </w:instrText>
      </w:r>
      <w:r w:rsidR="00EA28FA">
        <w:fldChar w:fldCharType="separate"/>
      </w:r>
      <w:r w:rsidR="00B5606F">
        <w:rPr>
          <w:noProof/>
        </w:rPr>
        <w:t>2</w:t>
      </w:r>
      <w:r w:rsidR="00EA28FA">
        <w:rPr>
          <w:noProof/>
        </w:rPr>
        <w:fldChar w:fldCharType="end"/>
      </w:r>
      <w:r w:rsidR="00F7740C">
        <w:rPr>
          <w:noProof/>
        </w:rPr>
        <w:t>4</w:t>
      </w:r>
      <w:r>
        <w:t xml:space="preserve"> </w:t>
      </w:r>
      <w:r w:rsidR="0006479B">
        <w:t>Message Viewer</w:t>
      </w:r>
      <w:r>
        <w:t xml:space="preserve"> window</w:t>
      </w:r>
    </w:p>
    <w:p w:rsidR="0006479B" w:rsidRDefault="0006479B" w:rsidP="003D6076">
      <w:pPr>
        <w:pStyle w:val="ListNumber"/>
      </w:pPr>
      <w:r>
        <w:t>All failed REST requests contain assertion message.</w:t>
      </w:r>
    </w:p>
    <w:p w:rsidR="0006479B" w:rsidRPr="00F13325" w:rsidRDefault="00D73C71" w:rsidP="0006479B">
      <w:pPr>
        <w:pStyle w:val="BodyText"/>
        <w:jc w:val="center"/>
        <w:rPr>
          <w:noProof/>
        </w:rPr>
      </w:pPr>
      <w:r>
        <w:rPr>
          <w:noProof/>
        </w:rPr>
        <w:drawing>
          <wp:inline distT="0" distB="0" distL="0" distR="0" wp14:anchorId="6BB77728" wp14:editId="7AD43205">
            <wp:extent cx="4857292" cy="30549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8682" cy="3062113"/>
                    </a:xfrm>
                    <a:prstGeom prst="rect">
                      <a:avLst/>
                    </a:prstGeom>
                  </pic:spPr>
                </pic:pic>
              </a:graphicData>
            </a:graphic>
          </wp:inline>
        </w:drawing>
      </w:r>
    </w:p>
    <w:p w:rsidR="0006479B" w:rsidRPr="00920D74" w:rsidRDefault="0006479B" w:rsidP="00DD2E79">
      <w:pPr>
        <w:pStyle w:val="Captionstyle"/>
      </w:pPr>
      <w:r>
        <w:t xml:space="preserve">Figure </w:t>
      </w:r>
      <w:r w:rsidR="00EA28FA">
        <w:fldChar w:fldCharType="begin"/>
      </w:r>
      <w:r w:rsidR="00EA28FA">
        <w:instrText xml:space="preserve"> SEQ Figure \* ARABIC</w:instrText>
      </w:r>
      <w:r w:rsidR="00EA28FA">
        <w:instrText xml:space="preserve"> </w:instrText>
      </w:r>
      <w:r w:rsidR="00EA28FA">
        <w:fldChar w:fldCharType="separate"/>
      </w:r>
      <w:r w:rsidR="00B5606F">
        <w:rPr>
          <w:noProof/>
        </w:rPr>
        <w:t>2</w:t>
      </w:r>
      <w:r w:rsidR="00EA28FA">
        <w:rPr>
          <w:noProof/>
        </w:rPr>
        <w:fldChar w:fldCharType="end"/>
      </w:r>
      <w:r w:rsidR="00F7740C">
        <w:rPr>
          <w:noProof/>
        </w:rPr>
        <w:t>5</w:t>
      </w:r>
      <w:r>
        <w:t xml:space="preserve"> Messages tab with assertion messages</w:t>
      </w:r>
    </w:p>
    <w:p w:rsidR="0006479B" w:rsidRDefault="00F41A0B" w:rsidP="003D6076">
      <w:pPr>
        <w:pStyle w:val="ListNumber"/>
      </w:pPr>
      <w:r>
        <w:t xml:space="preserve">It is possible to copy the assertion message from the “Message Viewer” dialog with the “Ctrl+C” keys combination and paste it to the text editor. It is more convenient to analyze of assertion result in test editor. </w:t>
      </w:r>
      <w:r w:rsidRPr="00AA33B6">
        <w:t>The “Message Viewer” dialog in SoapUI is not support text formatting and indenta</w:t>
      </w:r>
      <w:r>
        <w:t>tions for the assertion message.</w:t>
      </w:r>
    </w:p>
    <w:p w:rsidR="0006479B" w:rsidRPr="00F13325" w:rsidRDefault="008F6047" w:rsidP="0006479B">
      <w:pPr>
        <w:pStyle w:val="BodyText"/>
        <w:jc w:val="center"/>
        <w:rPr>
          <w:noProof/>
        </w:rPr>
      </w:pPr>
      <w:r>
        <w:rPr>
          <w:noProof/>
        </w:rPr>
        <w:lastRenderedPageBreak/>
        <w:drawing>
          <wp:inline distT="0" distB="0" distL="0" distR="0" wp14:anchorId="6683D38D" wp14:editId="38DCDDD7">
            <wp:extent cx="5941695" cy="220345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695" cy="2203450"/>
                    </a:xfrm>
                    <a:prstGeom prst="rect">
                      <a:avLst/>
                    </a:prstGeom>
                  </pic:spPr>
                </pic:pic>
              </a:graphicData>
            </a:graphic>
          </wp:inline>
        </w:drawing>
      </w:r>
    </w:p>
    <w:p w:rsidR="0006479B" w:rsidRPr="00920D74" w:rsidRDefault="0006479B" w:rsidP="00DD2E79">
      <w:pPr>
        <w:pStyle w:val="Captionstyle"/>
      </w:pPr>
      <w:r>
        <w:t xml:space="preserve">Figure </w:t>
      </w:r>
      <w:r w:rsidR="00EA28FA">
        <w:fldChar w:fldCharType="begin"/>
      </w:r>
      <w:r w:rsidR="00EA28FA">
        <w:instrText xml:space="preserve"> SEQ Figure</w:instrText>
      </w:r>
      <w:r w:rsidR="00EA28FA">
        <w:instrText xml:space="preserve"> \* ARABIC </w:instrText>
      </w:r>
      <w:r w:rsidR="00EA28FA">
        <w:fldChar w:fldCharType="separate"/>
      </w:r>
      <w:r w:rsidR="00B5606F">
        <w:rPr>
          <w:noProof/>
        </w:rPr>
        <w:t>2</w:t>
      </w:r>
      <w:r w:rsidR="00EA28FA">
        <w:rPr>
          <w:noProof/>
        </w:rPr>
        <w:fldChar w:fldCharType="end"/>
      </w:r>
      <w:r w:rsidR="00F7740C">
        <w:rPr>
          <w:noProof/>
        </w:rPr>
        <w:t>6</w:t>
      </w:r>
      <w:r>
        <w:t xml:space="preserve"> </w:t>
      </w:r>
      <w:r w:rsidR="009959A0">
        <w:t>Assertion message in text editor</w:t>
      </w:r>
    </w:p>
    <w:p w:rsidR="00504DCD" w:rsidRDefault="00F41A0B" w:rsidP="003D6076">
      <w:pPr>
        <w:pStyle w:val="ListNumber"/>
      </w:pPr>
      <w:r>
        <w:t xml:space="preserve">All failed test steps contains step description. Step description start with combination of </w:t>
      </w:r>
      <w:r w:rsidRPr="00D72B50">
        <w:t>CELL_ DESCRIPTION</w:t>
      </w:r>
      <w:r>
        <w:t>,</w:t>
      </w:r>
      <w:r w:rsidRPr="00D72B50">
        <w:t xml:space="preserve"> CELL_METHOD </w:t>
      </w:r>
      <w:r>
        <w:t xml:space="preserve">and </w:t>
      </w:r>
      <w:r w:rsidRPr="00D72B50">
        <w:t>CELL_PATH</w:t>
      </w:r>
      <w:r>
        <w:t>.</w:t>
      </w:r>
    </w:p>
    <w:p w:rsidR="00235EA7" w:rsidRPr="00F13325" w:rsidRDefault="006F4F3E" w:rsidP="00235EA7">
      <w:pPr>
        <w:pStyle w:val="BodyText"/>
        <w:jc w:val="center"/>
        <w:rPr>
          <w:noProof/>
        </w:rPr>
      </w:pPr>
      <w:r>
        <w:rPr>
          <w:noProof/>
        </w:rPr>
        <w:drawing>
          <wp:inline distT="0" distB="0" distL="0" distR="0" wp14:anchorId="0F8323F8" wp14:editId="3507A1D5">
            <wp:extent cx="5941695" cy="4321810"/>
            <wp:effectExtent l="0" t="0" r="190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g_fig30.PNG"/>
                    <pic:cNvPicPr/>
                  </pic:nvPicPr>
                  <pic:blipFill>
                    <a:blip r:embed="rId43">
                      <a:extLst>
                        <a:ext uri="{28A0092B-C50C-407E-A947-70E740481C1C}">
                          <a14:useLocalDpi xmlns:a14="http://schemas.microsoft.com/office/drawing/2010/main" val="0"/>
                        </a:ext>
                      </a:extLst>
                    </a:blip>
                    <a:stretch>
                      <a:fillRect/>
                    </a:stretch>
                  </pic:blipFill>
                  <pic:spPr>
                    <a:xfrm>
                      <a:off x="0" y="0"/>
                      <a:ext cx="5941695" cy="4321810"/>
                    </a:xfrm>
                    <a:prstGeom prst="rect">
                      <a:avLst/>
                    </a:prstGeom>
                  </pic:spPr>
                </pic:pic>
              </a:graphicData>
            </a:graphic>
          </wp:inline>
        </w:drawing>
      </w:r>
    </w:p>
    <w:p w:rsidR="00235EA7" w:rsidRPr="00920D74" w:rsidRDefault="00235EA7" w:rsidP="00DD2E79">
      <w:pPr>
        <w:pStyle w:val="Captionstyle"/>
      </w:pPr>
      <w:r>
        <w:t xml:space="preserve">Figure </w:t>
      </w:r>
      <w:r w:rsidR="00EA28FA">
        <w:fldChar w:fldCharType="begin"/>
      </w:r>
      <w:r w:rsidR="00EA28FA">
        <w:instrText xml:space="preserve"> SEQ Figure \* ARABIC </w:instrText>
      </w:r>
      <w:r w:rsidR="00EA28FA">
        <w:fldChar w:fldCharType="separate"/>
      </w:r>
      <w:r w:rsidR="00B5606F">
        <w:rPr>
          <w:noProof/>
        </w:rPr>
        <w:t>2</w:t>
      </w:r>
      <w:r w:rsidR="00EA28FA">
        <w:rPr>
          <w:noProof/>
        </w:rPr>
        <w:fldChar w:fldCharType="end"/>
      </w:r>
      <w:r w:rsidR="00F7740C">
        <w:rPr>
          <w:noProof/>
        </w:rPr>
        <w:t>7</w:t>
      </w:r>
      <w:r>
        <w:t xml:space="preserve"> </w:t>
      </w:r>
      <w:r w:rsidR="00F41A0B">
        <w:t>Description of failed test step in TestSuit log</w:t>
      </w:r>
    </w:p>
    <w:p w:rsidR="008625F4" w:rsidRDefault="008625F4" w:rsidP="003D6076">
      <w:pPr>
        <w:pStyle w:val="ListNumber"/>
      </w:pPr>
      <w:r>
        <w:t xml:space="preserve">All assertion messages start with the same combination of </w:t>
      </w:r>
      <w:r w:rsidRPr="00D72B50">
        <w:t>CELL_ DESCRIPTION</w:t>
      </w:r>
      <w:r>
        <w:t>,</w:t>
      </w:r>
      <w:r w:rsidRPr="00D72B50">
        <w:t xml:space="preserve"> CELL_METHOD </w:t>
      </w:r>
      <w:r>
        <w:t xml:space="preserve">and </w:t>
      </w:r>
      <w:r w:rsidRPr="00D72B50">
        <w:t>CELL_PATH</w:t>
      </w:r>
      <w:r>
        <w:t xml:space="preserve"> for efficient navigation on test data file.</w:t>
      </w:r>
    </w:p>
    <w:p w:rsidR="008625F4" w:rsidRPr="00F13325" w:rsidRDefault="006F4F3E" w:rsidP="008625F4">
      <w:pPr>
        <w:pStyle w:val="BodyText"/>
        <w:jc w:val="center"/>
        <w:rPr>
          <w:noProof/>
        </w:rPr>
      </w:pPr>
      <w:r>
        <w:rPr>
          <w:noProof/>
        </w:rPr>
        <w:lastRenderedPageBreak/>
        <w:drawing>
          <wp:inline distT="0" distB="0" distL="0" distR="0" wp14:anchorId="256EEBAC" wp14:editId="2B53EA0C">
            <wp:extent cx="5208422" cy="2442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g_fig31.PNG"/>
                    <pic:cNvPicPr/>
                  </pic:nvPicPr>
                  <pic:blipFill>
                    <a:blip r:embed="rId44">
                      <a:extLst>
                        <a:ext uri="{28A0092B-C50C-407E-A947-70E740481C1C}">
                          <a14:useLocalDpi xmlns:a14="http://schemas.microsoft.com/office/drawing/2010/main" val="0"/>
                        </a:ext>
                      </a:extLst>
                    </a:blip>
                    <a:stretch>
                      <a:fillRect/>
                    </a:stretch>
                  </pic:blipFill>
                  <pic:spPr>
                    <a:xfrm>
                      <a:off x="0" y="0"/>
                      <a:ext cx="5236418" cy="2455638"/>
                    </a:xfrm>
                    <a:prstGeom prst="rect">
                      <a:avLst/>
                    </a:prstGeom>
                  </pic:spPr>
                </pic:pic>
              </a:graphicData>
            </a:graphic>
          </wp:inline>
        </w:drawing>
      </w:r>
    </w:p>
    <w:p w:rsidR="008625F4" w:rsidRPr="00920D74" w:rsidRDefault="008625F4" w:rsidP="00DD2E79">
      <w:pPr>
        <w:pStyle w:val="Captionstyle"/>
      </w:pPr>
      <w:r>
        <w:t xml:space="preserve">Figure </w:t>
      </w:r>
      <w:r w:rsidR="00EA28FA">
        <w:fldChar w:fldCharType="begin"/>
      </w:r>
      <w:r w:rsidR="00EA28FA">
        <w:instrText xml:space="preserve"> SEQ Figure \* ARABIC </w:instrText>
      </w:r>
      <w:r w:rsidR="00EA28FA">
        <w:fldChar w:fldCharType="separate"/>
      </w:r>
      <w:r w:rsidR="00B5606F">
        <w:rPr>
          <w:noProof/>
        </w:rPr>
        <w:t>2</w:t>
      </w:r>
      <w:r w:rsidR="00EA28FA">
        <w:rPr>
          <w:noProof/>
        </w:rPr>
        <w:fldChar w:fldCharType="end"/>
      </w:r>
      <w:r w:rsidR="00F7740C">
        <w:rPr>
          <w:noProof/>
        </w:rPr>
        <w:t>8</w:t>
      </w:r>
      <w:r>
        <w:t xml:space="preserve"> Description of failed test step in assertion message</w:t>
      </w:r>
    </w:p>
    <w:p w:rsidR="008625F4" w:rsidRDefault="008625F4" w:rsidP="003D6076">
      <w:pPr>
        <w:pStyle w:val="ListNumber"/>
      </w:pPr>
      <w:r>
        <w:t>It is possible to verify corresponding test step in test data file using this combination with the appropriate data file.</w:t>
      </w:r>
    </w:p>
    <w:p w:rsidR="008625F4" w:rsidRPr="00F13325" w:rsidRDefault="006F4F3E" w:rsidP="008625F4">
      <w:pPr>
        <w:pStyle w:val="BodyText"/>
        <w:jc w:val="center"/>
        <w:rPr>
          <w:noProof/>
        </w:rPr>
      </w:pPr>
      <w:r>
        <w:rPr>
          <w:noProof/>
        </w:rPr>
        <w:drawing>
          <wp:inline distT="0" distB="0" distL="0" distR="0" wp14:anchorId="15C13958" wp14:editId="30C1A7E2">
            <wp:extent cx="5941695" cy="168148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g_fig3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1695" cy="1681480"/>
                    </a:xfrm>
                    <a:prstGeom prst="rect">
                      <a:avLst/>
                    </a:prstGeom>
                  </pic:spPr>
                </pic:pic>
              </a:graphicData>
            </a:graphic>
          </wp:inline>
        </w:drawing>
      </w:r>
    </w:p>
    <w:p w:rsidR="008625F4" w:rsidRPr="00920D74" w:rsidRDefault="008625F4" w:rsidP="00DD2E79">
      <w:pPr>
        <w:pStyle w:val="Captionstyle"/>
      </w:pPr>
      <w:r>
        <w:t xml:space="preserve">Figure </w:t>
      </w:r>
      <w:r w:rsidR="004637FE">
        <w:t>2</w:t>
      </w:r>
      <w:r w:rsidR="00F7740C">
        <w:t>9</w:t>
      </w:r>
      <w:r w:rsidR="004637FE">
        <w:t xml:space="preserve"> </w:t>
      </w:r>
      <w:r w:rsidR="001E6571">
        <w:t>C</w:t>
      </w:r>
      <w:r w:rsidR="00310138">
        <w:t xml:space="preserve">ombination of </w:t>
      </w:r>
      <w:r w:rsidR="00310138" w:rsidRPr="00D72B50">
        <w:t>CELL_ DESCRIPTION</w:t>
      </w:r>
      <w:r w:rsidR="00310138">
        <w:t>,</w:t>
      </w:r>
      <w:r w:rsidR="00310138" w:rsidRPr="00D72B50">
        <w:t xml:space="preserve"> CELL_METHOD </w:t>
      </w:r>
      <w:r w:rsidR="00310138">
        <w:t xml:space="preserve">and </w:t>
      </w:r>
      <w:r w:rsidR="00310138" w:rsidRPr="00D72B50">
        <w:t>CELL_PATH</w:t>
      </w:r>
      <w:r w:rsidR="001E6571">
        <w:t xml:space="preserve"> in Test Data file</w:t>
      </w:r>
    </w:p>
    <w:p w:rsidR="001E6571" w:rsidRDefault="001E6571" w:rsidP="003D6076">
      <w:pPr>
        <w:pStyle w:val="ListNumber"/>
      </w:pPr>
      <w:r>
        <w:t xml:space="preserve">Each test data file </w:t>
      </w:r>
      <w:r w:rsidR="006F4F3E">
        <w:t xml:space="preserve">can </w:t>
      </w:r>
      <w:r>
        <w:t>contain test</w:t>
      </w:r>
      <w:r w:rsidR="006F4F3E">
        <w:t xml:space="preserve"> cases descriptions</w:t>
      </w:r>
      <w:r>
        <w:t xml:space="preserve"> on the “TestCases” sheet of document.</w:t>
      </w:r>
    </w:p>
    <w:p w:rsidR="001E6571" w:rsidRPr="00F13325" w:rsidRDefault="004E5083" w:rsidP="001E6571">
      <w:pPr>
        <w:pStyle w:val="BodyText"/>
        <w:jc w:val="center"/>
        <w:rPr>
          <w:noProof/>
        </w:rPr>
      </w:pPr>
      <w:r>
        <w:rPr>
          <w:noProof/>
        </w:rPr>
        <w:lastRenderedPageBreak/>
        <w:drawing>
          <wp:inline distT="0" distB="0" distL="0" distR="0" wp14:anchorId="682B0724" wp14:editId="55BDEB69">
            <wp:extent cx="5941695" cy="375602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1695" cy="3756025"/>
                    </a:xfrm>
                    <a:prstGeom prst="rect">
                      <a:avLst/>
                    </a:prstGeom>
                  </pic:spPr>
                </pic:pic>
              </a:graphicData>
            </a:graphic>
          </wp:inline>
        </w:drawing>
      </w:r>
    </w:p>
    <w:p w:rsidR="001E6571" w:rsidRPr="00920D74" w:rsidRDefault="001E6571" w:rsidP="00DD2E79">
      <w:pPr>
        <w:pStyle w:val="Captionstyle"/>
      </w:pPr>
      <w:r>
        <w:t xml:space="preserve">Figure </w:t>
      </w:r>
      <w:r w:rsidR="00F7740C">
        <w:t>30</w:t>
      </w:r>
      <w:r>
        <w:t xml:space="preserve"> </w:t>
      </w:r>
      <w:r w:rsidR="003149DD">
        <w:t>Test scenarios on the “TestCases” sheet of document</w:t>
      </w:r>
      <w:r>
        <w:t xml:space="preserve"> in Test Data file</w:t>
      </w:r>
    </w:p>
    <w:p w:rsidR="001E6571" w:rsidRDefault="001E6571" w:rsidP="001E6571">
      <w:pPr>
        <w:pStyle w:val="NoteStyle"/>
      </w:pPr>
      <w:r>
        <w:t>Test step description contains reference to appropriate test scenario, e.g. “TS 04_02” means “Test Scenario 04, Step 2”.</w:t>
      </w:r>
    </w:p>
    <w:p w:rsidR="003149DD" w:rsidRDefault="003149DD" w:rsidP="003149DD">
      <w:pPr>
        <w:pStyle w:val="NoteStyle"/>
      </w:pPr>
      <w:r w:rsidRPr="0012416B">
        <w:t>The “Step Description” and “Expected” fields on the “TestCases” sheets might by updated with short delay. Please use the test data from the first sheet as it contains up to date information.</w:t>
      </w:r>
    </w:p>
    <w:p w:rsidR="001F10E9" w:rsidRDefault="003149DD" w:rsidP="00A80AD5">
      <w:pPr>
        <w:pStyle w:val="BodyText"/>
      </w:pPr>
      <w:r>
        <w:t>It is possible to view information on REST request step in different formats for more convenient step validation.</w:t>
      </w:r>
    </w:p>
    <w:p w:rsidR="003149DD" w:rsidRDefault="003149DD" w:rsidP="00DD2E79">
      <w:pPr>
        <w:pStyle w:val="Captionstyle"/>
      </w:pPr>
      <w:r>
        <w:t xml:space="preserve">Table </w:t>
      </w:r>
      <w:r w:rsidR="00EA28FA">
        <w:fldChar w:fldCharType="begin"/>
      </w:r>
      <w:r w:rsidR="00EA28FA">
        <w:instrText xml:space="preserve"> SEQ Table \* ARABIC </w:instrText>
      </w:r>
      <w:r w:rsidR="00EA28FA">
        <w:fldChar w:fldCharType="separate"/>
      </w:r>
      <w:r w:rsidR="00773CD9">
        <w:rPr>
          <w:noProof/>
        </w:rPr>
        <w:t>10</w:t>
      </w:r>
      <w:r w:rsidR="00EA28FA">
        <w:rPr>
          <w:noProof/>
        </w:rPr>
        <w:fldChar w:fldCharType="end"/>
      </w:r>
      <w:r>
        <w:t xml:space="preserve"> Tabs and message formats on Message Viewer window</w:t>
      </w:r>
    </w:p>
    <w:tbl>
      <w:tblPr>
        <w:tblStyle w:val="TableEPAM"/>
        <w:tblW w:w="0" w:type="auto"/>
        <w:tblInd w:w="108" w:type="dxa"/>
        <w:tblLook w:val="04A0" w:firstRow="1" w:lastRow="0" w:firstColumn="1" w:lastColumn="0" w:noHBand="0" w:noVBand="1"/>
      </w:tblPr>
      <w:tblGrid>
        <w:gridCol w:w="4618"/>
        <w:gridCol w:w="4621"/>
      </w:tblGrid>
      <w:tr w:rsidR="003149DD" w:rsidTr="003149D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39" w:type="dxa"/>
            <w:gridSpan w:val="2"/>
          </w:tcPr>
          <w:p w:rsidR="003149DD" w:rsidRPr="00DA6CF4" w:rsidRDefault="003149DD" w:rsidP="00C51EFB">
            <w:r>
              <w:t>Available message formats</w:t>
            </w:r>
          </w:p>
        </w:tc>
      </w:tr>
      <w:tr w:rsidR="003149DD" w:rsidTr="003149D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18" w:type="dxa"/>
          </w:tcPr>
          <w:p w:rsidR="003149DD" w:rsidRPr="00DA6CF4" w:rsidRDefault="003149DD" w:rsidP="00C51EFB">
            <w:r>
              <w:t>Message tab</w:t>
            </w:r>
          </w:p>
        </w:tc>
        <w:tc>
          <w:tcPr>
            <w:tcW w:w="4621" w:type="dxa"/>
          </w:tcPr>
          <w:p w:rsidR="003149DD" w:rsidRPr="00DA6CF4" w:rsidRDefault="003149DD" w:rsidP="00C51EFB">
            <w:pPr>
              <w:cnfStyle w:val="100000000000" w:firstRow="1" w:lastRow="0" w:firstColumn="0" w:lastColumn="0" w:oddVBand="0" w:evenVBand="0" w:oddHBand="0" w:evenHBand="0" w:firstRowFirstColumn="0" w:firstRowLastColumn="0" w:lastRowFirstColumn="0" w:lastRowLastColumn="0"/>
            </w:pPr>
            <w:r>
              <w:t>Message format</w:t>
            </w:r>
          </w:p>
        </w:tc>
      </w:tr>
      <w:tr w:rsidR="003149DD" w:rsidTr="00314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3149DD" w:rsidRPr="00DA6CF4" w:rsidRDefault="003149DD" w:rsidP="003149DD">
            <w:r w:rsidRPr="00D72B50">
              <w:t>Request</w:t>
            </w:r>
            <w:r w:rsidRPr="00D72B50">
              <w:rPr>
                <w:lang w:val="ru-RU"/>
              </w:rPr>
              <w:t xml:space="preserve"> </w:t>
            </w:r>
            <w:r w:rsidRPr="00D72B50">
              <w:t>Message</w:t>
            </w:r>
          </w:p>
        </w:tc>
        <w:tc>
          <w:tcPr>
            <w:tcW w:w="4621" w:type="dxa"/>
          </w:tcPr>
          <w:p w:rsidR="003149DD" w:rsidRDefault="003149DD" w:rsidP="00C51EFB">
            <w:pPr>
              <w:pStyle w:val="TableBulletList"/>
              <w:cnfStyle w:val="000000100000" w:firstRow="0" w:lastRow="0" w:firstColumn="0" w:lastColumn="0" w:oddVBand="0" w:evenVBand="0" w:oddHBand="1" w:evenHBand="0" w:firstRowFirstColumn="0" w:firstRowLastColumn="0" w:lastRowFirstColumn="0" w:lastRowLastColumn="0"/>
            </w:pPr>
            <w:r w:rsidRPr="00D72B50">
              <w:t>XML</w:t>
            </w:r>
          </w:p>
          <w:p w:rsidR="003149DD" w:rsidRPr="00DA6CF4" w:rsidRDefault="003149DD" w:rsidP="00327ADE">
            <w:pPr>
              <w:pStyle w:val="TableBulletList"/>
              <w:cnfStyle w:val="000000100000" w:firstRow="0" w:lastRow="0" w:firstColumn="0" w:lastColumn="0" w:oddVBand="0" w:evenVBand="0" w:oddHBand="1" w:evenHBand="0" w:firstRowFirstColumn="0" w:firstRowLastColumn="0" w:lastRowFirstColumn="0" w:lastRowLastColumn="0"/>
            </w:pPr>
            <w:r w:rsidRPr="00D72B50">
              <w:t>RAW</w:t>
            </w:r>
          </w:p>
        </w:tc>
      </w:tr>
      <w:tr w:rsidR="003149DD" w:rsidTr="00314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3149DD" w:rsidRPr="00DA6CF4" w:rsidRDefault="003149DD" w:rsidP="003149DD">
            <w:r w:rsidRPr="00D72B50">
              <w:t>Response Message</w:t>
            </w:r>
          </w:p>
        </w:tc>
        <w:tc>
          <w:tcPr>
            <w:tcW w:w="4621" w:type="dxa"/>
          </w:tcPr>
          <w:p w:rsidR="003149DD" w:rsidRDefault="003149DD" w:rsidP="003149DD">
            <w:pPr>
              <w:pStyle w:val="TableBulletList"/>
              <w:cnfStyle w:val="000000010000" w:firstRow="0" w:lastRow="0" w:firstColumn="0" w:lastColumn="0" w:oddVBand="0" w:evenVBand="0" w:oddHBand="0" w:evenHBand="1" w:firstRowFirstColumn="0" w:firstRowLastColumn="0" w:lastRowFirstColumn="0" w:lastRowLastColumn="0"/>
            </w:pPr>
            <w:r w:rsidRPr="00D72B50">
              <w:t>XML</w:t>
            </w:r>
          </w:p>
          <w:p w:rsidR="003149DD" w:rsidRDefault="003149DD" w:rsidP="003149DD">
            <w:pPr>
              <w:pStyle w:val="TableBulletList"/>
              <w:cnfStyle w:val="000000010000" w:firstRow="0" w:lastRow="0" w:firstColumn="0" w:lastColumn="0" w:oddVBand="0" w:evenVBand="0" w:oddHBand="0" w:evenHBand="1" w:firstRowFirstColumn="0" w:firstRowLastColumn="0" w:lastRowFirstColumn="0" w:lastRowLastColumn="0"/>
            </w:pPr>
            <w:r>
              <w:t>JSON</w:t>
            </w:r>
          </w:p>
          <w:p w:rsidR="003149DD" w:rsidRDefault="003149DD" w:rsidP="003149DD">
            <w:pPr>
              <w:pStyle w:val="TableBulletList"/>
              <w:cnfStyle w:val="000000010000" w:firstRow="0" w:lastRow="0" w:firstColumn="0" w:lastColumn="0" w:oddVBand="0" w:evenVBand="0" w:oddHBand="0" w:evenHBand="1" w:firstRowFirstColumn="0" w:firstRowLastColumn="0" w:lastRowFirstColumn="0" w:lastRowLastColumn="0"/>
            </w:pPr>
            <w:r>
              <w:t>HTML</w:t>
            </w:r>
          </w:p>
          <w:p w:rsidR="003149DD" w:rsidRPr="00DA6CF4" w:rsidRDefault="003149DD" w:rsidP="00327ADE">
            <w:pPr>
              <w:pStyle w:val="TableBulletList"/>
              <w:cnfStyle w:val="000000010000" w:firstRow="0" w:lastRow="0" w:firstColumn="0" w:lastColumn="0" w:oddVBand="0" w:evenVBand="0" w:oddHBand="0" w:evenHBand="1" w:firstRowFirstColumn="0" w:firstRowLastColumn="0" w:lastRowFirstColumn="0" w:lastRowLastColumn="0"/>
            </w:pPr>
            <w:r w:rsidRPr="00D72B50">
              <w:t>RAW</w:t>
            </w:r>
          </w:p>
        </w:tc>
      </w:tr>
      <w:tr w:rsidR="003149DD" w:rsidTr="00314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3149DD" w:rsidRPr="00D72B50" w:rsidRDefault="003149DD" w:rsidP="003149DD">
            <w:r w:rsidRPr="00D72B50">
              <w:t>Step properties</w:t>
            </w:r>
          </w:p>
        </w:tc>
        <w:tc>
          <w:tcPr>
            <w:tcW w:w="4621" w:type="dxa"/>
          </w:tcPr>
          <w:p w:rsidR="003149DD" w:rsidRPr="00D72B50" w:rsidRDefault="003149DD" w:rsidP="003149DD">
            <w:pPr>
              <w:pStyle w:val="TableBulletList"/>
              <w:cnfStyle w:val="000000100000" w:firstRow="0" w:lastRow="0" w:firstColumn="0" w:lastColumn="0" w:oddVBand="0" w:evenVBand="0" w:oddHBand="1" w:evenHBand="0" w:firstRowFirstColumn="0" w:firstRowLastColumn="0" w:lastRowFirstColumn="0" w:lastRowLastColumn="0"/>
            </w:pPr>
            <w:r w:rsidRPr="00D72B50">
              <w:t>SoapUI tab</w:t>
            </w:r>
            <w:r>
              <w:t>le</w:t>
            </w:r>
          </w:p>
        </w:tc>
      </w:tr>
      <w:tr w:rsidR="003149DD" w:rsidTr="00314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rsidR="003149DD" w:rsidRPr="00D72B50" w:rsidRDefault="003149DD" w:rsidP="003149DD">
            <w:r w:rsidRPr="00D72B50">
              <w:t>Assertion message</w:t>
            </w:r>
          </w:p>
        </w:tc>
        <w:tc>
          <w:tcPr>
            <w:tcW w:w="4621" w:type="dxa"/>
          </w:tcPr>
          <w:p w:rsidR="003149DD" w:rsidRPr="00D72B50" w:rsidRDefault="003149DD" w:rsidP="003149DD">
            <w:pPr>
              <w:pStyle w:val="TableBulletList"/>
              <w:cnfStyle w:val="000000010000" w:firstRow="0" w:lastRow="0" w:firstColumn="0" w:lastColumn="0" w:oddVBand="0" w:evenVBand="0" w:oddHBand="0" w:evenHBand="1" w:firstRowFirstColumn="0" w:firstRowLastColumn="0" w:lastRowFirstColumn="0" w:lastRowLastColumn="0"/>
            </w:pPr>
            <w:r>
              <w:t>String</w:t>
            </w:r>
          </w:p>
        </w:tc>
      </w:tr>
    </w:tbl>
    <w:p w:rsidR="003149DD" w:rsidRPr="00920D74" w:rsidRDefault="003149DD" w:rsidP="003149DD">
      <w:pPr>
        <w:pStyle w:val="BodyText"/>
      </w:pPr>
    </w:p>
    <w:p w:rsidR="001F10E9" w:rsidRDefault="0017236D" w:rsidP="00A80AD5">
      <w:pPr>
        <w:pStyle w:val="BodyText"/>
      </w:pPr>
      <w:r>
        <w:t xml:space="preserve">Request and Response </w:t>
      </w:r>
      <w:r w:rsidRPr="00D72B50">
        <w:t>Messages in RAW format contain information on HTTP headers.</w:t>
      </w:r>
    </w:p>
    <w:p w:rsidR="0017236D" w:rsidRDefault="00327ADE" w:rsidP="0017236D">
      <w:pPr>
        <w:pStyle w:val="BodyText"/>
        <w:jc w:val="center"/>
        <w:rPr>
          <w:noProof/>
        </w:rPr>
      </w:pPr>
      <w:r>
        <w:rPr>
          <w:noProof/>
        </w:rPr>
        <w:lastRenderedPageBreak/>
        <w:drawing>
          <wp:inline distT="0" distB="0" distL="0" distR="0" wp14:anchorId="1107E45D" wp14:editId="76D07037">
            <wp:extent cx="4155033" cy="212436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7900" cy="2141168"/>
                    </a:xfrm>
                    <a:prstGeom prst="rect">
                      <a:avLst/>
                    </a:prstGeom>
                  </pic:spPr>
                </pic:pic>
              </a:graphicData>
            </a:graphic>
          </wp:inline>
        </w:drawing>
      </w:r>
    </w:p>
    <w:p w:rsidR="0017236D" w:rsidRDefault="0017236D" w:rsidP="00DD2E79">
      <w:pPr>
        <w:pStyle w:val="Captionstyle"/>
      </w:pPr>
      <w:r>
        <w:t xml:space="preserve">Figure </w:t>
      </w:r>
      <w:r w:rsidR="00327ADE">
        <w:t>3</w:t>
      </w:r>
      <w:r w:rsidR="00F7740C">
        <w:t>1</w:t>
      </w:r>
      <w:r>
        <w:t xml:space="preserve"> RAW format of Request Message</w:t>
      </w:r>
    </w:p>
    <w:p w:rsidR="00C51EFB" w:rsidRPr="00221110" w:rsidRDefault="00C51EFB" w:rsidP="00C51EFB">
      <w:pPr>
        <w:pStyle w:val="Heading2"/>
      </w:pPr>
      <w:bookmarkStart w:id="89" w:name="_Toc428544131"/>
      <w:bookmarkStart w:id="90" w:name="_Toc453946327"/>
      <w:r>
        <w:t>Closing</w:t>
      </w:r>
      <w:r w:rsidRPr="00622339">
        <w:t xml:space="preserve"> </w:t>
      </w:r>
      <w:r>
        <w:t>SoapUI</w:t>
      </w:r>
      <w:bookmarkEnd w:id="89"/>
      <w:bookmarkEnd w:id="90"/>
    </w:p>
    <w:p w:rsidR="001E6571" w:rsidRDefault="00327ADE" w:rsidP="00A80AD5">
      <w:pPr>
        <w:pStyle w:val="BodyText"/>
      </w:pPr>
      <w:r>
        <w:t xml:space="preserve">There is a common rule about SoapUI – keep your projects ‘closed’ in SoapUI workspace. So, it’s better to close project before closing SoapUI tool. Highlight the project, view context menu by right mouse click and choose ‘Close Project’ menu item. You can also </w:t>
      </w:r>
      <w:r w:rsidRPr="00E95B57">
        <w:t>close SoapUI without saving changes</w:t>
      </w:r>
      <w:r>
        <w:t>.</w:t>
      </w:r>
      <w:r w:rsidRPr="00E95B57">
        <w:t xml:space="preserve"> </w:t>
      </w:r>
      <w:r>
        <w:t xml:space="preserve">To do that please </w:t>
      </w:r>
      <w:r w:rsidRPr="00E95B57">
        <w:t>click on the “File / Exit without saving” menu item</w:t>
      </w:r>
      <w:r w:rsidR="00C51EFB" w:rsidRPr="00E95B57">
        <w:t>.</w:t>
      </w:r>
    </w:p>
    <w:p w:rsidR="00953AD1" w:rsidRDefault="0091715B" w:rsidP="00167BF3">
      <w:pPr>
        <w:pStyle w:val="AppendixLevel1"/>
      </w:pPr>
      <w:bookmarkStart w:id="91" w:name="_Ref432090100"/>
      <w:bookmarkStart w:id="92" w:name="_Toc453946328"/>
      <w:r>
        <w:lastRenderedPageBreak/>
        <w:t xml:space="preserve">test data file </w:t>
      </w:r>
      <w:r w:rsidR="00953AD1">
        <w:t>Example</w:t>
      </w:r>
      <w:r>
        <w:t>s</w:t>
      </w:r>
      <w:bookmarkEnd w:id="91"/>
      <w:bookmarkEnd w:id="92"/>
    </w:p>
    <w:p w:rsidR="0066044C" w:rsidRPr="0066044C" w:rsidRDefault="0066044C" w:rsidP="0066044C">
      <w:pPr>
        <w:pStyle w:val="BodyText"/>
      </w:pPr>
      <w:r>
        <w:t>This chapter contains Test Data files examples.</w:t>
      </w:r>
    </w:p>
    <w:p w:rsidR="00524034" w:rsidRDefault="00524034" w:rsidP="00A80AD5">
      <w:pPr>
        <w:pStyle w:val="ListBullet"/>
      </w:pPr>
      <w:r>
        <w:t xml:space="preserve">Example of Test Data file in </w:t>
      </w:r>
      <w:r w:rsidRPr="00566135">
        <w:t xml:space="preserve">Excel </w:t>
      </w:r>
      <w:r>
        <w:t>97-2003 Workbook (*.xls) format.</w:t>
      </w:r>
    </w:p>
    <w:p w:rsidR="006473D4" w:rsidRDefault="006473D4" w:rsidP="00070E42">
      <w:pPr>
        <w:pStyle w:val="ListBullet"/>
        <w:numPr>
          <w:ilvl w:val="0"/>
          <w:numId w:val="0"/>
        </w:numPr>
        <w:ind w:left="714"/>
      </w:pPr>
      <w:r>
        <w:object w:dxaOrig="1539"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49.55pt" o:ole="">
            <v:imagedata r:id="rId48" o:title=""/>
          </v:shape>
          <o:OLEObject Type="Embed" ProgID="Excel.Sheet.8" ShapeID="_x0000_i1025" DrawAspect="Icon" ObjectID="_1532438978" r:id="rId49"/>
        </w:object>
      </w:r>
    </w:p>
    <w:p w:rsidR="00524034" w:rsidRDefault="00524034" w:rsidP="00A80AD5">
      <w:pPr>
        <w:pStyle w:val="ListBullet"/>
      </w:pPr>
      <w:r>
        <w:t xml:space="preserve">Example of Test Data file in Excel Workbook (*.xlsx) </w:t>
      </w:r>
      <w:r w:rsidRPr="00566135">
        <w:t>format</w:t>
      </w:r>
      <w:r>
        <w:t>.</w:t>
      </w:r>
    </w:p>
    <w:p w:rsidR="00524034" w:rsidRPr="00806DDB" w:rsidRDefault="006473D4" w:rsidP="00070E42">
      <w:pPr>
        <w:pStyle w:val="ListBullet"/>
        <w:numPr>
          <w:ilvl w:val="0"/>
          <w:numId w:val="0"/>
        </w:numPr>
        <w:ind w:left="714"/>
      </w:pPr>
      <w:r>
        <w:object w:dxaOrig="1539" w:dyaOrig="995">
          <v:shape id="_x0000_i1026" type="#_x0000_t75" style="width:77.75pt;height:49.55pt" o:ole="">
            <v:imagedata r:id="rId50" o:title=""/>
          </v:shape>
          <o:OLEObject Type="Embed" ProgID="Excel.Sheet.12" ShapeID="_x0000_i1026" DrawAspect="Icon" ObjectID="_1532438979" r:id="rId51"/>
        </w:object>
      </w:r>
    </w:p>
    <w:p w:rsidR="004706BE" w:rsidRDefault="00840D5E" w:rsidP="000439F4">
      <w:pPr>
        <w:pStyle w:val="AppendixLevel2"/>
      </w:pPr>
      <w:bookmarkStart w:id="93" w:name="_Ref432157469"/>
      <w:bookmarkStart w:id="94" w:name="_Toc453946329"/>
      <w:r>
        <w:t>property references in data file</w:t>
      </w:r>
      <w:bookmarkEnd w:id="93"/>
      <w:bookmarkEnd w:id="94"/>
    </w:p>
    <w:p w:rsidR="0066044C" w:rsidRDefault="0066044C" w:rsidP="0066044C">
      <w:pPr>
        <w:pStyle w:val="BodyText"/>
      </w:pPr>
      <w:r>
        <w:t>This chapter contains Test Data files examples with property references.</w:t>
      </w:r>
    </w:p>
    <w:p w:rsidR="006473D4" w:rsidRDefault="006473D4" w:rsidP="00A80AD5">
      <w:pPr>
        <w:pStyle w:val="ListBullet"/>
      </w:pPr>
      <w:r>
        <w:t xml:space="preserve">Example of the property references in Test Data file in </w:t>
      </w:r>
      <w:r w:rsidRPr="00566135">
        <w:t xml:space="preserve">Excel </w:t>
      </w:r>
      <w:r>
        <w:t>97-2003 Workbook (*.xls) format.</w:t>
      </w:r>
    </w:p>
    <w:p w:rsidR="00840D5E" w:rsidRDefault="003D5167" w:rsidP="00070E42">
      <w:pPr>
        <w:pStyle w:val="ListBullet"/>
        <w:numPr>
          <w:ilvl w:val="0"/>
          <w:numId w:val="0"/>
        </w:numPr>
        <w:ind w:left="714"/>
      </w:pPr>
      <w:r>
        <w:object w:dxaOrig="1539" w:dyaOrig="995">
          <v:shape id="_x0000_i1027" type="#_x0000_t75" style="width:77.75pt;height:49.55pt" o:ole="">
            <v:imagedata r:id="rId52" o:title=""/>
          </v:shape>
          <o:OLEObject Type="Embed" ProgID="Excel.Sheet.8" ShapeID="_x0000_i1027" DrawAspect="Icon" ObjectID="_1532438980" r:id="rId53"/>
        </w:object>
      </w:r>
    </w:p>
    <w:p w:rsidR="006473D4" w:rsidRDefault="006473D4" w:rsidP="00A80AD5">
      <w:pPr>
        <w:pStyle w:val="ListBullet"/>
      </w:pPr>
      <w:r>
        <w:t xml:space="preserve">Example of the property references in Test Data file in Excel Workbook (*.xlsx) </w:t>
      </w:r>
      <w:r w:rsidRPr="00566135">
        <w:t>format</w:t>
      </w:r>
      <w:r>
        <w:t>.</w:t>
      </w:r>
    </w:p>
    <w:p w:rsidR="0042056B" w:rsidRDefault="006473D4" w:rsidP="00070E42">
      <w:pPr>
        <w:pStyle w:val="ListBullet"/>
        <w:numPr>
          <w:ilvl w:val="0"/>
          <w:numId w:val="0"/>
        </w:numPr>
        <w:ind w:left="714"/>
      </w:pPr>
      <w:r>
        <w:object w:dxaOrig="1539" w:dyaOrig="995">
          <v:shape id="_x0000_i1028" type="#_x0000_t75" style="width:77.75pt;height:49.55pt" o:ole="">
            <v:imagedata r:id="rId54" o:title=""/>
          </v:shape>
          <o:OLEObject Type="Embed" ProgID="Excel.Sheet.12" ShapeID="_x0000_i1028" DrawAspect="Icon" ObjectID="_1532438981" r:id="rId55"/>
        </w:object>
      </w:r>
    </w:p>
    <w:p w:rsidR="00E12D46" w:rsidRDefault="00140134" w:rsidP="000439F4">
      <w:pPr>
        <w:pStyle w:val="AppendixLevel2"/>
      </w:pPr>
      <w:bookmarkStart w:id="95" w:name="_Ref432160455"/>
      <w:bookmarkStart w:id="96" w:name="_Toc453946330"/>
      <w:r>
        <w:t xml:space="preserve">Variable mappinfg file and </w:t>
      </w:r>
      <w:r w:rsidR="00E12D46">
        <w:t>variable references in data file</w:t>
      </w:r>
      <w:bookmarkEnd w:id="95"/>
      <w:bookmarkEnd w:id="96"/>
    </w:p>
    <w:p w:rsidR="0066044C" w:rsidRPr="0066044C" w:rsidRDefault="0066044C" w:rsidP="0066044C">
      <w:pPr>
        <w:pStyle w:val="BodyText"/>
      </w:pPr>
      <w:r>
        <w:t>This chapter contains examples of variable mapping files and Test Data files with variable references.</w:t>
      </w:r>
    </w:p>
    <w:p w:rsidR="00171067" w:rsidRDefault="00171067" w:rsidP="00A80AD5">
      <w:pPr>
        <w:pStyle w:val="ListBullet"/>
      </w:pPr>
      <w:r>
        <w:t xml:space="preserve">Example of the variable references in Test Data file in </w:t>
      </w:r>
      <w:r w:rsidRPr="00566135">
        <w:t xml:space="preserve">Excel </w:t>
      </w:r>
      <w:r>
        <w:t>97-2003 Workbook (*.xls) format.</w:t>
      </w:r>
    </w:p>
    <w:p w:rsidR="00171067" w:rsidRDefault="00134746" w:rsidP="00070E42">
      <w:pPr>
        <w:pStyle w:val="ListBullet"/>
        <w:numPr>
          <w:ilvl w:val="0"/>
          <w:numId w:val="0"/>
        </w:numPr>
        <w:ind w:left="714"/>
      </w:pPr>
      <w:r>
        <w:object w:dxaOrig="1539" w:dyaOrig="995">
          <v:shape id="_x0000_i1029" type="#_x0000_t75" style="width:77.75pt;height:49.55pt" o:ole="">
            <v:imagedata r:id="rId56" o:title=""/>
          </v:shape>
          <o:OLEObject Type="Embed" ProgID="Excel.Sheet.8" ShapeID="_x0000_i1029" DrawAspect="Icon" ObjectID="_1532438982" r:id="rId57"/>
        </w:object>
      </w:r>
    </w:p>
    <w:p w:rsidR="00171067" w:rsidRDefault="00171067" w:rsidP="00A80AD5">
      <w:pPr>
        <w:pStyle w:val="ListBullet"/>
      </w:pPr>
      <w:r>
        <w:t xml:space="preserve">Example of the variable references in Test Data file in Excel Workbook (*.xlsx) </w:t>
      </w:r>
      <w:r w:rsidRPr="00566135">
        <w:t>format</w:t>
      </w:r>
      <w:r>
        <w:t>.</w:t>
      </w:r>
    </w:p>
    <w:p w:rsidR="00171067" w:rsidRDefault="00134746" w:rsidP="00070E42">
      <w:pPr>
        <w:pStyle w:val="ListBullet"/>
        <w:numPr>
          <w:ilvl w:val="0"/>
          <w:numId w:val="0"/>
        </w:numPr>
        <w:ind w:left="714"/>
      </w:pPr>
      <w:r>
        <w:object w:dxaOrig="1539" w:dyaOrig="995">
          <v:shape id="_x0000_i1030" type="#_x0000_t75" style="width:77.75pt;height:49.55pt" o:ole="">
            <v:imagedata r:id="rId58" o:title=""/>
          </v:shape>
          <o:OLEObject Type="Embed" ProgID="Excel.Sheet.12" ShapeID="_x0000_i1030" DrawAspect="Icon" ObjectID="_1532438983" r:id="rId59"/>
        </w:object>
      </w:r>
    </w:p>
    <w:p w:rsidR="00134746" w:rsidRDefault="00134746" w:rsidP="00A80AD5">
      <w:pPr>
        <w:pStyle w:val="ListBullet"/>
      </w:pPr>
      <w:r>
        <w:t xml:space="preserve">Example of the variable mapping file in </w:t>
      </w:r>
      <w:r w:rsidRPr="00566135">
        <w:t xml:space="preserve">Excel </w:t>
      </w:r>
      <w:r>
        <w:t>97-2003 Workbook (*.xls) format.</w:t>
      </w:r>
    </w:p>
    <w:p w:rsidR="00134746" w:rsidRDefault="00134746" w:rsidP="00070E42">
      <w:pPr>
        <w:pStyle w:val="ListBullet"/>
        <w:numPr>
          <w:ilvl w:val="0"/>
          <w:numId w:val="0"/>
        </w:numPr>
        <w:ind w:left="714"/>
      </w:pPr>
      <w:r>
        <w:object w:dxaOrig="1539" w:dyaOrig="995">
          <v:shape id="_x0000_i1031" type="#_x0000_t75" style="width:77.75pt;height:49.55pt" o:ole="">
            <v:imagedata r:id="rId60" o:title=""/>
          </v:shape>
          <o:OLEObject Type="Embed" ProgID="Excel.Sheet.8" ShapeID="_x0000_i1031" DrawAspect="Icon" ObjectID="_1532438984" r:id="rId61"/>
        </w:object>
      </w:r>
    </w:p>
    <w:p w:rsidR="00134746" w:rsidRDefault="00134746" w:rsidP="00A80AD5">
      <w:pPr>
        <w:pStyle w:val="ListBullet"/>
      </w:pPr>
      <w:r>
        <w:t xml:space="preserve">Example of the variable mapping file in Excel Workbook (*.xlsx) </w:t>
      </w:r>
      <w:r w:rsidRPr="00566135">
        <w:t>format</w:t>
      </w:r>
      <w:r>
        <w:t>.</w:t>
      </w:r>
    </w:p>
    <w:p w:rsidR="00134746" w:rsidRDefault="00134746" w:rsidP="00070E42">
      <w:pPr>
        <w:pStyle w:val="ListBullet"/>
        <w:numPr>
          <w:ilvl w:val="0"/>
          <w:numId w:val="0"/>
        </w:numPr>
        <w:ind w:left="714"/>
      </w:pPr>
      <w:r>
        <w:object w:dxaOrig="1539" w:dyaOrig="995">
          <v:shape id="_x0000_i1032" type="#_x0000_t75" style="width:77.75pt;height:49.55pt" o:ole="">
            <v:imagedata r:id="rId62" o:title=""/>
          </v:shape>
          <o:OLEObject Type="Embed" ProgID="Excel.Sheet.12" ShapeID="_x0000_i1032" DrawAspect="Icon" ObjectID="_1532438985" r:id="rId63"/>
        </w:object>
      </w:r>
    </w:p>
    <w:p w:rsidR="000A1C20" w:rsidRDefault="006A5158" w:rsidP="000439F4">
      <w:pPr>
        <w:pStyle w:val="AppendixLevel2"/>
      </w:pPr>
      <w:bookmarkStart w:id="97" w:name="_Toc453946331"/>
      <w:r>
        <w:t xml:space="preserve">Extract </w:t>
      </w:r>
      <w:r w:rsidR="000A1C20">
        <w:t>Variable in data file</w:t>
      </w:r>
      <w:bookmarkEnd w:id="97"/>
    </w:p>
    <w:p w:rsidR="006A6D0A" w:rsidRPr="0066044C" w:rsidRDefault="006A6D0A" w:rsidP="006A6D0A">
      <w:pPr>
        <w:pStyle w:val="BodyText"/>
      </w:pPr>
      <w:r>
        <w:t>This chapter contains Test Data file examples with extract variables script.</w:t>
      </w:r>
    </w:p>
    <w:p w:rsidR="000A1C20" w:rsidRDefault="000A1C20" w:rsidP="00A80AD5">
      <w:pPr>
        <w:pStyle w:val="ListBullet"/>
      </w:pPr>
      <w:r>
        <w:t xml:space="preserve">Extract variable example in Test Data file in </w:t>
      </w:r>
      <w:r w:rsidRPr="00566135">
        <w:t xml:space="preserve">Excel </w:t>
      </w:r>
      <w:r>
        <w:t>97-2003 Workbook (*.xls) format.</w:t>
      </w:r>
    </w:p>
    <w:p w:rsidR="000A1C20" w:rsidRDefault="000A1C20" w:rsidP="00CA108C">
      <w:pPr>
        <w:pStyle w:val="ListBullet"/>
        <w:numPr>
          <w:ilvl w:val="0"/>
          <w:numId w:val="0"/>
        </w:numPr>
        <w:ind w:left="714"/>
      </w:pPr>
      <w:r>
        <w:object w:dxaOrig="1539" w:dyaOrig="995">
          <v:shape id="_x0000_i1033" type="#_x0000_t75" style="width:77.75pt;height:49.55pt" o:ole="">
            <v:imagedata r:id="rId64" o:title=""/>
          </v:shape>
          <o:OLEObject Type="Embed" ProgID="Excel.Sheet.8" ShapeID="_x0000_i1033" DrawAspect="Icon" ObjectID="_1532438986" r:id="rId65"/>
        </w:object>
      </w:r>
    </w:p>
    <w:p w:rsidR="000A1C20" w:rsidRDefault="000A1C20" w:rsidP="00A80AD5">
      <w:pPr>
        <w:pStyle w:val="ListBullet"/>
      </w:pPr>
      <w:r>
        <w:t xml:space="preserve">Extract variable example in Test Data file in Excel Workbook (*.xlsx) </w:t>
      </w:r>
      <w:r w:rsidRPr="00566135">
        <w:t>format</w:t>
      </w:r>
      <w:r>
        <w:t>.</w:t>
      </w:r>
    </w:p>
    <w:p w:rsidR="000A1C20" w:rsidRDefault="000A1C20" w:rsidP="00CA108C">
      <w:pPr>
        <w:pStyle w:val="ListBullet"/>
        <w:numPr>
          <w:ilvl w:val="0"/>
          <w:numId w:val="0"/>
        </w:numPr>
        <w:ind w:left="714"/>
      </w:pPr>
      <w:r>
        <w:object w:dxaOrig="1539" w:dyaOrig="995">
          <v:shape id="_x0000_i1034" type="#_x0000_t75" style="width:77.75pt;height:49.55pt" o:ole="">
            <v:imagedata r:id="rId66" o:title=""/>
          </v:shape>
          <o:OLEObject Type="Embed" ProgID="Excel.Sheet.12" ShapeID="_x0000_i1034" DrawAspect="Icon" ObjectID="_1532438987" r:id="rId67"/>
        </w:object>
      </w:r>
    </w:p>
    <w:p w:rsidR="006842E7" w:rsidRDefault="006842E7" w:rsidP="006842E7">
      <w:pPr>
        <w:pStyle w:val="AppendixLevel2"/>
      </w:pPr>
      <w:bookmarkStart w:id="98" w:name="_Ref445393644"/>
      <w:bookmarkStart w:id="99" w:name="_Toc453946332"/>
      <w:r>
        <w:t>JDBC REquest in data file</w:t>
      </w:r>
      <w:bookmarkEnd w:id="98"/>
      <w:bookmarkEnd w:id="99"/>
    </w:p>
    <w:p w:rsidR="006842E7" w:rsidRPr="0066044C" w:rsidRDefault="006842E7" w:rsidP="006842E7">
      <w:pPr>
        <w:pStyle w:val="BodyText"/>
      </w:pPr>
      <w:r>
        <w:t>This chapter contains Test Data file examples with JDBC request.</w:t>
      </w:r>
    </w:p>
    <w:p w:rsidR="006842E7" w:rsidRDefault="006842E7" w:rsidP="006842E7">
      <w:pPr>
        <w:pStyle w:val="ListBullet"/>
      </w:pPr>
      <w:r>
        <w:t xml:space="preserve">JDBC Request example in Test Data file in </w:t>
      </w:r>
      <w:r w:rsidRPr="00566135">
        <w:t xml:space="preserve">Excel </w:t>
      </w:r>
      <w:r>
        <w:t>97-2003 Workbook (*.xls) format.</w:t>
      </w:r>
    </w:p>
    <w:p w:rsidR="006842E7" w:rsidRDefault="006842E7" w:rsidP="006842E7">
      <w:pPr>
        <w:pStyle w:val="ListBullet"/>
        <w:numPr>
          <w:ilvl w:val="0"/>
          <w:numId w:val="0"/>
        </w:numPr>
        <w:ind w:left="714"/>
      </w:pPr>
      <w:r>
        <w:object w:dxaOrig="1532" w:dyaOrig="991">
          <v:shape id="_x0000_i1035" type="#_x0000_t75" style="width:76.05pt;height:49.55pt" o:ole="">
            <v:imagedata r:id="rId68" o:title=""/>
          </v:shape>
          <o:OLEObject Type="Embed" ProgID="Excel.Sheet.8" ShapeID="_x0000_i1035" DrawAspect="Icon" ObjectID="_1532438988" r:id="rId69"/>
        </w:object>
      </w:r>
    </w:p>
    <w:p w:rsidR="006842E7" w:rsidRDefault="006842E7" w:rsidP="006842E7">
      <w:pPr>
        <w:pStyle w:val="ListBullet"/>
      </w:pPr>
      <w:r>
        <w:t xml:space="preserve">JDBC Request example in Test Data file in Excel Workbook (*.xlsx) </w:t>
      </w:r>
      <w:r w:rsidRPr="00566135">
        <w:t>format</w:t>
      </w:r>
      <w:r>
        <w:t>.</w:t>
      </w:r>
    </w:p>
    <w:p w:rsidR="006842E7" w:rsidRDefault="006842E7" w:rsidP="006842E7">
      <w:pPr>
        <w:pStyle w:val="ListBullet"/>
        <w:numPr>
          <w:ilvl w:val="0"/>
          <w:numId w:val="0"/>
        </w:numPr>
        <w:ind w:left="714"/>
      </w:pPr>
      <w:r>
        <w:object w:dxaOrig="1532" w:dyaOrig="991">
          <v:shape id="_x0000_i1036" type="#_x0000_t75" style="width:76.05pt;height:49.55pt" o:ole="">
            <v:imagedata r:id="rId70" o:title=""/>
          </v:shape>
          <o:OLEObject Type="Embed" ProgID="Excel.Sheet.12" ShapeID="_x0000_i1036" DrawAspect="Icon" ObjectID="_1532438989" r:id="rId71"/>
        </w:object>
      </w:r>
    </w:p>
    <w:p w:rsidR="008040BA" w:rsidRDefault="00EC5BDF" w:rsidP="00167BF3">
      <w:pPr>
        <w:pStyle w:val="AppendixLevel1"/>
      </w:pPr>
      <w:bookmarkStart w:id="100" w:name="_Toc428456416"/>
      <w:bookmarkStart w:id="101" w:name="_Toc428544132"/>
      <w:bookmarkStart w:id="102" w:name="_Toc453946333"/>
      <w:r>
        <w:lastRenderedPageBreak/>
        <w:t>Troubleshooting</w:t>
      </w:r>
      <w:bookmarkEnd w:id="100"/>
      <w:bookmarkEnd w:id="101"/>
      <w:bookmarkEnd w:id="102"/>
    </w:p>
    <w:p w:rsidR="008040BA" w:rsidRDefault="00EC5BDF" w:rsidP="008040BA">
      <w:pPr>
        <w:pStyle w:val="BodyText"/>
      </w:pPr>
      <w:r w:rsidRPr="00BF28CE">
        <w:t xml:space="preserve">This </w:t>
      </w:r>
      <w:r>
        <w:t xml:space="preserve">chapter contains the list of known troubles that may occurs during </w:t>
      </w:r>
      <w:r w:rsidR="006242A5">
        <w:t>DDT</w:t>
      </w:r>
      <w:r w:rsidR="006242A5" w:rsidRPr="0036453A">
        <w:t xml:space="preserve"> </w:t>
      </w:r>
      <w:r w:rsidR="006242A5">
        <w:t>F</w:t>
      </w:r>
      <w:r w:rsidR="006242A5" w:rsidRPr="0036453A">
        <w:t>ramework</w:t>
      </w:r>
      <w:r>
        <w:t xml:space="preserve"> </w:t>
      </w:r>
      <w:r w:rsidR="00BA7833">
        <w:t>usage</w:t>
      </w:r>
      <w:r>
        <w:t>.</w:t>
      </w:r>
    </w:p>
    <w:p w:rsidR="00EB222A" w:rsidRDefault="00123F67" w:rsidP="000439F4">
      <w:pPr>
        <w:pStyle w:val="AppendixLevel2"/>
      </w:pPr>
      <w:bookmarkStart w:id="103" w:name="_Toc428456417"/>
      <w:bookmarkStart w:id="104" w:name="_Toc428544133"/>
      <w:bookmarkStart w:id="105" w:name="_Toc453946334"/>
      <w:r>
        <w:t xml:space="preserve">Build Task for </w:t>
      </w:r>
      <w:r w:rsidR="006242A5">
        <w:t>DDT</w:t>
      </w:r>
      <w:r w:rsidR="006242A5" w:rsidRPr="0036453A">
        <w:t xml:space="preserve"> </w:t>
      </w:r>
      <w:r w:rsidR="006242A5">
        <w:t>F</w:t>
      </w:r>
      <w:r w:rsidR="006242A5" w:rsidRPr="0036453A">
        <w:t>ramework</w:t>
      </w:r>
      <w:r>
        <w:t xml:space="preserve"> Failed</w:t>
      </w:r>
      <w:bookmarkEnd w:id="103"/>
      <w:bookmarkEnd w:id="104"/>
      <w:bookmarkEnd w:id="105"/>
    </w:p>
    <w:p w:rsidR="008040BA" w:rsidRDefault="00123F67" w:rsidP="008040BA">
      <w:pPr>
        <w:pStyle w:val="BodyText"/>
      </w:pPr>
      <w:r w:rsidRPr="005B5520">
        <w:t xml:space="preserve">If build process is failed with some error </w:t>
      </w:r>
      <w:r>
        <w:t xml:space="preserve">at </w:t>
      </w:r>
      <w:r w:rsidRPr="005B5520">
        <w:rPr>
          <w:i/>
        </w:rPr>
        <w:t>“:test”</w:t>
      </w:r>
      <w:r>
        <w:t xml:space="preserve"> point </w:t>
      </w:r>
      <w:r w:rsidRPr="005B5520">
        <w:t>try to use the “gradlew.bat jar” command instead to elimina</w:t>
      </w:r>
      <w:r>
        <w:t>te the library tests execution.</w:t>
      </w:r>
    </w:p>
    <w:p w:rsidR="00A077BF" w:rsidRDefault="00A077BF" w:rsidP="00A077BF">
      <w:pPr>
        <w:pStyle w:val="NoteStyle"/>
      </w:pPr>
      <w:r w:rsidRPr="005B5520">
        <w:t xml:space="preserve">If it does not helps please contact to the </w:t>
      </w:r>
      <w:r w:rsidR="006242A5">
        <w:t>DDT</w:t>
      </w:r>
      <w:r w:rsidR="006242A5" w:rsidRPr="0036453A">
        <w:t xml:space="preserve"> </w:t>
      </w:r>
      <w:r w:rsidR="006242A5">
        <w:t>F</w:t>
      </w:r>
      <w:r w:rsidR="006242A5" w:rsidRPr="0036453A">
        <w:t>ramework</w:t>
      </w:r>
      <w:r w:rsidRPr="005B5520">
        <w:t xml:space="preserve"> Team for further support.</w:t>
      </w:r>
    </w:p>
    <w:p w:rsidR="00A077BF" w:rsidRDefault="00A077BF" w:rsidP="000439F4">
      <w:pPr>
        <w:pStyle w:val="AppendixLevel2"/>
      </w:pPr>
      <w:bookmarkStart w:id="106" w:name="_Toc428456418"/>
      <w:bookmarkStart w:id="107" w:name="_Toc428544134"/>
      <w:bookmarkStart w:id="108" w:name="_Toc453946335"/>
      <w:r>
        <w:t>Properties from Configuration File is not available in SoapUI Project</w:t>
      </w:r>
      <w:bookmarkEnd w:id="106"/>
      <w:bookmarkEnd w:id="107"/>
      <w:bookmarkEnd w:id="108"/>
    </w:p>
    <w:p w:rsidR="00A077BF" w:rsidRDefault="00A077BF" w:rsidP="00A077BF">
      <w:pPr>
        <w:pStyle w:val="BodyText"/>
      </w:pPr>
      <w:r>
        <w:t xml:space="preserve">Please make sure that configuration file is located at the same folder as the SoapUI project file itself. The </w:t>
      </w:r>
      <w:r w:rsidR="006242A5">
        <w:t>DDT</w:t>
      </w:r>
      <w:r w:rsidR="006242A5" w:rsidRPr="0036453A">
        <w:t xml:space="preserve"> </w:t>
      </w:r>
      <w:r w:rsidR="006242A5">
        <w:t>F</w:t>
      </w:r>
      <w:r w:rsidR="006242A5" w:rsidRPr="0036453A">
        <w:t>ramework</w:t>
      </w:r>
      <w:r>
        <w:t xml:space="preserve"> Library searches configuration file in directory where SoapUI project file located.</w:t>
      </w:r>
    </w:p>
    <w:p w:rsidR="00A077BF" w:rsidRDefault="00A077BF" w:rsidP="00A077BF">
      <w:pPr>
        <w:pStyle w:val="BodyText"/>
      </w:pPr>
      <w:r w:rsidRPr="008E5890">
        <w:t>If project file has moved from other directory, please make sure it is re-import successfully into SoapUI. SoapUI has link to the project file in its workspace so it is required to re-import all moved project files to update link in SoapUI workspace or it is possible to switch to the new workspace with imported file.</w:t>
      </w:r>
    </w:p>
    <w:p w:rsidR="00A077BF" w:rsidRDefault="00A077BF" w:rsidP="000439F4">
      <w:pPr>
        <w:pStyle w:val="AppendixLevel2"/>
      </w:pPr>
      <w:bookmarkStart w:id="109" w:name="_Toc428456420"/>
      <w:bookmarkStart w:id="110" w:name="_Toc428544136"/>
      <w:bookmarkStart w:id="111" w:name="_Toc453946336"/>
      <w:r>
        <w:t>Assertion Messages for Failed Steps are too long</w:t>
      </w:r>
      <w:bookmarkEnd w:id="109"/>
      <w:bookmarkEnd w:id="110"/>
      <w:bookmarkEnd w:id="111"/>
    </w:p>
    <w:p w:rsidR="00A077BF" w:rsidRDefault="00A077BF" w:rsidP="00A077BF">
      <w:pPr>
        <w:pStyle w:val="BodyText"/>
      </w:pPr>
      <w:r w:rsidRPr="00AA33B6">
        <w:t>The “Message Viewer” dialog in SoapUI is not support text formatting and indentations for the assertion message.</w:t>
      </w:r>
      <w:r>
        <w:t xml:space="preserve"> However, it is possible to copy the assertion message from the “Message Viewer” dialog with the “Ctrl+C” keys combination and paste it to the text editor. It is more convenient to analyze of assertion result in test editor.</w:t>
      </w:r>
    </w:p>
    <w:p w:rsidR="00A077BF" w:rsidRDefault="001A2E06" w:rsidP="00A077BF">
      <w:pPr>
        <w:pStyle w:val="BodyText"/>
        <w:jc w:val="center"/>
        <w:rPr>
          <w:noProof/>
        </w:rPr>
      </w:pPr>
      <w:r>
        <w:rPr>
          <w:noProof/>
        </w:rPr>
        <w:drawing>
          <wp:inline distT="0" distB="0" distL="0" distR="0" wp14:anchorId="146DBBC3" wp14:editId="72650CFE">
            <wp:extent cx="5941695" cy="21774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1695" cy="2177415"/>
                    </a:xfrm>
                    <a:prstGeom prst="rect">
                      <a:avLst/>
                    </a:prstGeom>
                  </pic:spPr>
                </pic:pic>
              </a:graphicData>
            </a:graphic>
          </wp:inline>
        </w:drawing>
      </w:r>
    </w:p>
    <w:p w:rsidR="00A077BF" w:rsidRPr="00123F67" w:rsidRDefault="00A077BF" w:rsidP="00DD2E79">
      <w:pPr>
        <w:pStyle w:val="Captionstyle"/>
      </w:pPr>
      <w:r>
        <w:t xml:space="preserve">Figure </w:t>
      </w:r>
      <w:r w:rsidR="00EC4F44">
        <w:t>3</w:t>
      </w:r>
      <w:r w:rsidR="00F7740C">
        <w:t>2</w:t>
      </w:r>
      <w:r>
        <w:t xml:space="preserve"> Assertion message in text editor</w:t>
      </w:r>
    </w:p>
    <w:p w:rsidR="00AC0EC0" w:rsidRDefault="00AC0EC0" w:rsidP="000439F4">
      <w:pPr>
        <w:pStyle w:val="AppendixLevel2"/>
      </w:pPr>
      <w:bookmarkStart w:id="112" w:name="_Toc428456421"/>
      <w:bookmarkStart w:id="113" w:name="_Toc428544137"/>
      <w:bookmarkStart w:id="114" w:name="_Toc453946337"/>
      <w:r>
        <w:t>Tests are not work or Data-Driver is not works</w:t>
      </w:r>
      <w:bookmarkEnd w:id="112"/>
      <w:bookmarkEnd w:id="113"/>
      <w:bookmarkEnd w:id="114"/>
    </w:p>
    <w:p w:rsidR="00AC0EC0" w:rsidRDefault="00AC0EC0" w:rsidP="00AC0EC0">
      <w:pPr>
        <w:pStyle w:val="BodyText"/>
      </w:pPr>
      <w:r>
        <w:t>It is possible to investigate SoapUI log file to figure out what goes wrong. SoapUI creates “soapui.log” and “soapui-errors.log” files in the “SOAPUI_HOME/bin” directory by default. The “soapui.log” contains detailed logs for data-driver runs with test steps descriptions and parameters.</w:t>
      </w:r>
      <w:r w:rsidRPr="00AC4B41">
        <w:t xml:space="preserve"> </w:t>
      </w:r>
      <w:r>
        <w:t>The “soapui-errors.log” contains detailed errors stack traces for SoapUI errors.</w:t>
      </w:r>
    </w:p>
    <w:p w:rsidR="00AC0EC0" w:rsidRDefault="001A2E06" w:rsidP="00AC0EC0">
      <w:pPr>
        <w:pStyle w:val="BodyText"/>
        <w:jc w:val="center"/>
        <w:rPr>
          <w:noProof/>
        </w:rPr>
      </w:pPr>
      <w:r>
        <w:rPr>
          <w:noProof/>
        </w:rPr>
        <w:lastRenderedPageBreak/>
        <w:drawing>
          <wp:inline distT="0" distB="0" distL="0" distR="0" wp14:anchorId="321D47C9" wp14:editId="47332D38">
            <wp:extent cx="5941695" cy="315785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1695" cy="3157855"/>
                    </a:xfrm>
                    <a:prstGeom prst="rect">
                      <a:avLst/>
                    </a:prstGeom>
                  </pic:spPr>
                </pic:pic>
              </a:graphicData>
            </a:graphic>
          </wp:inline>
        </w:drawing>
      </w:r>
    </w:p>
    <w:p w:rsidR="00AC0EC0" w:rsidRPr="00123F67" w:rsidRDefault="00AC0EC0" w:rsidP="00DD2E79">
      <w:pPr>
        <w:pStyle w:val="Captionstyle"/>
      </w:pPr>
      <w:r>
        <w:t xml:space="preserve">Figure </w:t>
      </w:r>
      <w:r w:rsidR="00EC4F44">
        <w:t>3</w:t>
      </w:r>
      <w:r w:rsidR="00F7740C">
        <w:t>3</w:t>
      </w:r>
      <w:r>
        <w:t xml:space="preserve"> </w:t>
      </w:r>
      <w:r w:rsidR="006242A5">
        <w:t>DDT</w:t>
      </w:r>
      <w:r w:rsidR="006242A5" w:rsidRPr="0036453A">
        <w:t xml:space="preserve"> </w:t>
      </w:r>
      <w:r w:rsidR="006242A5">
        <w:t>F</w:t>
      </w:r>
      <w:r w:rsidR="006242A5" w:rsidRPr="0036453A">
        <w:t>ramework</w:t>
      </w:r>
      <w:r w:rsidR="00920A40">
        <w:t xml:space="preserve"> log in soapui.log file</w:t>
      </w:r>
    </w:p>
    <w:p w:rsidR="00920A40" w:rsidRDefault="00920A40" w:rsidP="000439F4">
      <w:pPr>
        <w:pStyle w:val="AppendixLevel2"/>
      </w:pPr>
      <w:bookmarkStart w:id="115" w:name="_Toc428456422"/>
      <w:bookmarkStart w:id="116" w:name="_Toc428544138"/>
      <w:bookmarkStart w:id="117" w:name="_Toc453946338"/>
      <w:r>
        <w:t>The “soapui.log” File is Missed</w:t>
      </w:r>
      <w:bookmarkEnd w:id="115"/>
      <w:bookmarkEnd w:id="116"/>
      <w:bookmarkEnd w:id="117"/>
    </w:p>
    <w:p w:rsidR="00920A40" w:rsidRDefault="00920A40" w:rsidP="00920A40">
      <w:pPr>
        <w:pStyle w:val="BodyText"/>
      </w:pPr>
      <w:r>
        <w:t>Please make sure that SoapUI have access and rights to create and modify files in its “bin” directory.</w:t>
      </w:r>
    </w:p>
    <w:p w:rsidR="00920A40" w:rsidRDefault="00920A40" w:rsidP="000439F4">
      <w:pPr>
        <w:pStyle w:val="AppendixLevel2"/>
      </w:pPr>
      <w:bookmarkStart w:id="118" w:name="_Toc428456423"/>
      <w:bookmarkStart w:id="119" w:name="_Toc428544139"/>
      <w:bookmarkStart w:id="120" w:name="_Toc453946339"/>
      <w:r>
        <w:t>Nothing is helped</w:t>
      </w:r>
      <w:bookmarkEnd w:id="118"/>
      <w:bookmarkEnd w:id="119"/>
      <w:bookmarkEnd w:id="120"/>
    </w:p>
    <w:p w:rsidR="00A077BF" w:rsidRDefault="00920A40" w:rsidP="00A077BF">
      <w:pPr>
        <w:pStyle w:val="BodyText"/>
      </w:pPr>
      <w:r>
        <w:t xml:space="preserve">Please feel free to contact </w:t>
      </w:r>
      <w:r w:rsidRPr="005B5520">
        <w:t xml:space="preserve">the </w:t>
      </w:r>
      <w:r w:rsidR="006242A5">
        <w:t>DDT</w:t>
      </w:r>
      <w:r w:rsidR="006242A5" w:rsidRPr="0036453A">
        <w:t xml:space="preserve"> </w:t>
      </w:r>
      <w:r w:rsidR="006242A5">
        <w:t>F</w:t>
      </w:r>
      <w:r w:rsidR="006242A5" w:rsidRPr="0036453A">
        <w:t>ramework</w:t>
      </w:r>
      <w:r w:rsidRPr="005B5520">
        <w:t xml:space="preserve"> Team for further support</w:t>
      </w:r>
      <w:r>
        <w:t xml:space="preserve"> and help</w:t>
      </w:r>
      <w:r w:rsidRPr="005B5520">
        <w:t>.</w:t>
      </w:r>
    </w:p>
    <w:p w:rsidR="00452077" w:rsidRPr="0066044C" w:rsidRDefault="00452077" w:rsidP="0066044C">
      <w:pPr>
        <w:widowControl/>
        <w:spacing w:line="240" w:lineRule="auto"/>
      </w:pPr>
      <w:r>
        <w:br w:type="page"/>
      </w:r>
    </w:p>
    <w:tbl>
      <w:tblPr>
        <w:tblStyle w:val="TableEPAM"/>
        <w:tblW w:w="4887" w:type="pct"/>
        <w:tblInd w:w="108" w:type="dxa"/>
        <w:tblLook w:val="04A0" w:firstRow="1" w:lastRow="0" w:firstColumn="1" w:lastColumn="0" w:noHBand="0" w:noVBand="1"/>
      </w:tblPr>
      <w:tblGrid>
        <w:gridCol w:w="831"/>
        <w:gridCol w:w="2293"/>
        <w:gridCol w:w="1590"/>
        <w:gridCol w:w="1590"/>
        <w:gridCol w:w="1385"/>
        <w:gridCol w:w="1447"/>
      </w:tblGrid>
      <w:tr w:rsidR="00452077" w:rsidRPr="00DA6CF4"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6"/>
          </w:tcPr>
          <w:p w:rsidR="00452077" w:rsidRPr="00DA6CF4" w:rsidRDefault="00452077" w:rsidP="00565AB2">
            <w:r w:rsidRPr="00DA6CF4">
              <w:lastRenderedPageBreak/>
              <w:t>REVISION HISTORY</w:t>
            </w:r>
          </w:p>
        </w:tc>
      </w:tr>
      <w:tr w:rsidR="00452077" w:rsidRPr="00DA6CF4"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5" w:type="pct"/>
            <w:vMerge w:val="restart"/>
          </w:tcPr>
          <w:p w:rsidR="00452077" w:rsidRPr="002C5F65" w:rsidRDefault="00452077" w:rsidP="00565AB2">
            <w:r w:rsidRPr="002C5F65">
              <w:t>Ver.</w:t>
            </w:r>
          </w:p>
        </w:tc>
        <w:tc>
          <w:tcPr>
            <w:tcW w:w="1255" w:type="pct"/>
            <w:vMerge w:val="restart"/>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r w:rsidRPr="002C5F65">
              <w:t>Description of Change</w:t>
            </w:r>
          </w:p>
        </w:tc>
        <w:tc>
          <w:tcPr>
            <w:tcW w:w="870" w:type="pct"/>
            <w:vMerge w:val="restart"/>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r w:rsidRPr="002C5F65">
              <w:t>Author</w:t>
            </w:r>
          </w:p>
        </w:tc>
        <w:tc>
          <w:tcPr>
            <w:tcW w:w="870" w:type="pct"/>
            <w:vMerge w:val="restart"/>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r w:rsidRPr="002C5F65">
              <w:t>Date</w:t>
            </w:r>
          </w:p>
        </w:tc>
        <w:tc>
          <w:tcPr>
            <w:tcW w:w="1550" w:type="pct"/>
            <w:gridSpan w:val="2"/>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r w:rsidRPr="002C5F65">
              <w:t>Approved</w:t>
            </w:r>
          </w:p>
        </w:tc>
      </w:tr>
      <w:tr w:rsidR="00452077" w:rsidRPr="00DA6CF4"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5" w:type="pct"/>
            <w:vMerge/>
          </w:tcPr>
          <w:p w:rsidR="00452077" w:rsidRPr="002C5F65" w:rsidRDefault="00452077" w:rsidP="00565AB2"/>
        </w:tc>
        <w:tc>
          <w:tcPr>
            <w:tcW w:w="1255" w:type="pct"/>
            <w:vMerge/>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p>
        </w:tc>
        <w:tc>
          <w:tcPr>
            <w:tcW w:w="870" w:type="pct"/>
            <w:vMerge/>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p>
        </w:tc>
        <w:tc>
          <w:tcPr>
            <w:tcW w:w="870" w:type="pct"/>
            <w:vMerge/>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p>
        </w:tc>
        <w:tc>
          <w:tcPr>
            <w:tcW w:w="758" w:type="pct"/>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r w:rsidRPr="002C5F65">
              <w:t>Name</w:t>
            </w:r>
          </w:p>
        </w:tc>
        <w:tc>
          <w:tcPr>
            <w:tcW w:w="793" w:type="pct"/>
          </w:tcPr>
          <w:p w:rsidR="00452077" w:rsidRPr="002C5F65" w:rsidRDefault="00452077" w:rsidP="00565AB2">
            <w:pPr>
              <w:cnfStyle w:val="100000000000" w:firstRow="1" w:lastRow="0" w:firstColumn="0" w:lastColumn="0" w:oddVBand="0" w:evenVBand="0" w:oddHBand="0" w:evenHBand="0" w:firstRowFirstColumn="0" w:firstRowLastColumn="0" w:lastRowFirstColumn="0" w:lastRowLastColumn="0"/>
            </w:pPr>
            <w:r w:rsidRPr="002C5F65">
              <w:t>Effective Date</w:t>
            </w:r>
          </w:p>
        </w:tc>
      </w:tr>
      <w:tr w:rsidR="00452077" w:rsidRPr="00DA6CF4" w:rsidTr="0067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rsidR="00452077" w:rsidRPr="00DA6CF4" w:rsidRDefault="00452077" w:rsidP="00565AB2">
            <w:r w:rsidRPr="00DA6CF4">
              <w:t>n.n</w:t>
            </w:r>
          </w:p>
        </w:tc>
        <w:tc>
          <w:tcPr>
            <w:tcW w:w="1255" w:type="pct"/>
          </w:tcPr>
          <w:p w:rsidR="00452077" w:rsidRPr="00DA6CF4" w:rsidRDefault="00452077" w:rsidP="00565AB2">
            <w:pPr>
              <w:cnfStyle w:val="000000100000" w:firstRow="0" w:lastRow="0" w:firstColumn="0" w:lastColumn="0" w:oddVBand="0" w:evenVBand="0" w:oddHBand="1" w:evenHBand="0" w:firstRowFirstColumn="0" w:firstRowLastColumn="0" w:lastRowFirstColumn="0" w:lastRowLastColumn="0"/>
            </w:pPr>
          </w:p>
        </w:tc>
        <w:tc>
          <w:tcPr>
            <w:tcW w:w="870" w:type="pct"/>
          </w:tcPr>
          <w:p w:rsidR="00452077" w:rsidRPr="00FF15DE" w:rsidRDefault="00452077" w:rsidP="00565AB2">
            <w:pPr>
              <w:cnfStyle w:val="000000100000" w:firstRow="0" w:lastRow="0" w:firstColumn="0" w:lastColumn="0" w:oddVBand="0" w:evenVBand="0" w:oddHBand="1" w:evenHBand="0" w:firstRowFirstColumn="0" w:firstRowLastColumn="0" w:lastRowFirstColumn="0" w:lastRowLastColumn="0"/>
            </w:pPr>
          </w:p>
        </w:tc>
        <w:tc>
          <w:tcPr>
            <w:tcW w:w="870" w:type="pct"/>
          </w:tcPr>
          <w:p w:rsidR="00452077" w:rsidRPr="003534EA" w:rsidRDefault="00452077" w:rsidP="00565AB2">
            <w:pPr>
              <w:cnfStyle w:val="000000100000" w:firstRow="0" w:lastRow="0" w:firstColumn="0" w:lastColumn="0" w:oddVBand="0" w:evenVBand="0" w:oddHBand="1" w:evenHBand="0" w:firstRowFirstColumn="0" w:firstRowLastColumn="0" w:lastRowFirstColumn="0" w:lastRowLastColumn="0"/>
            </w:pPr>
            <w:r w:rsidRPr="00FF15DE">
              <w:t>dd-mmm-yyyy</w:t>
            </w:r>
          </w:p>
        </w:tc>
        <w:tc>
          <w:tcPr>
            <w:tcW w:w="758" w:type="pct"/>
          </w:tcPr>
          <w:p w:rsidR="00452077" w:rsidRPr="003534EA" w:rsidRDefault="00452077" w:rsidP="00565AB2">
            <w:pPr>
              <w:cnfStyle w:val="000000100000" w:firstRow="0" w:lastRow="0" w:firstColumn="0" w:lastColumn="0" w:oddVBand="0" w:evenVBand="0" w:oddHBand="1" w:evenHBand="0" w:firstRowFirstColumn="0" w:firstRowLastColumn="0" w:lastRowFirstColumn="0" w:lastRowLastColumn="0"/>
            </w:pPr>
          </w:p>
        </w:tc>
        <w:tc>
          <w:tcPr>
            <w:tcW w:w="793" w:type="pct"/>
          </w:tcPr>
          <w:p w:rsidR="00452077" w:rsidRPr="003534EA" w:rsidRDefault="00452077" w:rsidP="00565AB2">
            <w:pPr>
              <w:cnfStyle w:val="000000100000" w:firstRow="0" w:lastRow="0" w:firstColumn="0" w:lastColumn="0" w:oddVBand="0" w:evenVBand="0" w:oddHBand="1" w:evenHBand="0" w:firstRowFirstColumn="0" w:firstRowLastColumn="0" w:lastRowFirstColumn="0" w:lastRowLastColumn="0"/>
            </w:pPr>
            <w:r>
              <w:t>dd-mmm-yyyy</w:t>
            </w:r>
          </w:p>
        </w:tc>
      </w:tr>
      <w:tr w:rsidR="00452077" w:rsidRPr="00DA6CF4" w:rsidTr="00673D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rsidR="00452077" w:rsidRPr="00DA6CF4" w:rsidRDefault="00452077" w:rsidP="00565AB2"/>
        </w:tc>
        <w:tc>
          <w:tcPr>
            <w:tcW w:w="1255" w:type="pct"/>
          </w:tcPr>
          <w:p w:rsidR="00452077" w:rsidRPr="00DA6CF4" w:rsidRDefault="00452077" w:rsidP="00565AB2">
            <w:pPr>
              <w:cnfStyle w:val="000000010000" w:firstRow="0" w:lastRow="0" w:firstColumn="0" w:lastColumn="0" w:oddVBand="0" w:evenVBand="0" w:oddHBand="0" w:evenHBand="1" w:firstRowFirstColumn="0" w:firstRowLastColumn="0" w:lastRowFirstColumn="0" w:lastRowLastColumn="0"/>
            </w:pPr>
          </w:p>
        </w:tc>
        <w:tc>
          <w:tcPr>
            <w:tcW w:w="870" w:type="pct"/>
          </w:tcPr>
          <w:p w:rsidR="00452077" w:rsidRPr="00FF15DE" w:rsidRDefault="00452077" w:rsidP="00565AB2">
            <w:pPr>
              <w:cnfStyle w:val="000000010000" w:firstRow="0" w:lastRow="0" w:firstColumn="0" w:lastColumn="0" w:oddVBand="0" w:evenVBand="0" w:oddHBand="0" w:evenHBand="1" w:firstRowFirstColumn="0" w:firstRowLastColumn="0" w:lastRowFirstColumn="0" w:lastRowLastColumn="0"/>
            </w:pPr>
          </w:p>
        </w:tc>
        <w:tc>
          <w:tcPr>
            <w:tcW w:w="870" w:type="pct"/>
          </w:tcPr>
          <w:p w:rsidR="00452077" w:rsidRPr="00FF15DE" w:rsidRDefault="00452077" w:rsidP="00565AB2">
            <w:pPr>
              <w:cnfStyle w:val="000000010000" w:firstRow="0" w:lastRow="0" w:firstColumn="0" w:lastColumn="0" w:oddVBand="0" w:evenVBand="0" w:oddHBand="0" w:evenHBand="1" w:firstRowFirstColumn="0" w:firstRowLastColumn="0" w:lastRowFirstColumn="0" w:lastRowLastColumn="0"/>
            </w:pPr>
          </w:p>
        </w:tc>
        <w:tc>
          <w:tcPr>
            <w:tcW w:w="758" w:type="pct"/>
          </w:tcPr>
          <w:p w:rsidR="00452077" w:rsidRPr="003534EA" w:rsidRDefault="00452077" w:rsidP="00565AB2">
            <w:pPr>
              <w:cnfStyle w:val="000000010000" w:firstRow="0" w:lastRow="0" w:firstColumn="0" w:lastColumn="0" w:oddVBand="0" w:evenVBand="0" w:oddHBand="0" w:evenHBand="1" w:firstRowFirstColumn="0" w:firstRowLastColumn="0" w:lastRowFirstColumn="0" w:lastRowLastColumn="0"/>
            </w:pPr>
          </w:p>
        </w:tc>
        <w:tc>
          <w:tcPr>
            <w:tcW w:w="793" w:type="pct"/>
          </w:tcPr>
          <w:p w:rsidR="00452077" w:rsidRPr="003534EA" w:rsidRDefault="00452077" w:rsidP="00565AB2">
            <w:pPr>
              <w:cnfStyle w:val="000000010000" w:firstRow="0" w:lastRow="0" w:firstColumn="0" w:lastColumn="0" w:oddVBand="0" w:evenVBand="0" w:oddHBand="0" w:evenHBand="1" w:firstRowFirstColumn="0" w:firstRowLastColumn="0" w:lastRowFirstColumn="0" w:lastRowLastColumn="0"/>
            </w:pPr>
          </w:p>
        </w:tc>
      </w:tr>
      <w:tr w:rsidR="00452077" w:rsidRPr="00DA6CF4" w:rsidTr="0067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rsidR="00452077" w:rsidRPr="00DA6CF4" w:rsidRDefault="00452077" w:rsidP="00565AB2"/>
        </w:tc>
        <w:tc>
          <w:tcPr>
            <w:tcW w:w="1255" w:type="pct"/>
          </w:tcPr>
          <w:p w:rsidR="00452077" w:rsidRPr="00DA6CF4" w:rsidRDefault="00452077" w:rsidP="00565AB2">
            <w:pPr>
              <w:cnfStyle w:val="000000100000" w:firstRow="0" w:lastRow="0" w:firstColumn="0" w:lastColumn="0" w:oddVBand="0" w:evenVBand="0" w:oddHBand="1" w:evenHBand="0" w:firstRowFirstColumn="0" w:firstRowLastColumn="0" w:lastRowFirstColumn="0" w:lastRowLastColumn="0"/>
            </w:pPr>
          </w:p>
        </w:tc>
        <w:tc>
          <w:tcPr>
            <w:tcW w:w="870" w:type="pct"/>
          </w:tcPr>
          <w:p w:rsidR="00452077" w:rsidRPr="00FF15DE" w:rsidRDefault="00452077" w:rsidP="00565AB2">
            <w:pPr>
              <w:cnfStyle w:val="000000100000" w:firstRow="0" w:lastRow="0" w:firstColumn="0" w:lastColumn="0" w:oddVBand="0" w:evenVBand="0" w:oddHBand="1" w:evenHBand="0" w:firstRowFirstColumn="0" w:firstRowLastColumn="0" w:lastRowFirstColumn="0" w:lastRowLastColumn="0"/>
            </w:pPr>
          </w:p>
        </w:tc>
        <w:tc>
          <w:tcPr>
            <w:tcW w:w="870" w:type="pct"/>
          </w:tcPr>
          <w:p w:rsidR="00452077" w:rsidRPr="00FF15DE" w:rsidRDefault="00452077" w:rsidP="00565AB2">
            <w:pPr>
              <w:cnfStyle w:val="000000100000" w:firstRow="0" w:lastRow="0" w:firstColumn="0" w:lastColumn="0" w:oddVBand="0" w:evenVBand="0" w:oddHBand="1" w:evenHBand="0" w:firstRowFirstColumn="0" w:firstRowLastColumn="0" w:lastRowFirstColumn="0" w:lastRowLastColumn="0"/>
            </w:pPr>
          </w:p>
        </w:tc>
        <w:tc>
          <w:tcPr>
            <w:tcW w:w="758" w:type="pct"/>
          </w:tcPr>
          <w:p w:rsidR="00452077" w:rsidRPr="003534EA" w:rsidRDefault="00452077" w:rsidP="00565AB2">
            <w:pPr>
              <w:cnfStyle w:val="000000100000" w:firstRow="0" w:lastRow="0" w:firstColumn="0" w:lastColumn="0" w:oddVBand="0" w:evenVBand="0" w:oddHBand="1" w:evenHBand="0" w:firstRowFirstColumn="0" w:firstRowLastColumn="0" w:lastRowFirstColumn="0" w:lastRowLastColumn="0"/>
            </w:pPr>
          </w:p>
        </w:tc>
        <w:tc>
          <w:tcPr>
            <w:tcW w:w="793" w:type="pct"/>
          </w:tcPr>
          <w:p w:rsidR="00452077" w:rsidRPr="003534EA" w:rsidRDefault="00452077" w:rsidP="00565AB2">
            <w:pPr>
              <w:cnfStyle w:val="000000100000" w:firstRow="0" w:lastRow="0" w:firstColumn="0" w:lastColumn="0" w:oddVBand="0" w:evenVBand="0" w:oddHBand="1" w:evenHBand="0" w:firstRowFirstColumn="0" w:firstRowLastColumn="0" w:lastRowFirstColumn="0" w:lastRowLastColumn="0"/>
            </w:pPr>
          </w:p>
        </w:tc>
      </w:tr>
    </w:tbl>
    <w:p w:rsidR="00E22282" w:rsidRPr="00E22282" w:rsidRDefault="00E22282" w:rsidP="00A80AD5">
      <w:pPr>
        <w:pStyle w:val="BodyText"/>
      </w:pPr>
    </w:p>
    <w:sectPr w:rsidR="00E22282" w:rsidRPr="00E22282" w:rsidSect="005B4AE6">
      <w:footerReference w:type="default" r:id="rId74"/>
      <w:pgSz w:w="11909" w:h="16834" w:code="9"/>
      <w:pgMar w:top="1134" w:right="851" w:bottom="1134" w:left="1134" w:header="720" w:footer="720" w:gutter="567"/>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8FA" w:rsidRDefault="00EA28FA">
      <w:r>
        <w:separator/>
      </w:r>
    </w:p>
  </w:endnote>
  <w:endnote w:type="continuationSeparator" w:id="0">
    <w:p w:rsidR="00EA28FA" w:rsidRDefault="00EA2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CC"/>
    <w:family w:val="swiss"/>
    <w:pitch w:val="variable"/>
    <w:sig w:usb0="00000287" w:usb1="00000003"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C71" w:rsidRPr="002C5F65" w:rsidRDefault="00D73C71" w:rsidP="00AF3313">
    <w:pPr>
      <w:framePr w:wrap="around" w:vAnchor="page" w:hAnchor="page" w:x="10910" w:y="15764"/>
      <w:widowControl/>
      <w:tabs>
        <w:tab w:val="center" w:pos="4320"/>
        <w:tab w:val="right" w:pos="8640"/>
      </w:tabs>
      <w:spacing w:line="240" w:lineRule="auto"/>
      <w:rPr>
        <w:rStyle w:val="PageNumber"/>
        <w:rFonts w:eastAsia="MS Gothic"/>
        <w:sz w:val="18"/>
        <w:szCs w:val="18"/>
      </w:rPr>
    </w:pPr>
    <w:r w:rsidRPr="002C5F65">
      <w:rPr>
        <w:rStyle w:val="PageNumber"/>
        <w:rFonts w:eastAsia="MS Gothic"/>
        <w:sz w:val="18"/>
        <w:szCs w:val="18"/>
      </w:rPr>
      <w:fldChar w:fldCharType="begin"/>
    </w:r>
    <w:r w:rsidRPr="002C5F65">
      <w:rPr>
        <w:rStyle w:val="PageNumber"/>
        <w:rFonts w:eastAsia="MS Gothic"/>
        <w:sz w:val="18"/>
        <w:szCs w:val="18"/>
      </w:rPr>
      <w:instrText xml:space="preserve">PAGE  </w:instrText>
    </w:r>
    <w:r w:rsidRPr="002C5F65">
      <w:rPr>
        <w:rStyle w:val="PageNumber"/>
        <w:rFonts w:eastAsia="MS Gothic"/>
        <w:sz w:val="18"/>
        <w:szCs w:val="18"/>
      </w:rPr>
      <w:fldChar w:fldCharType="separate"/>
    </w:r>
    <w:r>
      <w:rPr>
        <w:rStyle w:val="PageNumber"/>
        <w:rFonts w:eastAsia="MS Gothic"/>
        <w:noProof/>
        <w:sz w:val="18"/>
        <w:szCs w:val="18"/>
      </w:rPr>
      <w:t>2</w:t>
    </w:r>
    <w:r w:rsidRPr="002C5F65">
      <w:rPr>
        <w:rStyle w:val="PageNumber"/>
        <w:rFonts w:eastAsia="MS Gothic"/>
        <w:sz w:val="18"/>
        <w:szCs w:val="18"/>
      </w:rPr>
      <w:fldChar w:fldCharType="end"/>
    </w:r>
  </w:p>
  <w:tbl>
    <w:tblPr>
      <w:tblpPr w:leftFromText="181" w:rightFromText="181" w:vertAnchor="text" w:horzAnchor="margin" w:tblpX="109" w:tblpY="1"/>
      <w:tblOverlap w:val="never"/>
      <w:tblW w:w="0" w:type="auto"/>
      <w:tblLook w:val="04A0" w:firstRow="1" w:lastRow="0" w:firstColumn="1" w:lastColumn="0" w:noHBand="0" w:noVBand="1"/>
    </w:tblPr>
    <w:tblGrid>
      <w:gridCol w:w="8472"/>
    </w:tblGrid>
    <w:tr w:rsidR="00D73C71" w:rsidTr="00565AB2">
      <w:tc>
        <w:tcPr>
          <w:tcW w:w="8472" w:type="dxa"/>
        </w:tcPr>
        <w:p w:rsidR="00D73C71" w:rsidRDefault="00EA28FA" w:rsidP="00673DBC">
          <w:r>
            <w:fldChar w:fldCharType="begin"/>
          </w:r>
          <w:r>
            <w:instrText xml:space="preserve"> DOCPROPERTY  Classification  \* MERGEFORMAT </w:instrText>
          </w:r>
          <w:r>
            <w:fldChar w:fldCharType="separate"/>
          </w:r>
          <w:r w:rsidR="00D73C71">
            <w:t>CONFIDENTIAL</w:t>
          </w:r>
          <w:r>
            <w:fldChar w:fldCharType="end"/>
          </w:r>
          <w:r w:rsidR="00D73C71">
            <w:t xml:space="preserve"> | </w:t>
          </w:r>
          <w:r w:rsidR="00D73C71">
            <w:fldChar w:fldCharType="begin"/>
          </w:r>
          <w:r w:rsidR="00D73C71">
            <w:instrText xml:space="preserve"> SAVEDATE  \@ "MMMM d, yyyy"  \* MERGEFORMAT </w:instrText>
          </w:r>
          <w:r w:rsidR="00D73C71">
            <w:fldChar w:fldCharType="separate"/>
          </w:r>
          <w:r w:rsidR="00F96D9B">
            <w:rPr>
              <w:noProof/>
            </w:rPr>
            <w:t>June 28, 2016</w:t>
          </w:r>
          <w:r w:rsidR="00D73C71">
            <w:fldChar w:fldCharType="end"/>
          </w:r>
          <w:r w:rsidR="00D73C71">
            <w:tab/>
          </w:r>
        </w:p>
      </w:tc>
    </w:tr>
  </w:tbl>
  <w:p w:rsidR="00D73C71" w:rsidRDefault="00D73C71" w:rsidP="00673DBC">
    <w:r w:rsidRPr="00205D53">
      <w:rPr>
        <w:noProof/>
      </w:rPr>
      <mc:AlternateContent>
        <mc:Choice Requires="wps">
          <w:drawing>
            <wp:anchor distT="0" distB="0" distL="114300" distR="114300" simplePos="0" relativeHeight="251658240" behindDoc="0" locked="0" layoutInCell="1" allowOverlap="1" wp14:anchorId="2C4012CE" wp14:editId="311E32DE">
              <wp:simplePos x="0" y="0"/>
              <wp:positionH relativeFrom="column">
                <wp:posOffset>-51171</wp:posOffset>
              </wp:positionH>
              <wp:positionV relativeFrom="paragraph">
                <wp:posOffset>-17780</wp:posOffset>
              </wp:positionV>
              <wp:extent cx="59436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anchor>
          </w:drawing>
        </mc:Choice>
        <mc:Fallback>
          <w:pict>
            <v:line w14:anchorId="70E6E6A3" id="Straight Connector 1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1.4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" strokecolor="#464547"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ook w:val="04A0" w:firstRow="1" w:lastRow="0" w:firstColumn="1" w:lastColumn="0" w:noHBand="0" w:noVBand="1"/>
    </w:tblPr>
    <w:tblGrid>
      <w:gridCol w:w="1526"/>
      <w:gridCol w:w="7613"/>
    </w:tblGrid>
    <w:tr w:rsidR="00D73C71" w:rsidTr="00673DBC">
      <w:tc>
        <w:tcPr>
          <w:tcW w:w="1526" w:type="dxa"/>
          <w:vAlign w:val="center"/>
        </w:tcPr>
        <w:p w:rsidR="00D73C71" w:rsidRPr="007F4104" w:rsidRDefault="00D73C71" w:rsidP="007F4104">
          <w:pPr>
            <w:pStyle w:val="Footer"/>
            <w:rPr>
              <w:b/>
            </w:rPr>
          </w:pPr>
          <w:r w:rsidRPr="007F4104">
            <w:rPr>
              <w:b/>
            </w:rPr>
            <w:t>Legal Notice:</w:t>
          </w:r>
        </w:p>
      </w:tc>
      <w:tc>
        <w:tcPr>
          <w:tcW w:w="7613" w:type="dxa"/>
          <w:vAlign w:val="center"/>
        </w:tcPr>
        <w:p w:rsidR="00D73C71" w:rsidRPr="001F1D2E" w:rsidRDefault="00D73C71" w:rsidP="007F4104">
          <w:pPr>
            <w:pStyle w:val="Footer"/>
          </w:pPr>
          <w:r w:rsidRPr="001F1D2E">
            <w:t xml:space="preserve">This document contains privileged and/or confidential information and may not be </w:t>
          </w:r>
          <w:r w:rsidRPr="007F4104">
            <w:t>disclosed</w:t>
          </w:r>
          <w:r w:rsidRPr="001F1D2E">
            <w:t>, distributed or reproduced without the prior written permission of EPAM</w:t>
          </w:r>
          <w:r w:rsidRPr="008B7308">
            <w:t>®</w:t>
          </w:r>
          <w:r w:rsidRPr="001F1D2E">
            <w:t>.</w:t>
          </w:r>
        </w:p>
      </w:tc>
    </w:tr>
    <w:tr w:rsidR="00D73C71" w:rsidTr="00673DBC">
      <w:tc>
        <w:tcPr>
          <w:tcW w:w="9139" w:type="dxa"/>
          <w:gridSpan w:val="2"/>
        </w:tcPr>
        <w:p w:rsidR="00D73C71" w:rsidRDefault="00EA28FA" w:rsidP="007F4104">
          <w:pPr>
            <w:pStyle w:val="Footer"/>
          </w:pPr>
          <w:r>
            <w:fldChar w:fldCharType="begin"/>
          </w:r>
          <w:r>
            <w:instrText xml:space="preserve"> DOCPROPERTY  Classification  \* MERGEFORMAT </w:instrText>
          </w:r>
          <w:r>
            <w:fldChar w:fldCharType="separate"/>
          </w:r>
          <w:r w:rsidR="00D73C71">
            <w:t>CONFIDENTIAL</w:t>
          </w:r>
          <w:r>
            <w:fldChar w:fldCharType="end"/>
          </w:r>
          <w:r w:rsidR="00D73C71" w:rsidRPr="001F1D2E">
            <w:t xml:space="preserve"> | </w:t>
          </w:r>
          <w:r w:rsidR="00D73C71">
            <w:t xml:space="preserve">Effective Date: </w:t>
          </w:r>
          <w:r>
            <w:fldChar w:fldCharType="begin"/>
          </w:r>
          <w:r>
            <w:instrText xml:space="preserve"> DOCPROPERTY  "Approval Date"  \* MERGEFORMAT </w:instrText>
          </w:r>
          <w:r>
            <w:fldChar w:fldCharType="separate"/>
          </w:r>
          <w:r w:rsidR="00D73C71">
            <w:t>8-Oct-2015</w:t>
          </w:r>
          <w:r>
            <w:fldChar w:fldCharType="end"/>
          </w:r>
        </w:p>
      </w:tc>
    </w:tr>
  </w:tbl>
  <w:p w:rsidR="00D73C71" w:rsidRPr="005B4AE6" w:rsidRDefault="00D73C71" w:rsidP="007F4104">
    <w:pPr>
      <w:pStyle w:val="Footer"/>
    </w:pPr>
    <w:r w:rsidRPr="00DF38F2">
      <w:rPr>
        <w:noProof/>
      </w:rPr>
      <mc:AlternateContent>
        <mc:Choice Requires="wps">
          <w:drawing>
            <wp:anchor distT="0" distB="0" distL="114300" distR="114300" simplePos="0" relativeHeight="251654656" behindDoc="0" locked="0" layoutInCell="1" allowOverlap="1" wp14:anchorId="6E9233CE" wp14:editId="79DA58C6">
              <wp:simplePos x="0" y="0"/>
              <wp:positionH relativeFrom="column">
                <wp:posOffset>-21219</wp:posOffset>
              </wp:positionH>
              <wp:positionV relativeFrom="paragraph">
                <wp:posOffset>-315595</wp:posOffset>
              </wp:positionV>
              <wp:extent cx="5943600" cy="0"/>
              <wp:effectExtent l="0" t="0" r="19050" b="19050"/>
              <wp:wrapSquare wrapText="bothSides"/>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6F715E0" id="Straight Connector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4.85pt" to="466.3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" strokecolor="#464547" strokeweight="2pt">
              <w10:wrap type="squar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3C71" w:rsidRPr="00851FAD" w:rsidRDefault="00D73C71" w:rsidP="005B4AE6">
    <w:pPr>
      <w:framePr w:wrap="around" w:vAnchor="page" w:hAnchor="page" w:x="10910" w:y="15764"/>
      <w:widowControl/>
      <w:tabs>
        <w:tab w:val="center" w:pos="4320"/>
        <w:tab w:val="right" w:pos="8640"/>
      </w:tabs>
      <w:spacing w:line="240" w:lineRule="auto"/>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FF1250">
      <w:rPr>
        <w:rStyle w:val="PageNumber"/>
        <w:rFonts w:eastAsia="MS Gothic"/>
        <w:noProof/>
        <w:sz w:val="18"/>
        <w:szCs w:val="18"/>
      </w:rPr>
      <w:t>15</w:t>
    </w:r>
    <w:r w:rsidRPr="00851FAD">
      <w:rPr>
        <w:rStyle w:val="PageNumber"/>
        <w:rFonts w:eastAsia="MS Gothic"/>
        <w:sz w:val="18"/>
        <w:szCs w:val="18"/>
      </w:rPr>
      <w:fldChar w:fldCharType="end"/>
    </w:r>
  </w:p>
  <w:tbl>
    <w:tblPr>
      <w:tblpPr w:leftFromText="181" w:rightFromText="181" w:vertAnchor="text" w:horzAnchor="margin" w:tblpX="109" w:tblpY="1"/>
      <w:tblOverlap w:val="never"/>
      <w:tblW w:w="0" w:type="auto"/>
      <w:tblLook w:val="04A0" w:firstRow="1" w:lastRow="0" w:firstColumn="1" w:lastColumn="0" w:noHBand="0" w:noVBand="1"/>
    </w:tblPr>
    <w:tblGrid>
      <w:gridCol w:w="8472"/>
    </w:tblGrid>
    <w:tr w:rsidR="00D73C71" w:rsidTr="005B4AE6">
      <w:tc>
        <w:tcPr>
          <w:tcW w:w="8472" w:type="dxa"/>
        </w:tcPr>
        <w:p w:rsidR="00D73C71" w:rsidRDefault="00EA28FA" w:rsidP="007F4104">
          <w:pPr>
            <w:pStyle w:val="Footer"/>
          </w:pPr>
          <w:r>
            <w:fldChar w:fldCharType="begin"/>
          </w:r>
          <w:r>
            <w:instrText xml:space="preserve"> DOCPROPERTY  Classification  \* MERGEFORMAT </w:instrText>
          </w:r>
          <w:r>
            <w:fldChar w:fldCharType="separate"/>
          </w:r>
          <w:r w:rsidR="00D73C71">
            <w:t>CONFIDENTIAL</w:t>
          </w:r>
          <w:r>
            <w:fldChar w:fldCharType="end"/>
          </w:r>
          <w:r w:rsidR="00D73C71">
            <w:t xml:space="preserve"> | Effective Date: </w:t>
          </w:r>
          <w:r>
            <w:fldChar w:fldCharType="begin"/>
          </w:r>
          <w:r>
            <w:instrText xml:space="preserve"> DOCPROPERTY  "Approval Date"  \* MERGEFORMAT </w:instrText>
          </w:r>
          <w:r>
            <w:fldChar w:fldCharType="separate"/>
          </w:r>
          <w:r w:rsidR="00D73C71">
            <w:t>8-Oct-2015</w:t>
          </w:r>
          <w:r>
            <w:fldChar w:fldCharType="end"/>
          </w:r>
          <w:r w:rsidR="00D73C71">
            <w:tab/>
          </w:r>
        </w:p>
      </w:tc>
    </w:tr>
  </w:tbl>
  <w:p w:rsidR="00D73C71" w:rsidRPr="00205D53" w:rsidRDefault="00D73C71" w:rsidP="007F4104">
    <w:pPr>
      <w:pStyle w:val="Footer"/>
    </w:pPr>
    <w:r w:rsidRPr="00205D53">
      <w:rPr>
        <w:noProof/>
      </w:rPr>
      <mc:AlternateContent>
        <mc:Choice Requires="wps">
          <w:drawing>
            <wp:anchor distT="0" distB="0" distL="114300" distR="114300" simplePos="0" relativeHeight="251674112" behindDoc="0" locked="0" layoutInCell="1" allowOverlap="1" wp14:anchorId="58B50775" wp14:editId="551BE09D">
              <wp:simplePos x="0" y="0"/>
              <wp:positionH relativeFrom="column">
                <wp:posOffset>-15504</wp:posOffset>
              </wp:positionH>
              <wp:positionV relativeFrom="paragraph">
                <wp:posOffset>-8890</wp:posOffset>
              </wp:positionV>
              <wp:extent cx="59436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5858E0" id="Straight Connector 2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pt" to="46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" strokecolor="#464547"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8FA" w:rsidRDefault="00EA28FA">
      <w:r>
        <w:separator/>
      </w:r>
    </w:p>
  </w:footnote>
  <w:footnote w:type="continuationSeparator" w:id="0">
    <w:p w:rsidR="00EA28FA" w:rsidRDefault="00EA28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06" w:type="dxa"/>
      <w:tblLook w:val="04A0" w:firstRow="1" w:lastRow="0" w:firstColumn="1" w:lastColumn="0" w:noHBand="0" w:noVBand="1"/>
    </w:tblPr>
    <w:tblGrid>
      <w:gridCol w:w="8121"/>
      <w:gridCol w:w="1485"/>
    </w:tblGrid>
    <w:tr w:rsidR="00D73C71" w:rsidRPr="00347AA1" w:rsidTr="001F3654">
      <w:tc>
        <w:tcPr>
          <w:tcW w:w="8121" w:type="dxa"/>
        </w:tcPr>
        <w:p w:rsidR="00D73C71" w:rsidRDefault="00EA28FA" w:rsidP="007F4104">
          <w:pPr>
            <w:pStyle w:val="Header"/>
          </w:pPr>
          <w:r>
            <w:fldChar w:fldCharType="begin"/>
          </w:r>
          <w:r>
            <w:instrText xml:space="preserve"> DOCPROPERTY  Title  \* MERGEFORMAT </w:instrText>
          </w:r>
          <w:r>
            <w:fldChar w:fldCharType="separate"/>
          </w:r>
          <w:r w:rsidR="00D73C71">
            <w:t>Data Driven Testing Framework Overview</w:t>
          </w:r>
          <w:r>
            <w:fldChar w:fldCharType="end"/>
          </w:r>
          <w:r w:rsidR="00D73C71" w:rsidRPr="00205D53">
            <w:rPr>
              <w:color w:val="999999"/>
            </w:rPr>
            <w:tab/>
          </w:r>
        </w:p>
      </w:tc>
      <w:tc>
        <w:tcPr>
          <w:tcW w:w="1485" w:type="dxa"/>
        </w:tcPr>
        <w:p w:rsidR="00D73C71" w:rsidRPr="006B596A" w:rsidRDefault="00D73C71" w:rsidP="007F4104">
          <w:pPr>
            <w:pStyle w:val="Header"/>
          </w:pPr>
        </w:p>
      </w:tc>
    </w:tr>
    <w:tr w:rsidR="00D73C71" w:rsidRPr="00347AA1" w:rsidTr="004B110A">
      <w:trPr>
        <w:trHeight w:val="340"/>
      </w:trPr>
      <w:tc>
        <w:tcPr>
          <w:tcW w:w="8121" w:type="dxa"/>
        </w:tcPr>
        <w:p w:rsidR="00D73C71" w:rsidRDefault="00D73C71" w:rsidP="007F4104">
          <w:pPr>
            <w:pStyle w:val="Header"/>
          </w:pPr>
          <w:r w:rsidRPr="009618CB">
            <w:t xml:space="preserve">PID: </w:t>
          </w:r>
          <w:r w:rsidR="00EA28FA">
            <w:fldChar w:fldCharType="begin"/>
          </w:r>
          <w:r w:rsidR="00EA28FA">
            <w:instrText xml:space="preserve"> DOCPROPERTY  PID  \* MERGEFORMAT </w:instrText>
          </w:r>
          <w:r w:rsidR="00EA28FA">
            <w:fldChar w:fldCharType="separate"/>
          </w:r>
          <w:r>
            <w:t>EPM-SPI</w:t>
          </w:r>
          <w:r w:rsidR="00EA28FA">
            <w:fldChar w:fldCharType="end"/>
          </w:r>
        </w:p>
      </w:tc>
      <w:tc>
        <w:tcPr>
          <w:tcW w:w="1485" w:type="dxa"/>
        </w:tcPr>
        <w:p w:rsidR="00D73C71" w:rsidRPr="009618CB" w:rsidRDefault="00D73C71" w:rsidP="007F4104">
          <w:pPr>
            <w:pStyle w:val="Header"/>
            <w:jc w:val="right"/>
          </w:pPr>
          <w:r w:rsidRPr="00205D53">
            <w:rPr>
              <w:noProof/>
            </w:rPr>
            <w:drawing>
              <wp:inline distT="0" distB="0" distL="0" distR="0" wp14:anchorId="4370E90B" wp14:editId="5DA9304C">
                <wp:extent cx="457200" cy="161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p>
      </w:tc>
    </w:tr>
  </w:tbl>
  <w:p w:rsidR="00D73C71" w:rsidRPr="005B4AE6" w:rsidRDefault="00D73C71" w:rsidP="007F4104">
    <w:pPr>
      <w:pStyle w:val="Header"/>
      <w:rPr>
        <w:sz w:val="16"/>
        <w:szCs w:val="16"/>
      </w:rPr>
    </w:pPr>
    <w:r>
      <w:rPr>
        <w:noProof/>
      </w:rPr>
      <mc:AlternateContent>
        <mc:Choice Requires="wps">
          <w:drawing>
            <wp:anchor distT="0" distB="0" distL="114300" distR="114300" simplePos="0" relativeHeight="251659776" behindDoc="0" locked="0" layoutInCell="1" allowOverlap="1" wp14:anchorId="3EAEC3A1" wp14:editId="5193C02B">
              <wp:simplePos x="0" y="0"/>
              <wp:positionH relativeFrom="column">
                <wp:posOffset>-8255</wp:posOffset>
              </wp:positionH>
              <wp:positionV relativeFrom="paragraph">
                <wp:posOffset>16019</wp:posOffset>
              </wp:positionV>
              <wp:extent cx="5943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949DAA" id="Straight Connector 4"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25pt" to="467.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" strokecolor="#393737 [814]" strokeweight="2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6905D72"/>
    <w:lvl w:ilvl="0">
      <w:start w:val="1"/>
      <w:numFmt w:val="bullet"/>
      <w:pStyle w:val="ListBullet2"/>
      <w:lvlText w:val="—"/>
      <w:lvlJc w:val="left"/>
      <w:pPr>
        <w:ind w:left="717" w:hanging="360"/>
      </w:pPr>
      <w:rPr>
        <w:rFonts w:ascii="Trebuchet MS" w:hAnsi="Trebuchet MS" w:hint="default"/>
      </w:rPr>
    </w:lvl>
  </w:abstractNum>
  <w:abstractNum w:abstractNumId="1" w15:restartNumberingAfterBreak="0">
    <w:nsid w:val="0149775F"/>
    <w:multiLevelType w:val="multilevel"/>
    <w:tmpl w:val="E17E2150"/>
    <w:lvl w:ilvl="0">
      <w:start w:val="1"/>
      <w:numFmt w:val="bullet"/>
      <w:pStyle w:val="List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F84FB4"/>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1736F9"/>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9D4CAE"/>
    <w:multiLevelType w:val="multilevel"/>
    <w:tmpl w:val="A5D6B4FA"/>
    <w:styleLink w:val="Multylevelbulletlist"/>
    <w:lvl w:ilvl="0">
      <w:start w:val="1"/>
      <w:numFmt w:val="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E3432A8"/>
    <w:multiLevelType w:val="hybridMultilevel"/>
    <w:tmpl w:val="F73AF9EC"/>
    <w:lvl w:ilvl="0" w:tplc="61F4320E">
      <w:start w:val="1"/>
      <w:numFmt w:val="decimal"/>
      <w:pStyle w:val="ListNumber"/>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C1820"/>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FE47645"/>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374AD1"/>
    <w:multiLevelType w:val="hybridMultilevel"/>
    <w:tmpl w:val="BAC21C70"/>
    <w:lvl w:ilvl="0" w:tplc="4306D12A">
      <w:start w:val="1"/>
      <w:numFmt w:val="bullet"/>
      <w:pStyle w:val="ListBullet3"/>
      <w:lvlText w:val=""/>
      <w:lvlJc w:val="left"/>
      <w:pPr>
        <w:ind w:left="1778" w:hanging="360"/>
      </w:pPr>
      <w:rPr>
        <w:rFonts w:ascii="Symbol" w:hAnsi="Symbol" w:hint="default"/>
        <w:color w:val="3B3838" w:themeColor="background2" w:themeShade="4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77760F"/>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417328FE"/>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77B78BF"/>
    <w:multiLevelType w:val="multilevel"/>
    <w:tmpl w:val="40B4BF24"/>
    <w:styleLink w:val="EPAMBullets"/>
    <w:lvl w:ilvl="0">
      <w:start w:val="1"/>
      <w:numFmt w:val="bullet"/>
      <w:lvlText w:val=""/>
      <w:lvlJc w:val="left"/>
      <w:pPr>
        <w:ind w:left="720" w:hanging="360"/>
      </w:pPr>
      <w:rPr>
        <w:rFonts w:ascii="Symbol" w:hAnsi="Symbol" w:hint="default"/>
        <w:color w:val="ED7D31" w:themeColor="accent2"/>
      </w:rPr>
    </w:lvl>
    <w:lvl w:ilvl="1">
      <w:start w:val="1"/>
      <w:numFmt w:val="bullet"/>
      <w:lvlText w:val=""/>
      <w:lvlJc w:val="left"/>
      <w:pPr>
        <w:ind w:left="1440" w:hanging="360"/>
      </w:pPr>
      <w:rPr>
        <w:rFonts w:ascii="Symbol" w:hAnsi="Symbol" w:hint="default"/>
        <w:color w:val="000000" w:themeColor="text1"/>
      </w:rPr>
    </w:lvl>
    <w:lvl w:ilvl="2">
      <w:start w:val="1"/>
      <w:numFmt w:val="bullet"/>
      <w:lvlText w:val=""/>
      <w:lvlJc w:val="left"/>
      <w:pPr>
        <w:ind w:left="2160" w:hanging="360"/>
      </w:pPr>
      <w:rPr>
        <w:rFonts w:ascii="Symbol" w:hAnsi="Symbol" w:hint="default"/>
        <w:color w:val="000000" w:themeColor="text1"/>
      </w:rPr>
    </w:lvl>
    <w:lvl w:ilvl="3">
      <w:start w:val="1"/>
      <w:numFmt w:val="bullet"/>
      <w:lvlText w:val=""/>
      <w:lvlJc w:val="left"/>
      <w:pPr>
        <w:ind w:left="2880" w:hanging="360"/>
      </w:pPr>
      <w:rPr>
        <w:rFonts w:ascii="Symbol" w:hAnsi="Symbol" w:hint="default"/>
        <w:color w:val="000000"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DE339BE"/>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521095E"/>
    <w:multiLevelType w:val="hybridMultilevel"/>
    <w:tmpl w:val="CD8E7930"/>
    <w:lvl w:ilvl="0" w:tplc="C2F81FD8">
      <w:start w:val="1"/>
      <w:numFmt w:val="bullet"/>
      <w:pStyle w:val="TableBulletList"/>
      <w:lvlText w:val=""/>
      <w:lvlJc w:val="left"/>
      <w:pPr>
        <w:ind w:left="720" w:hanging="360"/>
      </w:pPr>
      <w:rPr>
        <w:rFonts w:ascii="Symbol" w:hAnsi="Symbol" w:hint="default"/>
        <w:color w:val="1A9CB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855A40"/>
    <w:multiLevelType w:val="multilevel"/>
    <w:tmpl w:val="FA787F3E"/>
    <w:lvl w:ilvl="0">
      <w:start w:val="1"/>
      <w:numFmt w:val="upperLetter"/>
      <w:pStyle w:val="AppendixLevel1"/>
      <w:lvlText w:val="Appendix %1."/>
      <w:lvlJc w:val="left"/>
      <w:pPr>
        <w:ind w:left="357" w:hanging="357"/>
      </w:pPr>
      <w:rPr>
        <w:rFonts w:ascii="Arial Black" w:hAnsi="Arial Black" w:cs="Times New Roman" w:hint="default"/>
        <w:b w:val="0"/>
        <w:bCs w:val="0"/>
        <w:i w:val="0"/>
        <w:iCs w:val="0"/>
        <w:caps/>
        <w:smallCaps w:val="0"/>
        <w:strike w:val="0"/>
        <w:dstrike w:val="0"/>
        <w:outline w:val="0"/>
        <w:shadow w:val="0"/>
        <w:emboss w:val="0"/>
        <w:imprint w:val="0"/>
        <w:noProof w:val="0"/>
        <w:vanish w:val="0"/>
        <w:color w:val="464547"/>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Level2"/>
      <w:lvlText w:val="Appendix %1.%2."/>
      <w:lvlJc w:val="left"/>
      <w:pPr>
        <w:ind w:left="1440" w:hanging="363"/>
      </w:pPr>
      <w:rPr>
        <w:rFonts w:ascii="Arial Black" w:hAnsi="Arial Black" w:hint="default"/>
        <w:b w:val="0"/>
        <w:i w:val="0"/>
        <w:caps/>
        <w:strike w:val="0"/>
        <w:dstrike w:val="0"/>
        <w:vanish w:val="0"/>
        <w:color w:val="1A9CB0"/>
        <w:spacing w:val="0"/>
        <w:kern w:val="0"/>
        <w:position w:val="0"/>
        <w:sz w:val="24"/>
        <w:vertAlign w:val="baseline"/>
        <w14:ligatures w14:val="none"/>
        <w14:numForm w14:val="default"/>
        <w14:numSpacing w14:val="default"/>
        <w14:stylisticSets/>
        <w14:cntxtAlts w14:val="0"/>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60A444EE"/>
    <w:multiLevelType w:val="multilevel"/>
    <w:tmpl w:val="2CBEBDC0"/>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DB51813"/>
    <w:multiLevelType w:val="multilevel"/>
    <w:tmpl w:val="849835F6"/>
    <w:lvl w:ilvl="0">
      <w:start w:val="1"/>
      <w:numFmt w:val="decimal"/>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1AE7441"/>
    <w:multiLevelType w:val="multilevel"/>
    <w:tmpl w:val="99A258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DF61ED9"/>
    <w:multiLevelType w:val="multilevel"/>
    <w:tmpl w:val="6CDEE088"/>
    <w:lvl w:ilvl="0">
      <w:numFmt w:val="none"/>
      <w:pStyle w:val="NoteStyle"/>
      <w:suff w:val="space"/>
      <w:lvlText w:val="Note:"/>
      <w:lvlJc w:val="left"/>
      <w:pPr>
        <w:ind w:left="964"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num w:numId="1">
    <w:abstractNumId w:val="0"/>
  </w:num>
  <w:num w:numId="2">
    <w:abstractNumId w:val="8"/>
  </w:num>
  <w:num w:numId="3">
    <w:abstractNumId w:val="10"/>
  </w:num>
  <w:num w:numId="4">
    <w:abstractNumId w:val="17"/>
  </w:num>
  <w:num w:numId="5">
    <w:abstractNumId w:val="4"/>
  </w:num>
  <w:num w:numId="6">
    <w:abstractNumId w:val="1"/>
  </w:num>
  <w:num w:numId="7">
    <w:abstractNumId w:val="19"/>
  </w:num>
  <w:num w:numId="8">
    <w:abstractNumId w:val="5"/>
  </w:num>
  <w:num w:numId="9">
    <w:abstractNumId w:val="12"/>
  </w:num>
  <w:num w:numId="10">
    <w:abstractNumId w:val="20"/>
  </w:num>
  <w:num w:numId="11">
    <w:abstractNumId w:val="14"/>
  </w:num>
  <w:num w:numId="12">
    <w:abstractNumId w:val="3"/>
  </w:num>
  <w:num w:numId="13">
    <w:abstractNumId w:val="16"/>
  </w:num>
  <w:num w:numId="14">
    <w:abstractNumId w:val="15"/>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6"/>
  </w:num>
  <w:num w:numId="26">
    <w:abstractNumId w:val="2"/>
  </w:num>
  <w:num w:numId="27">
    <w:abstractNumId w:val="9"/>
  </w:num>
  <w:num w:numId="28">
    <w:abstractNumId w:val="18"/>
  </w:num>
  <w:num w:numId="29">
    <w:abstractNumId w:val="13"/>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11"/>
  </w:num>
  <w:num w:numId="39">
    <w:abstractNumId w:val="7"/>
  </w:num>
  <w:num w:numId="40">
    <w:abstractNumId w:val="5"/>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23E"/>
    <w:rsid w:val="00004E50"/>
    <w:rsid w:val="00012AC5"/>
    <w:rsid w:val="00023D00"/>
    <w:rsid w:val="00027EFB"/>
    <w:rsid w:val="00033EC2"/>
    <w:rsid w:val="00042A5B"/>
    <w:rsid w:val="000439F4"/>
    <w:rsid w:val="00044361"/>
    <w:rsid w:val="00044894"/>
    <w:rsid w:val="00050D3B"/>
    <w:rsid w:val="00053BDD"/>
    <w:rsid w:val="00057E4B"/>
    <w:rsid w:val="00057ED6"/>
    <w:rsid w:val="00060124"/>
    <w:rsid w:val="0006354D"/>
    <w:rsid w:val="0006479B"/>
    <w:rsid w:val="00070E42"/>
    <w:rsid w:val="00075260"/>
    <w:rsid w:val="00075699"/>
    <w:rsid w:val="00081508"/>
    <w:rsid w:val="00081986"/>
    <w:rsid w:val="00085F50"/>
    <w:rsid w:val="0009205C"/>
    <w:rsid w:val="000922DA"/>
    <w:rsid w:val="000A1C20"/>
    <w:rsid w:val="000A2FB1"/>
    <w:rsid w:val="000A49FE"/>
    <w:rsid w:val="000A6040"/>
    <w:rsid w:val="000B684F"/>
    <w:rsid w:val="000C5A0E"/>
    <w:rsid w:val="000D1936"/>
    <w:rsid w:val="000D1A2A"/>
    <w:rsid w:val="000D22DF"/>
    <w:rsid w:val="000D4695"/>
    <w:rsid w:val="000D587B"/>
    <w:rsid w:val="000E160E"/>
    <w:rsid w:val="000E32F4"/>
    <w:rsid w:val="000E5733"/>
    <w:rsid w:val="000E6370"/>
    <w:rsid w:val="000E676F"/>
    <w:rsid w:val="000E68BD"/>
    <w:rsid w:val="000F15E6"/>
    <w:rsid w:val="000F2774"/>
    <w:rsid w:val="000F7A5F"/>
    <w:rsid w:val="00100831"/>
    <w:rsid w:val="00112145"/>
    <w:rsid w:val="0011344E"/>
    <w:rsid w:val="00114D08"/>
    <w:rsid w:val="00116EEC"/>
    <w:rsid w:val="00123F67"/>
    <w:rsid w:val="00124281"/>
    <w:rsid w:val="0012612D"/>
    <w:rsid w:val="00130569"/>
    <w:rsid w:val="00131A1C"/>
    <w:rsid w:val="00131E4A"/>
    <w:rsid w:val="00134746"/>
    <w:rsid w:val="001355C3"/>
    <w:rsid w:val="0013660D"/>
    <w:rsid w:val="00140134"/>
    <w:rsid w:val="00152FE3"/>
    <w:rsid w:val="0015371B"/>
    <w:rsid w:val="00154301"/>
    <w:rsid w:val="001567CA"/>
    <w:rsid w:val="00157D70"/>
    <w:rsid w:val="001619D5"/>
    <w:rsid w:val="00162437"/>
    <w:rsid w:val="00167BF3"/>
    <w:rsid w:val="00171067"/>
    <w:rsid w:val="001715C1"/>
    <w:rsid w:val="00171785"/>
    <w:rsid w:val="0017236D"/>
    <w:rsid w:val="001726F6"/>
    <w:rsid w:val="00173FBC"/>
    <w:rsid w:val="00177717"/>
    <w:rsid w:val="00184EDF"/>
    <w:rsid w:val="001859D4"/>
    <w:rsid w:val="00187AD1"/>
    <w:rsid w:val="00192CD9"/>
    <w:rsid w:val="00194506"/>
    <w:rsid w:val="0019455F"/>
    <w:rsid w:val="001966BA"/>
    <w:rsid w:val="001A2E06"/>
    <w:rsid w:val="001A3B03"/>
    <w:rsid w:val="001A5E8F"/>
    <w:rsid w:val="001A61F9"/>
    <w:rsid w:val="001A7FA5"/>
    <w:rsid w:val="001B6B1E"/>
    <w:rsid w:val="001D4306"/>
    <w:rsid w:val="001D47B8"/>
    <w:rsid w:val="001E0DB5"/>
    <w:rsid w:val="001E21ED"/>
    <w:rsid w:val="001E2DA9"/>
    <w:rsid w:val="001E357F"/>
    <w:rsid w:val="001E590C"/>
    <w:rsid w:val="001E6571"/>
    <w:rsid w:val="001E7FCA"/>
    <w:rsid w:val="001F02C5"/>
    <w:rsid w:val="001F10E9"/>
    <w:rsid w:val="001F1D2E"/>
    <w:rsid w:val="001F3654"/>
    <w:rsid w:val="001F7603"/>
    <w:rsid w:val="002049EC"/>
    <w:rsid w:val="00205D53"/>
    <w:rsid w:val="00206BF7"/>
    <w:rsid w:val="00212C4F"/>
    <w:rsid w:val="002154C4"/>
    <w:rsid w:val="00217B21"/>
    <w:rsid w:val="00220A13"/>
    <w:rsid w:val="00221110"/>
    <w:rsid w:val="00222DC3"/>
    <w:rsid w:val="00223AB9"/>
    <w:rsid w:val="0022657A"/>
    <w:rsid w:val="002337FB"/>
    <w:rsid w:val="00235712"/>
    <w:rsid w:val="00235EA7"/>
    <w:rsid w:val="002541D5"/>
    <w:rsid w:val="00260465"/>
    <w:rsid w:val="00261CC9"/>
    <w:rsid w:val="00261DCC"/>
    <w:rsid w:val="0026353A"/>
    <w:rsid w:val="00265E16"/>
    <w:rsid w:val="002707F4"/>
    <w:rsid w:val="0027273F"/>
    <w:rsid w:val="00276374"/>
    <w:rsid w:val="00283BB8"/>
    <w:rsid w:val="00285056"/>
    <w:rsid w:val="00285CE1"/>
    <w:rsid w:val="00286611"/>
    <w:rsid w:val="00287FAA"/>
    <w:rsid w:val="002923D7"/>
    <w:rsid w:val="002A1D82"/>
    <w:rsid w:val="002A3571"/>
    <w:rsid w:val="002A3D4E"/>
    <w:rsid w:val="002A713E"/>
    <w:rsid w:val="002A7951"/>
    <w:rsid w:val="002C5F65"/>
    <w:rsid w:val="002D0877"/>
    <w:rsid w:val="002D238E"/>
    <w:rsid w:val="002D60D9"/>
    <w:rsid w:val="002E527E"/>
    <w:rsid w:val="002F1996"/>
    <w:rsid w:val="002F27DD"/>
    <w:rsid w:val="002F5D7B"/>
    <w:rsid w:val="002F7058"/>
    <w:rsid w:val="00301836"/>
    <w:rsid w:val="0030460B"/>
    <w:rsid w:val="00310138"/>
    <w:rsid w:val="00311A06"/>
    <w:rsid w:val="003144F5"/>
    <w:rsid w:val="003149DD"/>
    <w:rsid w:val="00315998"/>
    <w:rsid w:val="00327ADE"/>
    <w:rsid w:val="00327E2B"/>
    <w:rsid w:val="0033141B"/>
    <w:rsid w:val="00331A15"/>
    <w:rsid w:val="00332F6E"/>
    <w:rsid w:val="003342B8"/>
    <w:rsid w:val="0033450D"/>
    <w:rsid w:val="0033495D"/>
    <w:rsid w:val="00337583"/>
    <w:rsid w:val="003438DB"/>
    <w:rsid w:val="00343E07"/>
    <w:rsid w:val="00345A2F"/>
    <w:rsid w:val="00347AA1"/>
    <w:rsid w:val="003500CF"/>
    <w:rsid w:val="003534EA"/>
    <w:rsid w:val="003609E8"/>
    <w:rsid w:val="00361745"/>
    <w:rsid w:val="00361BD4"/>
    <w:rsid w:val="00363AB1"/>
    <w:rsid w:val="0036453A"/>
    <w:rsid w:val="00364D7C"/>
    <w:rsid w:val="003747E0"/>
    <w:rsid w:val="003818ED"/>
    <w:rsid w:val="00383ABB"/>
    <w:rsid w:val="00386664"/>
    <w:rsid w:val="0038754C"/>
    <w:rsid w:val="003878D4"/>
    <w:rsid w:val="00394781"/>
    <w:rsid w:val="003A0525"/>
    <w:rsid w:val="003A184A"/>
    <w:rsid w:val="003A1F77"/>
    <w:rsid w:val="003A7845"/>
    <w:rsid w:val="003A7967"/>
    <w:rsid w:val="003B0471"/>
    <w:rsid w:val="003B6A63"/>
    <w:rsid w:val="003C0A3C"/>
    <w:rsid w:val="003C1A7A"/>
    <w:rsid w:val="003C425E"/>
    <w:rsid w:val="003C5EBB"/>
    <w:rsid w:val="003D1F28"/>
    <w:rsid w:val="003D2F27"/>
    <w:rsid w:val="003D5167"/>
    <w:rsid w:val="003D6076"/>
    <w:rsid w:val="003E3966"/>
    <w:rsid w:val="003E41E7"/>
    <w:rsid w:val="003E6EF4"/>
    <w:rsid w:val="003F090F"/>
    <w:rsid w:val="003F09DE"/>
    <w:rsid w:val="003F7D70"/>
    <w:rsid w:val="003F7F40"/>
    <w:rsid w:val="0040018B"/>
    <w:rsid w:val="00400831"/>
    <w:rsid w:val="00407BE9"/>
    <w:rsid w:val="00410D49"/>
    <w:rsid w:val="00415D95"/>
    <w:rsid w:val="00416F03"/>
    <w:rsid w:val="00417F9B"/>
    <w:rsid w:val="0042056B"/>
    <w:rsid w:val="00421A6D"/>
    <w:rsid w:val="00432D54"/>
    <w:rsid w:val="00434841"/>
    <w:rsid w:val="0044507B"/>
    <w:rsid w:val="00452077"/>
    <w:rsid w:val="004521EE"/>
    <w:rsid w:val="004637FE"/>
    <w:rsid w:val="004706BE"/>
    <w:rsid w:val="00470C09"/>
    <w:rsid w:val="00476BBB"/>
    <w:rsid w:val="004806E4"/>
    <w:rsid w:val="00480DEA"/>
    <w:rsid w:val="004828B9"/>
    <w:rsid w:val="00483528"/>
    <w:rsid w:val="00491673"/>
    <w:rsid w:val="004964BD"/>
    <w:rsid w:val="004A49EF"/>
    <w:rsid w:val="004B0477"/>
    <w:rsid w:val="004B0AC6"/>
    <w:rsid w:val="004B110A"/>
    <w:rsid w:val="004B27A2"/>
    <w:rsid w:val="004B3D53"/>
    <w:rsid w:val="004B484A"/>
    <w:rsid w:val="004B4D2A"/>
    <w:rsid w:val="004B6170"/>
    <w:rsid w:val="004C2F82"/>
    <w:rsid w:val="004D0A33"/>
    <w:rsid w:val="004D144D"/>
    <w:rsid w:val="004D29BE"/>
    <w:rsid w:val="004D2B9C"/>
    <w:rsid w:val="004D2C15"/>
    <w:rsid w:val="004E22A3"/>
    <w:rsid w:val="004E5083"/>
    <w:rsid w:val="004F3A73"/>
    <w:rsid w:val="004F3E01"/>
    <w:rsid w:val="00503156"/>
    <w:rsid w:val="00504DCD"/>
    <w:rsid w:val="00522C0A"/>
    <w:rsid w:val="00524034"/>
    <w:rsid w:val="0052662C"/>
    <w:rsid w:val="00526E8B"/>
    <w:rsid w:val="00532D0E"/>
    <w:rsid w:val="00537882"/>
    <w:rsid w:val="005400E3"/>
    <w:rsid w:val="005413F6"/>
    <w:rsid w:val="00543E6D"/>
    <w:rsid w:val="0054521F"/>
    <w:rsid w:val="00545659"/>
    <w:rsid w:val="005474E6"/>
    <w:rsid w:val="005541A1"/>
    <w:rsid w:val="00554F4B"/>
    <w:rsid w:val="00557725"/>
    <w:rsid w:val="00561002"/>
    <w:rsid w:val="00565AB2"/>
    <w:rsid w:val="0057025F"/>
    <w:rsid w:val="0057115C"/>
    <w:rsid w:val="005731ED"/>
    <w:rsid w:val="005732B5"/>
    <w:rsid w:val="005774AA"/>
    <w:rsid w:val="00587602"/>
    <w:rsid w:val="00592C18"/>
    <w:rsid w:val="00593E6E"/>
    <w:rsid w:val="005943E4"/>
    <w:rsid w:val="00595689"/>
    <w:rsid w:val="005A2132"/>
    <w:rsid w:val="005A2A53"/>
    <w:rsid w:val="005A677A"/>
    <w:rsid w:val="005B27B0"/>
    <w:rsid w:val="005B2859"/>
    <w:rsid w:val="005B4AE6"/>
    <w:rsid w:val="005C0966"/>
    <w:rsid w:val="005C53A8"/>
    <w:rsid w:val="005C6707"/>
    <w:rsid w:val="005D0726"/>
    <w:rsid w:val="005D3713"/>
    <w:rsid w:val="005D4824"/>
    <w:rsid w:val="005D57E0"/>
    <w:rsid w:val="005E56AF"/>
    <w:rsid w:val="005F1149"/>
    <w:rsid w:val="005F3746"/>
    <w:rsid w:val="005F5856"/>
    <w:rsid w:val="006013F7"/>
    <w:rsid w:val="00603930"/>
    <w:rsid w:val="006103B4"/>
    <w:rsid w:val="00617320"/>
    <w:rsid w:val="00621D80"/>
    <w:rsid w:val="006242A5"/>
    <w:rsid w:val="00624EE7"/>
    <w:rsid w:val="00626107"/>
    <w:rsid w:val="006374C6"/>
    <w:rsid w:val="006473D4"/>
    <w:rsid w:val="0065035F"/>
    <w:rsid w:val="0065130F"/>
    <w:rsid w:val="0065513D"/>
    <w:rsid w:val="00655AB3"/>
    <w:rsid w:val="0066044C"/>
    <w:rsid w:val="00660D2D"/>
    <w:rsid w:val="00665392"/>
    <w:rsid w:val="00670844"/>
    <w:rsid w:val="00673DBC"/>
    <w:rsid w:val="006778DA"/>
    <w:rsid w:val="006804C4"/>
    <w:rsid w:val="0068062E"/>
    <w:rsid w:val="00680814"/>
    <w:rsid w:val="006842E7"/>
    <w:rsid w:val="00694591"/>
    <w:rsid w:val="006973F6"/>
    <w:rsid w:val="006A249C"/>
    <w:rsid w:val="006A4C91"/>
    <w:rsid w:val="006A5158"/>
    <w:rsid w:val="006A6633"/>
    <w:rsid w:val="006A6D0A"/>
    <w:rsid w:val="006A77BC"/>
    <w:rsid w:val="006B14D0"/>
    <w:rsid w:val="006B4E89"/>
    <w:rsid w:val="006B596A"/>
    <w:rsid w:val="006B6C2F"/>
    <w:rsid w:val="006C1242"/>
    <w:rsid w:val="006C32B4"/>
    <w:rsid w:val="006C5085"/>
    <w:rsid w:val="006D0E55"/>
    <w:rsid w:val="006D3569"/>
    <w:rsid w:val="006D5086"/>
    <w:rsid w:val="006D5D58"/>
    <w:rsid w:val="006D794B"/>
    <w:rsid w:val="006E3D0E"/>
    <w:rsid w:val="006E4AAF"/>
    <w:rsid w:val="006F37C1"/>
    <w:rsid w:val="006F4F3E"/>
    <w:rsid w:val="00700739"/>
    <w:rsid w:val="007010F5"/>
    <w:rsid w:val="00704D1F"/>
    <w:rsid w:val="00705C20"/>
    <w:rsid w:val="007074E7"/>
    <w:rsid w:val="007124C3"/>
    <w:rsid w:val="00713C48"/>
    <w:rsid w:val="007161C7"/>
    <w:rsid w:val="0072682A"/>
    <w:rsid w:val="00744539"/>
    <w:rsid w:val="00750BDF"/>
    <w:rsid w:val="00751326"/>
    <w:rsid w:val="007553B8"/>
    <w:rsid w:val="0075737B"/>
    <w:rsid w:val="007719A8"/>
    <w:rsid w:val="00773CD9"/>
    <w:rsid w:val="0077510E"/>
    <w:rsid w:val="00775145"/>
    <w:rsid w:val="0078686A"/>
    <w:rsid w:val="00790075"/>
    <w:rsid w:val="0079461D"/>
    <w:rsid w:val="007A4927"/>
    <w:rsid w:val="007A7057"/>
    <w:rsid w:val="007A740E"/>
    <w:rsid w:val="007B6668"/>
    <w:rsid w:val="007C3456"/>
    <w:rsid w:val="007D094C"/>
    <w:rsid w:val="007D2275"/>
    <w:rsid w:val="007E1A19"/>
    <w:rsid w:val="007E2491"/>
    <w:rsid w:val="007E7141"/>
    <w:rsid w:val="007F026A"/>
    <w:rsid w:val="007F3811"/>
    <w:rsid w:val="007F4104"/>
    <w:rsid w:val="007F5904"/>
    <w:rsid w:val="00800DE0"/>
    <w:rsid w:val="00803715"/>
    <w:rsid w:val="008040BA"/>
    <w:rsid w:val="0080556C"/>
    <w:rsid w:val="00805854"/>
    <w:rsid w:val="008061CD"/>
    <w:rsid w:val="00806DDB"/>
    <w:rsid w:val="00807D53"/>
    <w:rsid w:val="008121B0"/>
    <w:rsid w:val="00812D0F"/>
    <w:rsid w:val="0081362A"/>
    <w:rsid w:val="0081477F"/>
    <w:rsid w:val="00815CDC"/>
    <w:rsid w:val="00820129"/>
    <w:rsid w:val="008237F4"/>
    <w:rsid w:val="00827D53"/>
    <w:rsid w:val="00827DE8"/>
    <w:rsid w:val="0083144A"/>
    <w:rsid w:val="008332C1"/>
    <w:rsid w:val="008342F7"/>
    <w:rsid w:val="00835EA1"/>
    <w:rsid w:val="00837C59"/>
    <w:rsid w:val="00837C5B"/>
    <w:rsid w:val="00840D5E"/>
    <w:rsid w:val="00841B6E"/>
    <w:rsid w:val="008450FB"/>
    <w:rsid w:val="00845FB4"/>
    <w:rsid w:val="00846F0D"/>
    <w:rsid w:val="00851356"/>
    <w:rsid w:val="00851FAD"/>
    <w:rsid w:val="0086008E"/>
    <w:rsid w:val="008625F4"/>
    <w:rsid w:val="00864B9C"/>
    <w:rsid w:val="00867752"/>
    <w:rsid w:val="008873FB"/>
    <w:rsid w:val="00890499"/>
    <w:rsid w:val="0089207E"/>
    <w:rsid w:val="0089654B"/>
    <w:rsid w:val="008A16D2"/>
    <w:rsid w:val="008A1BD4"/>
    <w:rsid w:val="008A31BA"/>
    <w:rsid w:val="008A4526"/>
    <w:rsid w:val="008A5666"/>
    <w:rsid w:val="008A6F7F"/>
    <w:rsid w:val="008A770B"/>
    <w:rsid w:val="008A7735"/>
    <w:rsid w:val="008B0374"/>
    <w:rsid w:val="008B3B7F"/>
    <w:rsid w:val="008B6203"/>
    <w:rsid w:val="008B7308"/>
    <w:rsid w:val="008C1A6A"/>
    <w:rsid w:val="008C6DE1"/>
    <w:rsid w:val="008D4230"/>
    <w:rsid w:val="008D4768"/>
    <w:rsid w:val="008E2573"/>
    <w:rsid w:val="008E5978"/>
    <w:rsid w:val="008E5E15"/>
    <w:rsid w:val="008F1E8C"/>
    <w:rsid w:val="008F6047"/>
    <w:rsid w:val="008F627C"/>
    <w:rsid w:val="008F76A7"/>
    <w:rsid w:val="009042D2"/>
    <w:rsid w:val="00912DD8"/>
    <w:rsid w:val="009138DC"/>
    <w:rsid w:val="0091715B"/>
    <w:rsid w:val="00920A40"/>
    <w:rsid w:val="00920D74"/>
    <w:rsid w:val="009212C7"/>
    <w:rsid w:val="0092403A"/>
    <w:rsid w:val="00925FA7"/>
    <w:rsid w:val="00926602"/>
    <w:rsid w:val="00932D17"/>
    <w:rsid w:val="00936502"/>
    <w:rsid w:val="009469F8"/>
    <w:rsid w:val="009515D3"/>
    <w:rsid w:val="00952925"/>
    <w:rsid w:val="00952A8A"/>
    <w:rsid w:val="00953AD1"/>
    <w:rsid w:val="00954B41"/>
    <w:rsid w:val="00955E3C"/>
    <w:rsid w:val="009618CB"/>
    <w:rsid w:val="009622E4"/>
    <w:rsid w:val="00964F64"/>
    <w:rsid w:val="00971218"/>
    <w:rsid w:val="009756A5"/>
    <w:rsid w:val="00981C48"/>
    <w:rsid w:val="009959A0"/>
    <w:rsid w:val="009A31E0"/>
    <w:rsid w:val="009B0A4A"/>
    <w:rsid w:val="009B2258"/>
    <w:rsid w:val="009C3628"/>
    <w:rsid w:val="009C53F5"/>
    <w:rsid w:val="009C636F"/>
    <w:rsid w:val="009D0591"/>
    <w:rsid w:val="009D6C4D"/>
    <w:rsid w:val="009D7FAE"/>
    <w:rsid w:val="009E046E"/>
    <w:rsid w:val="009E0C21"/>
    <w:rsid w:val="009E280B"/>
    <w:rsid w:val="009E4403"/>
    <w:rsid w:val="009E5280"/>
    <w:rsid w:val="009E79C8"/>
    <w:rsid w:val="009F01AB"/>
    <w:rsid w:val="009F0A63"/>
    <w:rsid w:val="009F3857"/>
    <w:rsid w:val="009F5F98"/>
    <w:rsid w:val="00A0184D"/>
    <w:rsid w:val="00A01F87"/>
    <w:rsid w:val="00A06E43"/>
    <w:rsid w:val="00A071C0"/>
    <w:rsid w:val="00A07331"/>
    <w:rsid w:val="00A077BF"/>
    <w:rsid w:val="00A10894"/>
    <w:rsid w:val="00A10DCD"/>
    <w:rsid w:val="00A220C8"/>
    <w:rsid w:val="00A31CAC"/>
    <w:rsid w:val="00A34D25"/>
    <w:rsid w:val="00A35BB6"/>
    <w:rsid w:val="00A3686B"/>
    <w:rsid w:val="00A37131"/>
    <w:rsid w:val="00A41803"/>
    <w:rsid w:val="00A42744"/>
    <w:rsid w:val="00A43675"/>
    <w:rsid w:val="00A4372D"/>
    <w:rsid w:val="00A45B7F"/>
    <w:rsid w:val="00A524C4"/>
    <w:rsid w:val="00A529BC"/>
    <w:rsid w:val="00A530F0"/>
    <w:rsid w:val="00A54F07"/>
    <w:rsid w:val="00A62A69"/>
    <w:rsid w:val="00A663E2"/>
    <w:rsid w:val="00A667E6"/>
    <w:rsid w:val="00A75B90"/>
    <w:rsid w:val="00A80AD5"/>
    <w:rsid w:val="00A821DC"/>
    <w:rsid w:val="00A82F6F"/>
    <w:rsid w:val="00A83F89"/>
    <w:rsid w:val="00A8639A"/>
    <w:rsid w:val="00A90592"/>
    <w:rsid w:val="00A91B2B"/>
    <w:rsid w:val="00A9495A"/>
    <w:rsid w:val="00A951F2"/>
    <w:rsid w:val="00AA1848"/>
    <w:rsid w:val="00AA3974"/>
    <w:rsid w:val="00AA44E2"/>
    <w:rsid w:val="00AB151C"/>
    <w:rsid w:val="00AB166C"/>
    <w:rsid w:val="00AB18C8"/>
    <w:rsid w:val="00AC0EC0"/>
    <w:rsid w:val="00AC4EB6"/>
    <w:rsid w:val="00AC5A33"/>
    <w:rsid w:val="00AD3B7B"/>
    <w:rsid w:val="00AD5D01"/>
    <w:rsid w:val="00AD6005"/>
    <w:rsid w:val="00AD6234"/>
    <w:rsid w:val="00AD73FB"/>
    <w:rsid w:val="00AE252A"/>
    <w:rsid w:val="00AE3832"/>
    <w:rsid w:val="00AE4A5C"/>
    <w:rsid w:val="00AF3313"/>
    <w:rsid w:val="00AF72D5"/>
    <w:rsid w:val="00AF78CC"/>
    <w:rsid w:val="00B05D39"/>
    <w:rsid w:val="00B139F6"/>
    <w:rsid w:val="00B215BA"/>
    <w:rsid w:val="00B23CF5"/>
    <w:rsid w:val="00B24172"/>
    <w:rsid w:val="00B2599C"/>
    <w:rsid w:val="00B2730C"/>
    <w:rsid w:val="00B35E17"/>
    <w:rsid w:val="00B43774"/>
    <w:rsid w:val="00B53476"/>
    <w:rsid w:val="00B5606F"/>
    <w:rsid w:val="00B61292"/>
    <w:rsid w:val="00B70AB5"/>
    <w:rsid w:val="00B74786"/>
    <w:rsid w:val="00B76439"/>
    <w:rsid w:val="00B77276"/>
    <w:rsid w:val="00B81A83"/>
    <w:rsid w:val="00B839E0"/>
    <w:rsid w:val="00B861C6"/>
    <w:rsid w:val="00B91A52"/>
    <w:rsid w:val="00BA330B"/>
    <w:rsid w:val="00BA4040"/>
    <w:rsid w:val="00BA7833"/>
    <w:rsid w:val="00BB0780"/>
    <w:rsid w:val="00BB3390"/>
    <w:rsid w:val="00BB7C51"/>
    <w:rsid w:val="00BC4BBC"/>
    <w:rsid w:val="00BC61E5"/>
    <w:rsid w:val="00BC6D7F"/>
    <w:rsid w:val="00BD43BA"/>
    <w:rsid w:val="00BD454F"/>
    <w:rsid w:val="00BE0731"/>
    <w:rsid w:val="00BE4191"/>
    <w:rsid w:val="00BE7F18"/>
    <w:rsid w:val="00C00398"/>
    <w:rsid w:val="00C01666"/>
    <w:rsid w:val="00C03F50"/>
    <w:rsid w:val="00C04907"/>
    <w:rsid w:val="00C05470"/>
    <w:rsid w:val="00C06698"/>
    <w:rsid w:val="00C10215"/>
    <w:rsid w:val="00C128AE"/>
    <w:rsid w:val="00C155EE"/>
    <w:rsid w:val="00C204F5"/>
    <w:rsid w:val="00C21004"/>
    <w:rsid w:val="00C21975"/>
    <w:rsid w:val="00C226E6"/>
    <w:rsid w:val="00C24493"/>
    <w:rsid w:val="00C26AF9"/>
    <w:rsid w:val="00C3363B"/>
    <w:rsid w:val="00C33BA7"/>
    <w:rsid w:val="00C36CF3"/>
    <w:rsid w:val="00C50228"/>
    <w:rsid w:val="00C51EFB"/>
    <w:rsid w:val="00C522E2"/>
    <w:rsid w:val="00C53036"/>
    <w:rsid w:val="00C53366"/>
    <w:rsid w:val="00C5386D"/>
    <w:rsid w:val="00C54B4E"/>
    <w:rsid w:val="00C55879"/>
    <w:rsid w:val="00C603B3"/>
    <w:rsid w:val="00C618D2"/>
    <w:rsid w:val="00C63011"/>
    <w:rsid w:val="00C63D70"/>
    <w:rsid w:val="00C66B24"/>
    <w:rsid w:val="00C70F22"/>
    <w:rsid w:val="00C776D6"/>
    <w:rsid w:val="00C86C05"/>
    <w:rsid w:val="00C90F18"/>
    <w:rsid w:val="00C922B5"/>
    <w:rsid w:val="00CA00C0"/>
    <w:rsid w:val="00CA108C"/>
    <w:rsid w:val="00CA2A71"/>
    <w:rsid w:val="00CA5520"/>
    <w:rsid w:val="00CA5E2D"/>
    <w:rsid w:val="00CB16E7"/>
    <w:rsid w:val="00CB681B"/>
    <w:rsid w:val="00CB7B22"/>
    <w:rsid w:val="00CC2019"/>
    <w:rsid w:val="00CD7FAA"/>
    <w:rsid w:val="00CE076C"/>
    <w:rsid w:val="00CE453B"/>
    <w:rsid w:val="00CF1179"/>
    <w:rsid w:val="00CF58EF"/>
    <w:rsid w:val="00CF7E85"/>
    <w:rsid w:val="00D146DE"/>
    <w:rsid w:val="00D27C46"/>
    <w:rsid w:val="00D32BC5"/>
    <w:rsid w:val="00D454F0"/>
    <w:rsid w:val="00D54F1E"/>
    <w:rsid w:val="00D57398"/>
    <w:rsid w:val="00D60BE0"/>
    <w:rsid w:val="00D627FC"/>
    <w:rsid w:val="00D639FE"/>
    <w:rsid w:val="00D6787D"/>
    <w:rsid w:val="00D73C71"/>
    <w:rsid w:val="00D760E2"/>
    <w:rsid w:val="00D76BDB"/>
    <w:rsid w:val="00D86536"/>
    <w:rsid w:val="00D9348A"/>
    <w:rsid w:val="00D9361E"/>
    <w:rsid w:val="00DA174B"/>
    <w:rsid w:val="00DA6CF4"/>
    <w:rsid w:val="00DA7E0C"/>
    <w:rsid w:val="00DB4EDA"/>
    <w:rsid w:val="00DC25DD"/>
    <w:rsid w:val="00DC2B51"/>
    <w:rsid w:val="00DC5009"/>
    <w:rsid w:val="00DC791A"/>
    <w:rsid w:val="00DD2E79"/>
    <w:rsid w:val="00DD468B"/>
    <w:rsid w:val="00DD4E02"/>
    <w:rsid w:val="00DD4EFE"/>
    <w:rsid w:val="00DE2BC4"/>
    <w:rsid w:val="00DE2CE7"/>
    <w:rsid w:val="00DE4E52"/>
    <w:rsid w:val="00DE6F19"/>
    <w:rsid w:val="00DF1C10"/>
    <w:rsid w:val="00DF38F2"/>
    <w:rsid w:val="00DF3EFB"/>
    <w:rsid w:val="00DF5E36"/>
    <w:rsid w:val="00DF7366"/>
    <w:rsid w:val="00E00989"/>
    <w:rsid w:val="00E11C49"/>
    <w:rsid w:val="00E12D46"/>
    <w:rsid w:val="00E14028"/>
    <w:rsid w:val="00E141CC"/>
    <w:rsid w:val="00E16817"/>
    <w:rsid w:val="00E21DCF"/>
    <w:rsid w:val="00E22282"/>
    <w:rsid w:val="00E332D4"/>
    <w:rsid w:val="00E37B4C"/>
    <w:rsid w:val="00E37BC3"/>
    <w:rsid w:val="00E41088"/>
    <w:rsid w:val="00E42D98"/>
    <w:rsid w:val="00E43794"/>
    <w:rsid w:val="00E44576"/>
    <w:rsid w:val="00E507C7"/>
    <w:rsid w:val="00E53DD5"/>
    <w:rsid w:val="00E56707"/>
    <w:rsid w:val="00E652CC"/>
    <w:rsid w:val="00E67346"/>
    <w:rsid w:val="00E71624"/>
    <w:rsid w:val="00E74234"/>
    <w:rsid w:val="00E74596"/>
    <w:rsid w:val="00E7523E"/>
    <w:rsid w:val="00E755C1"/>
    <w:rsid w:val="00E832E8"/>
    <w:rsid w:val="00E838BE"/>
    <w:rsid w:val="00E8459E"/>
    <w:rsid w:val="00E903AC"/>
    <w:rsid w:val="00E93905"/>
    <w:rsid w:val="00E95661"/>
    <w:rsid w:val="00E95BE3"/>
    <w:rsid w:val="00EA28FA"/>
    <w:rsid w:val="00EA2FA9"/>
    <w:rsid w:val="00EB222A"/>
    <w:rsid w:val="00EB2CC6"/>
    <w:rsid w:val="00EC0172"/>
    <w:rsid w:val="00EC2A38"/>
    <w:rsid w:val="00EC343F"/>
    <w:rsid w:val="00EC35AC"/>
    <w:rsid w:val="00EC462D"/>
    <w:rsid w:val="00EC4F44"/>
    <w:rsid w:val="00EC516A"/>
    <w:rsid w:val="00EC5BDF"/>
    <w:rsid w:val="00EC6C00"/>
    <w:rsid w:val="00EC782E"/>
    <w:rsid w:val="00ED304E"/>
    <w:rsid w:val="00ED6570"/>
    <w:rsid w:val="00EE0AC7"/>
    <w:rsid w:val="00EE4909"/>
    <w:rsid w:val="00EE5CC2"/>
    <w:rsid w:val="00EF321D"/>
    <w:rsid w:val="00F00698"/>
    <w:rsid w:val="00F06C91"/>
    <w:rsid w:val="00F0741A"/>
    <w:rsid w:val="00F07B4D"/>
    <w:rsid w:val="00F103D5"/>
    <w:rsid w:val="00F13325"/>
    <w:rsid w:val="00F26FE7"/>
    <w:rsid w:val="00F40220"/>
    <w:rsid w:val="00F417BA"/>
    <w:rsid w:val="00F41A0B"/>
    <w:rsid w:val="00F43A0B"/>
    <w:rsid w:val="00F56E1E"/>
    <w:rsid w:val="00F6260A"/>
    <w:rsid w:val="00F65EFE"/>
    <w:rsid w:val="00F6693E"/>
    <w:rsid w:val="00F71293"/>
    <w:rsid w:val="00F7740C"/>
    <w:rsid w:val="00F80060"/>
    <w:rsid w:val="00F8413B"/>
    <w:rsid w:val="00F87205"/>
    <w:rsid w:val="00F9679B"/>
    <w:rsid w:val="00F96D9B"/>
    <w:rsid w:val="00F9767A"/>
    <w:rsid w:val="00FA2E41"/>
    <w:rsid w:val="00FA42BD"/>
    <w:rsid w:val="00FB0E02"/>
    <w:rsid w:val="00FC2E4A"/>
    <w:rsid w:val="00FD075F"/>
    <w:rsid w:val="00FD10BF"/>
    <w:rsid w:val="00FE0919"/>
    <w:rsid w:val="00FE114F"/>
    <w:rsid w:val="00FE364B"/>
    <w:rsid w:val="00FF1250"/>
    <w:rsid w:val="00FF15DE"/>
    <w:rsid w:val="00FF4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434E9DC-EB2E-4F66-801F-911C4B33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iPriority="3" w:unhideWhenUsed="1"/>
    <w:lsdException w:name="List 5" w:semiHidden="1" w:uiPriority="3"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lsdException w:name="Salutation" w:semiHidden="1" w:uiPriority="3" w:unhideWhenUsed="1"/>
    <w:lsdException w:name="Date" w:semiHidden="1" w:uiPriority="99" w:unhideWhenUsed="1"/>
    <w:lsdException w:name="Body Text First Indent" w:semiHidden="1" w:uiPriority="2"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iPriority="3" w:unhideWhenUsed="1"/>
    <w:lsdException w:name="Emphasis"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3"/>
    <w:unhideWhenUsed/>
    <w:rsid w:val="0019455F"/>
    <w:pPr>
      <w:widowControl w:val="0"/>
      <w:spacing w:line="240" w:lineRule="atLeast"/>
    </w:pPr>
  </w:style>
  <w:style w:type="paragraph" w:styleId="Heading1">
    <w:name w:val="heading 1"/>
    <w:next w:val="BodyText"/>
    <w:autoRedefine/>
    <w:qFormat/>
    <w:rsid w:val="006D794B"/>
    <w:pPr>
      <w:keepNext/>
      <w:numPr>
        <w:numId w:val="7"/>
      </w:numPr>
      <w:spacing w:before="240" w:after="120"/>
      <w:ind w:left="431" w:hanging="431"/>
      <w:outlineLvl w:val="0"/>
    </w:pPr>
    <w:rPr>
      <w:rFonts w:ascii="Arial Black" w:hAnsi="Arial Black"/>
      <w:caps/>
      <w:color w:val="464547"/>
      <w:sz w:val="28"/>
    </w:rPr>
  </w:style>
  <w:style w:type="paragraph" w:styleId="Heading2">
    <w:name w:val="heading 2"/>
    <w:next w:val="BodyText"/>
    <w:link w:val="Heading2Char"/>
    <w:autoRedefine/>
    <w:qFormat/>
    <w:rsid w:val="007B6668"/>
    <w:pPr>
      <w:numPr>
        <w:ilvl w:val="1"/>
        <w:numId w:val="7"/>
      </w:numPr>
      <w:spacing w:before="200" w:after="160"/>
      <w:outlineLvl w:val="1"/>
    </w:pPr>
    <w:rPr>
      <w:rFonts w:ascii="Arial Black" w:hAnsi="Arial Black"/>
      <w:caps/>
      <w:color w:val="1A9CB0"/>
      <w:sz w:val="24"/>
    </w:rPr>
  </w:style>
  <w:style w:type="paragraph" w:styleId="Heading3">
    <w:name w:val="heading 3"/>
    <w:next w:val="BodyText"/>
    <w:link w:val="Heading3Char"/>
    <w:autoRedefine/>
    <w:qFormat/>
    <w:rsid w:val="007B6668"/>
    <w:pPr>
      <w:numPr>
        <w:ilvl w:val="2"/>
        <w:numId w:val="7"/>
      </w:numPr>
      <w:spacing w:before="160"/>
      <w:outlineLvl w:val="2"/>
    </w:pPr>
    <w:rPr>
      <w:rFonts w:ascii="Arial Black" w:hAnsi="Arial Black"/>
      <w:b/>
      <w:color w:val="1A9CB0"/>
      <w:sz w:val="24"/>
    </w:rPr>
  </w:style>
  <w:style w:type="paragraph" w:styleId="Heading4">
    <w:name w:val="heading 4"/>
    <w:next w:val="BodyText"/>
    <w:autoRedefine/>
    <w:qFormat/>
    <w:rsid w:val="007B6668"/>
    <w:pPr>
      <w:numPr>
        <w:ilvl w:val="3"/>
        <w:numId w:val="7"/>
      </w:numPr>
      <w:spacing w:before="160"/>
      <w:ind w:left="964" w:hanging="964"/>
      <w:outlineLvl w:val="3"/>
    </w:pPr>
    <w:rPr>
      <w:rFonts w:ascii="Arial Black" w:hAnsi="Arial Black"/>
      <w:color w:val="1A9CB0"/>
      <w:sz w:val="22"/>
    </w:rPr>
  </w:style>
  <w:style w:type="paragraph" w:styleId="Heading5">
    <w:name w:val="heading 5"/>
    <w:basedOn w:val="Normal"/>
    <w:next w:val="BodyText"/>
    <w:uiPriority w:val="1"/>
    <w:semiHidden/>
    <w:rsid w:val="00BB0780"/>
    <w:pPr>
      <w:numPr>
        <w:ilvl w:val="4"/>
        <w:numId w:val="7"/>
      </w:numPr>
      <w:spacing w:before="240" w:after="60"/>
      <w:outlineLvl w:val="4"/>
    </w:pPr>
    <w:rPr>
      <w:sz w:val="22"/>
    </w:rPr>
  </w:style>
  <w:style w:type="paragraph" w:styleId="Heading6">
    <w:name w:val="heading 6"/>
    <w:basedOn w:val="Normal"/>
    <w:next w:val="BodyText"/>
    <w:uiPriority w:val="1"/>
    <w:semiHidden/>
    <w:rsid w:val="00BB0780"/>
    <w:pPr>
      <w:numPr>
        <w:ilvl w:val="5"/>
        <w:numId w:val="7"/>
      </w:numPr>
      <w:spacing w:before="240" w:after="60"/>
      <w:outlineLvl w:val="5"/>
    </w:pPr>
    <w:rPr>
      <w:i/>
      <w:sz w:val="22"/>
    </w:rPr>
  </w:style>
  <w:style w:type="paragraph" w:styleId="Heading7">
    <w:name w:val="heading 7"/>
    <w:basedOn w:val="Normal"/>
    <w:next w:val="BodyText"/>
    <w:uiPriority w:val="1"/>
    <w:semiHidden/>
    <w:rsid w:val="00BB0780"/>
    <w:pPr>
      <w:numPr>
        <w:ilvl w:val="6"/>
        <w:numId w:val="7"/>
      </w:numPr>
      <w:spacing w:before="240" w:after="60"/>
      <w:outlineLvl w:val="6"/>
    </w:pPr>
  </w:style>
  <w:style w:type="paragraph" w:styleId="Heading8">
    <w:name w:val="heading 8"/>
    <w:basedOn w:val="Normal"/>
    <w:next w:val="BodyText"/>
    <w:uiPriority w:val="1"/>
    <w:semiHidden/>
    <w:rsid w:val="00BB0780"/>
    <w:pPr>
      <w:numPr>
        <w:ilvl w:val="7"/>
        <w:numId w:val="7"/>
      </w:numPr>
      <w:spacing w:before="240" w:after="60"/>
      <w:outlineLvl w:val="7"/>
    </w:pPr>
    <w:rPr>
      <w:i/>
    </w:rPr>
  </w:style>
  <w:style w:type="paragraph" w:styleId="Heading9">
    <w:name w:val="heading 9"/>
    <w:basedOn w:val="Normal"/>
    <w:next w:val="BodyText"/>
    <w:uiPriority w:val="1"/>
    <w:semiHidden/>
    <w:rsid w:val="00BB0780"/>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autoRedefine/>
    <w:qFormat/>
    <w:rsid w:val="00A80AD5"/>
    <w:pPr>
      <w:keepLines/>
      <w:spacing w:after="120"/>
    </w:pPr>
    <w:rPr>
      <w:rFonts w:ascii="Trebuchet MS" w:hAnsi="Trebuchet MS"/>
      <w:color w:val="464547"/>
    </w:rPr>
  </w:style>
  <w:style w:type="paragraph" w:customStyle="1" w:styleId="CompanyName">
    <w:name w:val="Company Name"/>
    <w:basedOn w:val="Normal"/>
    <w:autoRedefine/>
    <w:rsid w:val="003A7967"/>
    <w:pPr>
      <w:keepNext/>
      <w:keepLines/>
      <w:tabs>
        <w:tab w:val="center" w:pos="4678"/>
      </w:tabs>
      <w:spacing w:before="120" w:after="120"/>
    </w:pPr>
    <w:rPr>
      <w:rFonts w:ascii="Arial Black" w:hAnsi="Arial Black"/>
      <w:color w:val="3B3838" w:themeColor="background2" w:themeShade="40"/>
      <w:spacing w:val="-25"/>
      <w:kern w:val="28"/>
      <w:sz w:val="28"/>
    </w:rPr>
  </w:style>
  <w:style w:type="paragraph" w:styleId="DocumentMap">
    <w:name w:val="Document Map"/>
    <w:basedOn w:val="Normal"/>
    <w:semiHidden/>
    <w:rsid w:val="000E5733"/>
    <w:pPr>
      <w:shd w:val="clear" w:color="auto" w:fill="000080"/>
    </w:pPr>
    <w:rPr>
      <w:rFonts w:ascii="Tahoma" w:hAnsi="Tahoma"/>
    </w:rPr>
  </w:style>
  <w:style w:type="paragraph" w:styleId="Footer">
    <w:name w:val="footer"/>
    <w:autoRedefine/>
    <w:qFormat/>
    <w:rsid w:val="007F4104"/>
    <w:pPr>
      <w:widowControl w:val="0"/>
      <w:tabs>
        <w:tab w:val="right" w:pos="9214"/>
      </w:tabs>
      <w:spacing w:before="120" w:after="120" w:line="240" w:lineRule="atLeast"/>
      <w:ind w:left="-113"/>
    </w:pPr>
    <w:rPr>
      <w:rFonts w:ascii="Trebuchet MS" w:hAnsi="Trebuchet MS"/>
      <w:color w:val="464547"/>
      <w:sz w:val="18"/>
      <w:szCs w:val="18"/>
    </w:r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autoRedefine/>
    <w:qFormat/>
    <w:rsid w:val="007F4104"/>
    <w:pPr>
      <w:tabs>
        <w:tab w:val="left" w:pos="0"/>
        <w:tab w:val="right" w:pos="8222"/>
      </w:tabs>
    </w:pPr>
    <w:rPr>
      <w:rFonts w:ascii="Trebuchet MS" w:eastAsia="MS Gothic" w:hAnsi="Trebuchet MS"/>
      <w:color w:val="464547"/>
      <w:sz w:val="18"/>
    </w:rPr>
  </w:style>
  <w:style w:type="character" w:styleId="HTMLCode">
    <w:name w:val="HTML Code"/>
    <w:basedOn w:val="DefaultParagraphFont"/>
    <w:uiPriority w:val="99"/>
    <w:semiHidden/>
    <w:rsid w:val="000E5733"/>
    <w:rPr>
      <w:rFonts w:ascii="Courier New" w:hAnsi="Courier New" w:cs="Courier New"/>
      <w:sz w:val="20"/>
      <w:szCs w:val="20"/>
    </w:rPr>
  </w:style>
  <w:style w:type="character" w:styleId="HTMLKeyboard">
    <w:name w:val="HTML Keyboard"/>
    <w:basedOn w:val="DefaultParagraphFont"/>
    <w:uiPriority w:val="2"/>
    <w:semiHidden/>
    <w:rsid w:val="000E5733"/>
    <w:rPr>
      <w:rFonts w:ascii="Courier New" w:hAnsi="Courier New" w:cs="Courier New"/>
      <w:sz w:val="20"/>
      <w:szCs w:val="20"/>
    </w:rPr>
  </w:style>
  <w:style w:type="paragraph" w:styleId="HTMLPreformatted">
    <w:name w:val="HTML Preformatted"/>
    <w:basedOn w:val="Normal"/>
    <w:link w:val="HTMLPreformattedChar"/>
    <w:uiPriority w:val="99"/>
    <w:semiHidden/>
    <w:rsid w:val="000E5733"/>
    <w:rPr>
      <w:rFonts w:ascii="Courier New" w:hAnsi="Courier New" w:cs="Courier New"/>
    </w:rPr>
  </w:style>
  <w:style w:type="character" w:styleId="HTMLTypewriter">
    <w:name w:val="HTML Typewriter"/>
    <w:basedOn w:val="DefaultParagraphFont"/>
    <w:uiPriority w:val="2"/>
    <w:semiHidden/>
    <w:rsid w:val="000E5733"/>
    <w:rPr>
      <w:rFonts w:ascii="Courier New" w:hAnsi="Courier New" w:cs="Courier New"/>
      <w:sz w:val="20"/>
      <w:szCs w:val="20"/>
    </w:rPr>
  </w:style>
  <w:style w:type="character" w:styleId="Hyperlink">
    <w:name w:val="Hyperlink"/>
    <w:basedOn w:val="DefaultParagraphFont"/>
    <w:uiPriority w:val="99"/>
    <w:qFormat/>
    <w:rsid w:val="005943E4"/>
    <w:rPr>
      <w:rFonts w:ascii="Trebuchet MS" w:hAnsi="Trebuchet MS"/>
      <w:color w:val="1A9CB0"/>
      <w:sz w:val="20"/>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styleId="ListBullet">
    <w:name w:val="List Bullet"/>
    <w:basedOn w:val="BodyText"/>
    <w:autoRedefine/>
    <w:qFormat/>
    <w:rsid w:val="00347AA1"/>
    <w:pPr>
      <w:numPr>
        <w:numId w:val="6"/>
      </w:numPr>
      <w:spacing w:before="120"/>
      <w:ind w:left="714" w:hanging="357"/>
    </w:pPr>
    <w:rPr>
      <w:color w:val="3B3838" w:themeColor="background2" w:themeShade="40"/>
    </w:rPr>
  </w:style>
  <w:style w:type="paragraph" w:styleId="ListBullet2">
    <w:name w:val="List Bullet 2"/>
    <w:basedOn w:val="BodyText"/>
    <w:autoRedefine/>
    <w:qFormat/>
    <w:rsid w:val="00A663E2"/>
    <w:pPr>
      <w:numPr>
        <w:numId w:val="1"/>
      </w:numPr>
      <w:spacing w:before="120"/>
      <w:ind w:left="1077" w:hanging="357"/>
    </w:pPr>
    <w:rPr>
      <w:color w:val="3B3838" w:themeColor="background2" w:themeShade="40"/>
    </w:rPr>
  </w:style>
  <w:style w:type="paragraph" w:styleId="ListBullet3">
    <w:name w:val="List Bullet 3"/>
    <w:basedOn w:val="BodyText"/>
    <w:qFormat/>
    <w:rsid w:val="00A663E2"/>
    <w:pPr>
      <w:numPr>
        <w:numId w:val="2"/>
      </w:numPr>
      <w:tabs>
        <w:tab w:val="left" w:pos="1418"/>
      </w:tabs>
      <w:spacing w:before="120"/>
      <w:ind w:left="1434" w:hanging="357"/>
    </w:pPr>
    <w:rPr>
      <w:color w:val="3B3838" w:themeColor="background2" w:themeShade="40"/>
    </w:rPr>
  </w:style>
  <w:style w:type="paragraph" w:styleId="ListNumber">
    <w:name w:val="List Number"/>
    <w:basedOn w:val="Normal"/>
    <w:autoRedefine/>
    <w:qFormat/>
    <w:rsid w:val="003D6076"/>
    <w:pPr>
      <w:numPr>
        <w:numId w:val="8"/>
      </w:numPr>
      <w:spacing w:before="120" w:after="120"/>
    </w:pPr>
    <w:rPr>
      <w:rFonts w:ascii="Trebuchet MS" w:hAnsi="Trebuchet MS"/>
      <w:color w:val="3B3838" w:themeColor="background2" w:themeShade="40"/>
    </w:rPr>
  </w:style>
  <w:style w:type="paragraph" w:styleId="NormalWeb">
    <w:name w:val="Normal (Web)"/>
    <w:basedOn w:val="Normal"/>
    <w:uiPriority w:val="3"/>
    <w:semiHidden/>
    <w:rsid w:val="000E5733"/>
    <w:rPr>
      <w:sz w:val="24"/>
      <w:szCs w:val="24"/>
    </w:rPr>
  </w:style>
  <w:style w:type="paragraph" w:styleId="NormalIndent">
    <w:name w:val="Normal Indent"/>
    <w:basedOn w:val="Normal"/>
    <w:uiPriority w:val="3"/>
    <w:semiHidden/>
    <w:rsid w:val="000E5733"/>
    <w:pPr>
      <w:ind w:left="567"/>
    </w:pPr>
  </w:style>
  <w:style w:type="character" w:styleId="PageNumber">
    <w:name w:val="page number"/>
    <w:basedOn w:val="DefaultParagraphFont"/>
    <w:uiPriority w:val="1"/>
    <w:semiHidden/>
    <w:rsid w:val="00827D53"/>
    <w:rPr>
      <w:rFonts w:ascii="Trebuchet MS" w:hAnsi="Trebuchet MS"/>
      <w:color w:val="3B3838" w:themeColor="background2" w:themeShade="40"/>
      <w:position w:val="-6"/>
      <w:sz w:val="20"/>
    </w:rPr>
  </w:style>
  <w:style w:type="paragraph" w:styleId="PlainText">
    <w:name w:val="Plain Text"/>
    <w:basedOn w:val="Normal"/>
    <w:uiPriority w:val="1"/>
    <w:semiHidden/>
    <w:rsid w:val="000E5733"/>
    <w:rPr>
      <w:rFonts w:ascii="Courier" w:hAnsi="Courier" w:cs="Courier New"/>
    </w:r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styleId="BalloonText">
    <w:name w:val="Balloon Text"/>
    <w:basedOn w:val="Normal"/>
    <w:link w:val="BalloonTextChar"/>
    <w:semiHidden/>
    <w:unhideWhenUsed/>
    <w:rsid w:val="00621D80"/>
    <w:pPr>
      <w:spacing w:line="240" w:lineRule="auto"/>
    </w:pPr>
    <w:rPr>
      <w:rFonts w:ascii="Segoe UI" w:hAnsi="Segoe UI" w:cs="Segoe UI"/>
      <w:sz w:val="18"/>
      <w:szCs w:val="18"/>
    </w:rPr>
  </w:style>
  <w:style w:type="paragraph" w:styleId="Title">
    <w:name w:val="Title"/>
    <w:basedOn w:val="Normal"/>
    <w:next w:val="BodyText"/>
    <w:autoRedefine/>
    <w:qFormat/>
    <w:rsid w:val="006D794B"/>
    <w:pPr>
      <w:framePr w:hSpace="181" w:wrap="around" w:vAnchor="text" w:hAnchor="text" w:y="5104"/>
      <w:pBdr>
        <w:bottom w:val="single" w:sz="4" w:space="1" w:color="A5A5A5" w:themeColor="accent3"/>
      </w:pBdr>
      <w:spacing w:before="240" w:after="300"/>
      <w:suppressOverlap/>
      <w:outlineLvl w:val="0"/>
    </w:pPr>
    <w:rPr>
      <w:rFonts w:ascii="Arial Black" w:eastAsiaTheme="minorEastAsia" w:hAnsi="Arial Black"/>
      <w:caps/>
      <w:color w:val="464547"/>
      <w:sz w:val="40"/>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autoRedefine/>
    <w:uiPriority w:val="39"/>
    <w:qFormat/>
    <w:rsid w:val="00116EEC"/>
    <w:pPr>
      <w:spacing w:line="240" w:lineRule="auto"/>
    </w:pPr>
    <w:rPr>
      <w:rFonts w:ascii="Trebuchet MS" w:hAnsi="Trebuchet MS"/>
      <w:bCs/>
      <w:caps/>
      <w:color w:val="3B3838" w:themeColor="background2" w:themeShade="40"/>
      <w:szCs w:val="24"/>
    </w:rPr>
  </w:style>
  <w:style w:type="paragraph" w:styleId="TOC2">
    <w:name w:val="toc 2"/>
    <w:basedOn w:val="Normal"/>
    <w:next w:val="Normal"/>
    <w:autoRedefine/>
    <w:uiPriority w:val="39"/>
    <w:qFormat/>
    <w:rsid w:val="00E507C7"/>
    <w:pPr>
      <w:ind w:left="200"/>
    </w:pPr>
    <w:rPr>
      <w:rFonts w:ascii="Trebuchet MS" w:hAnsi="Trebuchet MS"/>
      <w:caps/>
      <w:color w:val="3B3838" w:themeColor="background2" w:themeShade="40"/>
      <w:szCs w:val="24"/>
    </w:rPr>
  </w:style>
  <w:style w:type="paragraph" w:styleId="TOC3">
    <w:name w:val="toc 3"/>
    <w:basedOn w:val="Normal"/>
    <w:next w:val="Normal"/>
    <w:autoRedefine/>
    <w:uiPriority w:val="39"/>
    <w:qFormat/>
    <w:rsid w:val="00E507C7"/>
    <w:pPr>
      <w:ind w:left="400"/>
    </w:pPr>
    <w:rPr>
      <w:rFonts w:ascii="Trebuchet MS" w:hAnsi="Trebuchet MS"/>
      <w:iCs/>
      <w:color w:val="3B3838" w:themeColor="background2" w:themeShade="40"/>
      <w:szCs w:val="24"/>
    </w:rPr>
  </w:style>
  <w:style w:type="paragraph" w:styleId="TOC4">
    <w:name w:val="toc 4"/>
    <w:basedOn w:val="Normal"/>
    <w:next w:val="Normal"/>
    <w:autoRedefine/>
    <w:uiPriority w:val="39"/>
    <w:qFormat/>
    <w:rsid w:val="00E507C7"/>
    <w:pPr>
      <w:ind w:left="600"/>
    </w:pPr>
    <w:rPr>
      <w:rFonts w:ascii="Trebuchet MS" w:hAnsi="Trebuchet MS"/>
      <w:color w:val="3B3838" w:themeColor="background2" w:themeShade="40"/>
      <w:szCs w:val="21"/>
    </w:rPr>
  </w:style>
  <w:style w:type="paragraph" w:styleId="TOC5">
    <w:name w:val="toc 5"/>
    <w:basedOn w:val="Normal"/>
    <w:next w:val="Normal"/>
    <w:semiHidden/>
    <w:rsid w:val="006B596A"/>
    <w:pPr>
      <w:ind w:left="800"/>
    </w:pPr>
    <w:rPr>
      <w:rFonts w:ascii="Trebuchet MS" w:hAnsi="Trebuchet MS"/>
      <w:caps/>
      <w:color w:val="3B3838" w:themeColor="background2" w:themeShade="40"/>
      <w:szCs w:val="21"/>
    </w:rPr>
  </w:style>
  <w:style w:type="paragraph" w:styleId="TOC6">
    <w:name w:val="toc 6"/>
    <w:basedOn w:val="Normal"/>
    <w:next w:val="Normal"/>
    <w:semiHidden/>
    <w:rsid w:val="00B861C6"/>
    <w:pPr>
      <w:ind w:left="1000"/>
    </w:pPr>
    <w:rPr>
      <w:rFonts w:ascii="Trebuchet MS" w:hAnsi="Trebuchet MS"/>
      <w:szCs w:val="21"/>
    </w:rPr>
  </w:style>
  <w:style w:type="paragraph" w:styleId="TOC7">
    <w:name w:val="toc 7"/>
    <w:basedOn w:val="Normal"/>
    <w:next w:val="Normal"/>
    <w:semiHidden/>
    <w:rsid w:val="00B861C6"/>
    <w:pPr>
      <w:ind w:left="1200"/>
    </w:pPr>
    <w:rPr>
      <w:rFonts w:ascii="Trebuchet MS" w:hAnsi="Trebuchet MS"/>
      <w:szCs w:val="21"/>
    </w:rPr>
  </w:style>
  <w:style w:type="paragraph" w:styleId="TOC8">
    <w:name w:val="toc 8"/>
    <w:basedOn w:val="Normal"/>
    <w:next w:val="Normal"/>
    <w:semiHidden/>
    <w:rsid w:val="00B861C6"/>
    <w:pPr>
      <w:ind w:left="1400"/>
    </w:pPr>
    <w:rPr>
      <w:rFonts w:ascii="Trebuchet MS" w:hAnsi="Trebuchet MS"/>
      <w:szCs w:val="21"/>
    </w:rPr>
  </w:style>
  <w:style w:type="paragraph" w:styleId="TOC9">
    <w:name w:val="toc 9"/>
    <w:basedOn w:val="Normal"/>
    <w:next w:val="Normal"/>
    <w:semiHidden/>
    <w:rsid w:val="00B861C6"/>
    <w:pPr>
      <w:ind w:left="1600"/>
    </w:pPr>
    <w:rPr>
      <w:rFonts w:ascii="Trebuchet MS" w:hAnsi="Trebuchet MS"/>
      <w:szCs w:val="21"/>
    </w:rPr>
  </w:style>
  <w:style w:type="numbering" w:styleId="111111">
    <w:name w:val="Outline List 2"/>
    <w:basedOn w:val="NoList"/>
    <w:rsid w:val="000E5733"/>
    <w:pPr>
      <w:numPr>
        <w:numId w:val="3"/>
      </w:numPr>
    </w:pPr>
  </w:style>
  <w:style w:type="numbering" w:styleId="1ai">
    <w:name w:val="Outline List 1"/>
    <w:basedOn w:val="NoList"/>
    <w:rsid w:val="000E5733"/>
    <w:pPr>
      <w:numPr>
        <w:numId w:val="4"/>
      </w:numPr>
    </w:pPr>
  </w:style>
  <w:style w:type="paragraph" w:customStyle="1" w:styleId="Captionstyle">
    <w:name w:val="Caption_style"/>
    <w:basedOn w:val="BodyText"/>
    <w:autoRedefine/>
    <w:qFormat/>
    <w:rsid w:val="00DD2E79"/>
    <w:pPr>
      <w:jc w:val="center"/>
    </w:pPr>
    <w:rPr>
      <w:b/>
      <w:sz w:val="18"/>
    </w:rPr>
  </w:style>
  <w:style w:type="character" w:customStyle="1" w:styleId="BodyTextChar">
    <w:name w:val="Body Text Char"/>
    <w:basedOn w:val="DefaultParagraphFont"/>
    <w:link w:val="BodyText"/>
    <w:rsid w:val="00A80AD5"/>
    <w:rPr>
      <w:rFonts w:ascii="Trebuchet MS" w:hAnsi="Trebuchet MS"/>
      <w:color w:val="464547"/>
    </w:rPr>
  </w:style>
  <w:style w:type="paragraph" w:styleId="CommentSubject">
    <w:name w:val="annotation subject"/>
    <w:basedOn w:val="Normal"/>
    <w:link w:val="CommentSubjectChar"/>
    <w:autoRedefine/>
    <w:qFormat/>
    <w:rsid w:val="007F4104"/>
    <w:pPr>
      <w:spacing w:before="120" w:after="120"/>
    </w:pPr>
    <w:rPr>
      <w:rFonts w:ascii="Arial Black" w:hAnsi="Arial Black"/>
      <w:bCs/>
      <w:color w:val="464547"/>
      <w:sz w:val="28"/>
    </w:rPr>
  </w:style>
  <w:style w:type="character" w:customStyle="1" w:styleId="CommentSubjectChar">
    <w:name w:val="Comment Subject Char"/>
    <w:basedOn w:val="DefaultParagraphFont"/>
    <w:link w:val="CommentSubject"/>
    <w:rsid w:val="007F4104"/>
    <w:rPr>
      <w:rFonts w:ascii="Arial Black" w:hAnsi="Arial Black"/>
      <w:bCs/>
      <w:color w:val="464547"/>
      <w:sz w:val="28"/>
    </w:rPr>
  </w:style>
  <w:style w:type="paragraph" w:styleId="TOCHeading">
    <w:name w:val="TOC Heading"/>
    <w:basedOn w:val="Heading1"/>
    <w:next w:val="Normal"/>
    <w:autoRedefine/>
    <w:unhideWhenUsed/>
    <w:qFormat/>
    <w:rsid w:val="00315998"/>
    <w:pPr>
      <w:keepLines/>
      <w:numPr>
        <w:numId w:val="0"/>
      </w:numPr>
      <w:spacing w:after="0"/>
      <w:jc w:val="center"/>
      <w:outlineLvl w:val="9"/>
    </w:pPr>
    <w:rPr>
      <w:rFonts w:eastAsiaTheme="majorEastAsia" w:cstheme="majorBidi"/>
      <w:b/>
      <w:szCs w:val="32"/>
    </w:rPr>
  </w:style>
  <w:style w:type="paragraph" w:customStyle="1" w:styleId="ProjectName">
    <w:name w:val="ProjectName"/>
    <w:basedOn w:val="Normal"/>
    <w:link w:val="ProjectNameChar"/>
    <w:autoRedefine/>
    <w:qFormat/>
    <w:rsid w:val="00042A5B"/>
    <w:pPr>
      <w:keepNext/>
      <w:keepLines/>
      <w:tabs>
        <w:tab w:val="left" w:pos="0"/>
      </w:tabs>
      <w:spacing w:before="120" w:after="120"/>
    </w:pPr>
    <w:rPr>
      <w:rFonts w:ascii="Arial Black" w:hAnsi="Arial Black"/>
      <w:color w:val="464547"/>
      <w:kern w:val="28"/>
      <w:sz w:val="28"/>
      <w:szCs w:val="28"/>
    </w:rPr>
  </w:style>
  <w:style w:type="character" w:customStyle="1" w:styleId="ProjectNameChar">
    <w:name w:val="ProjectName Char"/>
    <w:basedOn w:val="DefaultParagraphFont"/>
    <w:link w:val="ProjectName"/>
    <w:rsid w:val="00042A5B"/>
    <w:rPr>
      <w:rFonts w:ascii="Arial Black" w:hAnsi="Arial Black"/>
      <w:b w:val="0"/>
      <w:color w:val="464547"/>
      <w:kern w:val="28"/>
      <w:sz w:val="28"/>
      <w:szCs w:val="28"/>
    </w:rPr>
  </w:style>
  <w:style w:type="numbering" w:customStyle="1" w:styleId="Multylevelbulletlist">
    <w:name w:val="Multylevel bullet list"/>
    <w:uiPriority w:val="99"/>
    <w:rsid w:val="00806DDB"/>
    <w:pPr>
      <w:numPr>
        <w:numId w:val="5"/>
      </w:numPr>
    </w:pPr>
  </w:style>
  <w:style w:type="character" w:customStyle="1" w:styleId="BalloonTextChar">
    <w:name w:val="Balloon Text Char"/>
    <w:basedOn w:val="DefaultParagraphFont"/>
    <w:link w:val="BalloonText"/>
    <w:semiHidden/>
    <w:rsid w:val="00621D80"/>
    <w:rPr>
      <w:rFonts w:ascii="Segoe UI" w:hAnsi="Segoe UI" w:cs="Segoe UI"/>
      <w:sz w:val="18"/>
      <w:szCs w:val="18"/>
    </w:rPr>
  </w:style>
  <w:style w:type="character" w:customStyle="1" w:styleId="Heading2Char">
    <w:name w:val="Heading 2 Char"/>
    <w:basedOn w:val="DefaultParagraphFont"/>
    <w:link w:val="Heading2"/>
    <w:rsid w:val="00E37B4C"/>
    <w:rPr>
      <w:rFonts w:ascii="Arial Black" w:hAnsi="Arial Black"/>
      <w:caps/>
      <w:color w:val="1A9CB0"/>
      <w:sz w:val="24"/>
    </w:rPr>
  </w:style>
  <w:style w:type="table" w:customStyle="1" w:styleId="TableEPAM">
    <w:name w:val="Table_EPAM"/>
    <w:basedOn w:val="TableGridLight"/>
    <w:uiPriority w:val="99"/>
    <w:rsid w:val="00EE0AC7"/>
    <w:rPr>
      <w:rFonts w:ascii="Trebuchet MS" w:hAnsi="Trebuchet MS"/>
      <w:color w:val="3B3838" w:themeColor="background2" w:themeShade="40"/>
      <w:sz w:val="18"/>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jc w:val="center"/>
      </w:pPr>
      <w:rPr>
        <w:rFonts w:ascii="Trebuchet MS" w:hAnsi="Trebuchet MS"/>
        <w:b/>
        <w:color w:val="3B3838" w:themeColor="background2" w:themeShade="40"/>
        <w:sz w:val="18"/>
      </w:rPr>
      <w:tblPr/>
      <w:tcPr>
        <w:shd w:val="clear" w:color="auto" w:fill="D0CECE" w:themeFill="background2" w:themeFillShade="E6"/>
      </w:tcPr>
    </w:tblStylePr>
    <w:tblStylePr w:type="lastRow">
      <w:rPr>
        <w:rFonts w:ascii="Trebuchet MS" w:hAnsi="Trebuchet MS"/>
        <w:color w:val="3B3838" w:themeColor="background2" w:themeShade="40"/>
        <w:sz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b w:val="0"/>
        <w:sz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AB1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ppendixLevel1">
    <w:name w:val="Appendix Level 1"/>
    <w:next w:val="BodyText"/>
    <w:autoRedefine/>
    <w:qFormat/>
    <w:rsid w:val="00167BF3"/>
    <w:pPr>
      <w:keepNext/>
      <w:pageBreakBefore/>
      <w:numPr>
        <w:numId w:val="14"/>
      </w:numPr>
    </w:pPr>
    <w:rPr>
      <w:rFonts w:ascii="Arial Black" w:eastAsiaTheme="minorEastAsia" w:hAnsi="Arial Black" w:cstheme="minorBidi"/>
      <w:caps/>
      <w:color w:val="464547"/>
      <w:sz w:val="28"/>
      <w:szCs w:val="22"/>
    </w:rPr>
  </w:style>
  <w:style w:type="paragraph" w:customStyle="1" w:styleId="AppendixLevel2">
    <w:name w:val="Appendix Level 2"/>
    <w:next w:val="BodyText"/>
    <w:autoRedefine/>
    <w:qFormat/>
    <w:rsid w:val="000439F4"/>
    <w:pPr>
      <w:numPr>
        <w:ilvl w:val="1"/>
        <w:numId w:val="14"/>
      </w:numPr>
      <w:spacing w:before="240" w:after="120"/>
      <w:ind w:left="2268" w:hanging="2268"/>
    </w:pPr>
    <w:rPr>
      <w:rFonts w:ascii="Arial Black" w:eastAsiaTheme="minorEastAsia" w:hAnsi="Arial Black" w:cstheme="minorBidi"/>
      <w:bCs/>
      <w:caps/>
      <w:color w:val="1A9CB0"/>
      <w:sz w:val="24"/>
      <w:szCs w:val="22"/>
    </w:rPr>
  </w:style>
  <w:style w:type="paragraph" w:customStyle="1" w:styleId="Code">
    <w:name w:val="Code"/>
    <w:link w:val="CodeChar"/>
    <w:qFormat/>
    <w:rsid w:val="00B77276"/>
    <w:pPr>
      <w:shd w:val="clear" w:color="auto" w:fill="E0E0E0"/>
      <w:spacing w:before="120" w:after="120"/>
    </w:pPr>
    <w:rPr>
      <w:rFonts w:ascii="Courier New" w:eastAsiaTheme="minorEastAsia" w:hAnsi="Courier New" w:cstheme="minorBidi"/>
      <w:color w:val="464547"/>
      <w:szCs w:val="22"/>
    </w:rPr>
  </w:style>
  <w:style w:type="character" w:customStyle="1" w:styleId="CodeChar">
    <w:name w:val="Code Char"/>
    <w:basedOn w:val="DefaultParagraphFont"/>
    <w:link w:val="Code"/>
    <w:rsid w:val="00B77276"/>
    <w:rPr>
      <w:rFonts w:ascii="Courier New" w:eastAsiaTheme="minorEastAsia" w:hAnsi="Courier New" w:cstheme="minorBidi"/>
      <w:color w:val="464547"/>
      <w:szCs w:val="22"/>
      <w:shd w:val="clear" w:color="auto" w:fill="E0E0E0"/>
    </w:rPr>
  </w:style>
  <w:style w:type="table" w:customStyle="1" w:styleId="EPAM">
    <w:name w:val="EPAM"/>
    <w:basedOn w:val="TableGridLight"/>
    <w:uiPriority w:val="99"/>
    <w:rsid w:val="00B77276"/>
    <w:rPr>
      <w:rFonts w:asciiTheme="minorHAnsi" w:eastAsiaTheme="minorEastAsia" w:hAnsiTheme="minorHAnsi" w:cstheme="minorBid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heme="majorHAnsi" w:hAnsiTheme="majorHAnsi"/>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numbering" w:customStyle="1" w:styleId="EPAMBullets">
    <w:name w:val="EPAM Bullets"/>
    <w:uiPriority w:val="99"/>
    <w:rsid w:val="00B77276"/>
    <w:pPr>
      <w:numPr>
        <w:numId w:val="9"/>
      </w:numPr>
    </w:pPr>
  </w:style>
  <w:style w:type="paragraph" w:customStyle="1" w:styleId="NoteStyle">
    <w:name w:val="Note Style"/>
    <w:next w:val="Normal"/>
    <w:qFormat/>
    <w:rsid w:val="006D794B"/>
    <w:pPr>
      <w:numPr>
        <w:numId w:val="10"/>
      </w:numPr>
      <w:spacing w:before="120" w:after="120"/>
      <w:ind w:left="567" w:hanging="567"/>
    </w:pPr>
    <w:rPr>
      <w:rFonts w:ascii="Trebuchet MS" w:eastAsiaTheme="minorEastAsia" w:hAnsi="Trebuchet MS" w:cstheme="minorBidi"/>
      <w:color w:val="464547"/>
      <w:szCs w:val="22"/>
    </w:rPr>
  </w:style>
  <w:style w:type="paragraph" w:customStyle="1" w:styleId="TableBulletList">
    <w:name w:val="Table Bullet List"/>
    <w:basedOn w:val="Normal"/>
    <w:qFormat/>
    <w:rsid w:val="004706BE"/>
    <w:pPr>
      <w:widowControl/>
      <w:numPr>
        <w:numId w:val="11"/>
      </w:numPr>
      <w:spacing w:before="120" w:after="80" w:line="240" w:lineRule="auto"/>
      <w:ind w:left="357" w:hanging="357"/>
      <w:contextualSpacing/>
    </w:pPr>
    <w:rPr>
      <w:rFonts w:ascii="Trebuchet MS" w:eastAsiaTheme="minorEastAsia" w:hAnsi="Trebuchet MS" w:cstheme="minorBidi"/>
      <w:color w:val="464547"/>
      <w:sz w:val="18"/>
      <w:szCs w:val="22"/>
    </w:rPr>
  </w:style>
  <w:style w:type="paragraph" w:customStyle="1" w:styleId="TableNote">
    <w:name w:val="Table Note"/>
    <w:basedOn w:val="NoteStyle"/>
    <w:uiPriority w:val="99"/>
    <w:semiHidden/>
    <w:rsid w:val="00B77276"/>
  </w:style>
  <w:style w:type="paragraph" w:customStyle="1" w:styleId="TableNumberedList">
    <w:name w:val="Table Numbered List"/>
    <w:qFormat/>
    <w:rsid w:val="004706BE"/>
    <w:pPr>
      <w:spacing w:before="120" w:after="120"/>
      <w:contextualSpacing/>
      <w:outlineLvl w:val="0"/>
    </w:pPr>
    <w:rPr>
      <w:rFonts w:ascii="Trebuchet MS" w:eastAsiaTheme="minorEastAsia" w:hAnsi="Trebuchet MS" w:cstheme="minorBidi"/>
      <w:color w:val="464547"/>
      <w:sz w:val="18"/>
      <w:szCs w:val="22"/>
    </w:rPr>
  </w:style>
  <w:style w:type="paragraph" w:customStyle="1" w:styleId="WarningStyle">
    <w:name w:val="Warning Style"/>
    <w:autoRedefine/>
    <w:qFormat/>
    <w:rsid w:val="00DF5E36"/>
    <w:pPr>
      <w:numPr>
        <w:numId w:val="13"/>
      </w:numPr>
      <w:ind w:left="907" w:hanging="907"/>
    </w:pPr>
    <w:rPr>
      <w:rFonts w:ascii="Trebuchet MS" w:eastAsiaTheme="minorEastAsia" w:hAnsi="Trebuchet MS" w:cstheme="minorBidi"/>
      <w:color w:val="464547"/>
      <w:szCs w:val="22"/>
    </w:rPr>
  </w:style>
  <w:style w:type="table" w:styleId="TableGrid">
    <w:name w:val="Table Grid"/>
    <w:basedOn w:val="TableNormal"/>
    <w:rsid w:val="0067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9E4403"/>
    <w:rPr>
      <w:rFonts w:ascii="Arial Black" w:hAnsi="Arial Black"/>
      <w:b/>
      <w:color w:val="1A9CB0"/>
      <w:sz w:val="24"/>
    </w:rPr>
  </w:style>
  <w:style w:type="paragraph" w:styleId="ListParagraph">
    <w:name w:val="List Paragraph"/>
    <w:basedOn w:val="Normal"/>
    <w:uiPriority w:val="34"/>
    <w:semiHidden/>
    <w:unhideWhenUsed/>
    <w:rsid w:val="00926602"/>
    <w:pPr>
      <w:ind w:left="720"/>
      <w:contextualSpacing/>
    </w:pPr>
  </w:style>
  <w:style w:type="character" w:customStyle="1" w:styleId="apple-converted-space">
    <w:name w:val="apple-converted-space"/>
    <w:basedOn w:val="DefaultParagraphFont"/>
    <w:rsid w:val="00187AD1"/>
  </w:style>
  <w:style w:type="character" w:customStyle="1" w:styleId="HTMLPreformattedChar">
    <w:name w:val="HTML Preformatted Char"/>
    <w:basedOn w:val="DefaultParagraphFont"/>
    <w:link w:val="HTMLPreformatted"/>
    <w:uiPriority w:val="99"/>
    <w:semiHidden/>
    <w:rsid w:val="004B484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006668">
      <w:bodyDiv w:val="1"/>
      <w:marLeft w:val="0"/>
      <w:marRight w:val="0"/>
      <w:marTop w:val="0"/>
      <w:marBottom w:val="0"/>
      <w:divBdr>
        <w:top w:val="none" w:sz="0" w:space="0" w:color="auto"/>
        <w:left w:val="none" w:sz="0" w:space="0" w:color="auto"/>
        <w:bottom w:val="none" w:sz="0" w:space="0" w:color="auto"/>
        <w:right w:val="none" w:sz="0" w:space="0" w:color="auto"/>
      </w:divBdr>
    </w:div>
    <w:div w:id="342778241">
      <w:bodyDiv w:val="1"/>
      <w:marLeft w:val="0"/>
      <w:marRight w:val="0"/>
      <w:marTop w:val="0"/>
      <w:marBottom w:val="0"/>
      <w:divBdr>
        <w:top w:val="none" w:sz="0" w:space="0" w:color="auto"/>
        <w:left w:val="none" w:sz="0" w:space="0" w:color="auto"/>
        <w:bottom w:val="none" w:sz="0" w:space="0" w:color="auto"/>
        <w:right w:val="none" w:sz="0" w:space="0" w:color="auto"/>
      </w:divBdr>
    </w:div>
    <w:div w:id="763109227">
      <w:bodyDiv w:val="1"/>
      <w:marLeft w:val="0"/>
      <w:marRight w:val="0"/>
      <w:marTop w:val="0"/>
      <w:marBottom w:val="0"/>
      <w:divBdr>
        <w:top w:val="none" w:sz="0" w:space="0" w:color="auto"/>
        <w:left w:val="none" w:sz="0" w:space="0" w:color="auto"/>
        <w:bottom w:val="none" w:sz="0" w:space="0" w:color="auto"/>
        <w:right w:val="none" w:sz="0" w:space="0" w:color="auto"/>
      </w:divBdr>
    </w:div>
    <w:div w:id="793863056">
      <w:bodyDiv w:val="1"/>
      <w:marLeft w:val="0"/>
      <w:marRight w:val="0"/>
      <w:marTop w:val="0"/>
      <w:marBottom w:val="0"/>
      <w:divBdr>
        <w:top w:val="none" w:sz="0" w:space="0" w:color="auto"/>
        <w:left w:val="none" w:sz="0" w:space="0" w:color="auto"/>
        <w:bottom w:val="none" w:sz="0" w:space="0" w:color="auto"/>
        <w:right w:val="none" w:sz="0" w:space="0" w:color="auto"/>
      </w:divBdr>
    </w:div>
    <w:div w:id="891890536">
      <w:bodyDiv w:val="1"/>
      <w:marLeft w:val="0"/>
      <w:marRight w:val="0"/>
      <w:marTop w:val="0"/>
      <w:marBottom w:val="0"/>
      <w:divBdr>
        <w:top w:val="none" w:sz="0" w:space="0" w:color="auto"/>
        <w:left w:val="none" w:sz="0" w:space="0" w:color="auto"/>
        <w:bottom w:val="none" w:sz="0" w:space="0" w:color="auto"/>
        <w:right w:val="none" w:sz="0" w:space="0" w:color="auto"/>
      </w:divBdr>
    </w:div>
    <w:div w:id="1230576920">
      <w:bodyDiv w:val="1"/>
      <w:marLeft w:val="0"/>
      <w:marRight w:val="0"/>
      <w:marTop w:val="0"/>
      <w:marBottom w:val="0"/>
      <w:divBdr>
        <w:top w:val="none" w:sz="0" w:space="0" w:color="auto"/>
        <w:left w:val="none" w:sz="0" w:space="0" w:color="auto"/>
        <w:bottom w:val="none" w:sz="0" w:space="0" w:color="auto"/>
        <w:right w:val="none" w:sz="0" w:space="0" w:color="auto"/>
      </w:divBdr>
    </w:div>
    <w:div w:id="1335375109">
      <w:bodyDiv w:val="1"/>
      <w:marLeft w:val="0"/>
      <w:marRight w:val="0"/>
      <w:marTop w:val="0"/>
      <w:marBottom w:val="0"/>
      <w:divBdr>
        <w:top w:val="none" w:sz="0" w:space="0" w:color="auto"/>
        <w:left w:val="none" w:sz="0" w:space="0" w:color="auto"/>
        <w:bottom w:val="none" w:sz="0" w:space="0" w:color="auto"/>
        <w:right w:val="none" w:sz="0" w:space="0" w:color="auto"/>
      </w:divBdr>
    </w:div>
    <w:div w:id="1435781508">
      <w:bodyDiv w:val="1"/>
      <w:marLeft w:val="0"/>
      <w:marRight w:val="0"/>
      <w:marTop w:val="0"/>
      <w:marBottom w:val="0"/>
      <w:divBdr>
        <w:top w:val="none" w:sz="0" w:space="0" w:color="auto"/>
        <w:left w:val="none" w:sz="0" w:space="0" w:color="auto"/>
        <w:bottom w:val="none" w:sz="0" w:space="0" w:color="auto"/>
        <w:right w:val="none" w:sz="0" w:space="0" w:color="auto"/>
      </w:divBdr>
    </w:div>
    <w:div w:id="1694304772">
      <w:bodyDiv w:val="1"/>
      <w:marLeft w:val="0"/>
      <w:marRight w:val="0"/>
      <w:marTop w:val="0"/>
      <w:marBottom w:val="0"/>
      <w:divBdr>
        <w:top w:val="none" w:sz="0" w:space="0" w:color="auto"/>
        <w:left w:val="none" w:sz="0" w:space="0" w:color="auto"/>
        <w:bottom w:val="none" w:sz="0" w:space="0" w:color="auto"/>
        <w:right w:val="none" w:sz="0" w:space="0" w:color="auto"/>
      </w:divBdr>
    </w:div>
    <w:div w:id="1748645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package" Target="embeddings/Microsoft_Excel_Worksheet4.xlsx"/><Relationship Id="rId68"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Microsoft_Excel_97-2003_Worksheet2.xls"/><Relationship Id="rId58" Type="http://schemas.openxmlformats.org/officeDocument/2006/relationships/image" Target="media/image39.emf"/><Relationship Id="rId66" Type="http://schemas.openxmlformats.org/officeDocument/2006/relationships/image" Target="media/image43.emf"/><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Microsoft_Excel_97-2003_Worksheet4.xls"/><Relationship Id="rId19" Type="http://schemas.openxmlformats.org/officeDocument/2006/relationships/image" Target="media/image7.png"/><Relationship Id="rId14" Type="http://schemas.openxmlformats.org/officeDocument/2006/relationships/hyperlink" Target="https://gitbud.epam.com/aleksei_galkin/ddt-framework.gi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image" Target="media/image42.emf"/><Relationship Id="rId69" Type="http://schemas.openxmlformats.org/officeDocument/2006/relationships/oleObject" Target="embeddings/Microsoft_Excel_97-2003_Worksheet6.xls"/><Relationship Id="rId8" Type="http://schemas.openxmlformats.org/officeDocument/2006/relationships/image" Target="media/image1.emf"/><Relationship Id="rId51" Type="http://schemas.openxmlformats.org/officeDocument/2006/relationships/package" Target="embeddings/Microsoft_Excel_Worksheet1.xlsx"/><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ctc-customs.atlassian.net/wiki/pages/viewpage.action?pageId=45318221" TargetMode="External"/><Relationship Id="rId17" Type="http://schemas.openxmlformats.org/officeDocument/2006/relationships/image" Target="media/image5.png"/><Relationship Id="rId25" Type="http://schemas.openxmlformats.org/officeDocument/2006/relationships/hyperlink" Target="file:///\\d+)-\\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package" Target="embeddings/Microsoft_Excel_Worksheet3.xlsx"/><Relationship Id="rId67" Type="http://schemas.openxmlformats.org/officeDocument/2006/relationships/package" Target="embeddings/Microsoft_Excel_Worksheet5.xlsx"/><Relationship Id="rId20" Type="http://schemas.openxmlformats.org/officeDocument/2006/relationships/hyperlink" Target="https://gitbud.epam.com/aleksei_galkin/ddt-framework.git" TargetMode="External"/><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70" Type="http://schemas.openxmlformats.org/officeDocument/2006/relationships/image" Target="media/image45.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Microsoft_Excel_97-2003_Worksheet1.xls"/><Relationship Id="rId57" Type="http://schemas.openxmlformats.org/officeDocument/2006/relationships/oleObject" Target="embeddings/Microsoft_Excel_97-2003_Worksheet3.xls"/><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oleObject" Target="embeddings/Microsoft_Excel_97-2003_Worksheet5.xls"/><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ctc-customs.atlassian.net/wiki/pages/viewpage.action?pageId=45318221"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emf"/><Relationship Id="rId55" Type="http://schemas.openxmlformats.org/officeDocument/2006/relationships/package" Target="embeddings/Microsoft_Excel_Worksheet2.xls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Excel_Worksheet6.xlsx"/></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ksei_galkin\Documents\CTCO-RDSG\Docs\EPM-SPI_EPAMTechWritingBa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C43CE-1D51-44A9-B42F-94F909212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EPM-SPI_EPAMTechWritingBase.dotx</Template>
  <TotalTime>2407</TotalTime>
  <Pages>1</Pages>
  <Words>7690</Words>
  <Characters>43837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Data Driven Testing Framework Overview</vt:lpstr>
    </vt:vector>
  </TitlesOfParts>
  <Manager/>
  <Company>EPAM</Company>
  <LinksUpToDate>false</LinksUpToDate>
  <CharactersWithSpaces>51425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Driven Testing Framework Overview</dc:title>
  <dc:subject>Subject</dc:subject>
  <dc:creator>Aleksei Galkin</dc:creator>
  <cp:keywords/>
  <dc:description/>
  <cp:lastModifiedBy>Galina Mushinskaia</cp:lastModifiedBy>
  <cp:revision>306</cp:revision>
  <cp:lastPrinted>2015-03-17T09:30:00Z</cp:lastPrinted>
  <dcterms:created xsi:type="dcterms:W3CDTF">2015-10-08T12:35:00Z</dcterms:created>
  <dcterms:modified xsi:type="dcterms:W3CDTF">2016-08-11T13:38:00Z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EPM-SPI</vt:lpwstr>
  </property>
  <property fmtid="{D5CDD505-2E9C-101B-9397-08002B2CF9AE}" pid="3" name="Classification">
    <vt:lpwstr>CONFIDENTIAL</vt:lpwstr>
  </property>
  <property fmtid="{D5CDD505-2E9C-101B-9397-08002B2CF9AE}" pid="4" name="Approval Date">
    <vt:lpwstr>8-Oct-2015</vt:lpwstr>
  </property>
</Properties>
</file>