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E07" w:rsidRDefault="00343E07" w:rsidP="00A80AD5">
      <w:pPr>
        <w:pStyle w:val="BodyText"/>
      </w:pPr>
    </w:p>
    <w:p w:rsidR="00343E07" w:rsidRDefault="00343E07" w:rsidP="00A80AD5">
      <w:pPr>
        <w:pStyle w:val="BodyText"/>
      </w:pPr>
    </w:p>
    <w:p w:rsidR="00343E07" w:rsidRDefault="00343E07" w:rsidP="00A80AD5">
      <w:pPr>
        <w:pStyle w:val="BodyText"/>
      </w:pPr>
    </w:p>
    <w:p w:rsidR="00343E07" w:rsidRDefault="00343E07" w:rsidP="00A80AD5">
      <w:pPr>
        <w:pStyle w:val="BodyText"/>
      </w:pPr>
    </w:p>
    <w:p w:rsidR="00343E07" w:rsidRDefault="00343E07" w:rsidP="00A80AD5">
      <w:pPr>
        <w:pStyle w:val="BodyText"/>
      </w:pPr>
    </w:p>
    <w:p w:rsidR="00343E07" w:rsidRDefault="00343E07" w:rsidP="00A80AD5">
      <w:pPr>
        <w:pStyle w:val="BodyText"/>
      </w:pPr>
    </w:p>
    <w:p w:rsidR="00343E07" w:rsidRDefault="00343E07" w:rsidP="00A80AD5">
      <w:pPr>
        <w:pStyle w:val="BodyText"/>
      </w:pPr>
    </w:p>
    <w:p w:rsidR="00343E07" w:rsidRPr="00343E07" w:rsidRDefault="00343E07" w:rsidP="00A80AD5">
      <w:pPr>
        <w:pStyle w:val="BodyText"/>
      </w:pPr>
    </w:p>
    <w:p w:rsidR="00343E07" w:rsidRDefault="00343E07" w:rsidP="00A80AD5">
      <w:pPr>
        <w:pStyle w:val="BodyText"/>
      </w:pPr>
    </w:p>
    <w:p w:rsidR="00222DC3" w:rsidRPr="00114D08" w:rsidRDefault="00343E07" w:rsidP="00A80AD5">
      <w:pPr>
        <w:pStyle w:val="BodyText"/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0A5938AF" wp14:editId="1BE059F5">
            <wp:simplePos x="0" y="0"/>
            <wp:positionH relativeFrom="column">
              <wp:posOffset>-1905</wp:posOffset>
            </wp:positionH>
            <wp:positionV relativeFrom="page">
              <wp:posOffset>1438275</wp:posOffset>
            </wp:positionV>
            <wp:extent cx="914400" cy="3238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357"/>
      </w:tblGrid>
      <w:tr w:rsidR="00867752" w:rsidRPr="00114D08" w:rsidTr="003A184A">
        <w:trPr>
          <w:trHeight w:val="1583"/>
        </w:trPr>
        <w:tc>
          <w:tcPr>
            <w:tcW w:w="9359" w:type="dxa"/>
          </w:tcPr>
          <w:p w:rsidR="008B3B7F" w:rsidRPr="007F4104" w:rsidRDefault="00476AA5" w:rsidP="007F4104">
            <w:pPr>
              <w:pStyle w:val="CommentSubject"/>
            </w:pPr>
            <w:fldSimple w:instr=" DOCPROPERTY  Subject  \* MERGEFORMAT ">
              <w:r w:rsidR="00E7523E">
                <w:t>Subject</w:t>
              </w:r>
            </w:fldSimple>
          </w:p>
          <w:p w:rsidR="008B3B7F" w:rsidRPr="00114D08" w:rsidRDefault="00476AA5" w:rsidP="00343E07">
            <w:pPr>
              <w:pStyle w:val="Title"/>
              <w:framePr w:hSpace="0" w:wrap="auto" w:vAnchor="margin" w:yAlign="inline"/>
              <w:suppressOverlap w:val="0"/>
              <w:rPr>
                <w:rFonts w:ascii="Times New Roman" w:hAnsi="Times New Roman"/>
                <w:szCs w:val="44"/>
              </w:rPr>
            </w:pPr>
            <w:fldSimple w:instr=" DOCPROPERTY  Title  \* MERGEFORMAT ">
              <w:r w:rsidR="003A18F4">
                <w:t>Data Driven Testing Framework User Guide</w:t>
              </w:r>
            </w:fldSimple>
          </w:p>
        </w:tc>
      </w:tr>
      <w:tr w:rsidR="007074E7" w:rsidRPr="00114D08" w:rsidTr="003A184A">
        <w:tc>
          <w:tcPr>
            <w:tcW w:w="9359" w:type="dxa"/>
          </w:tcPr>
          <w:p w:rsidR="007074E7" w:rsidRDefault="00476AA5" w:rsidP="007B6668">
            <w:pPr>
              <w:pStyle w:val="ProjectName"/>
            </w:pPr>
            <w:fldSimple w:instr=" DOCPROPERTY  PID  \* MERGEFORMAT ">
              <w:r w:rsidR="003A18F4">
                <w:t>EPM-SPI</w:t>
              </w:r>
            </w:fldSimple>
          </w:p>
        </w:tc>
      </w:tr>
    </w:tbl>
    <w:p w:rsidR="00A01F87" w:rsidRDefault="00A01F87" w:rsidP="00A80AD5">
      <w:pPr>
        <w:pStyle w:val="BodyText"/>
        <w:sectPr w:rsidR="00A01F87" w:rsidSect="00A01F87">
          <w:headerReference w:type="default" r:id="rId9"/>
          <w:footerReference w:type="default" r:id="rId10"/>
          <w:footerReference w:type="first" r:id="rId11"/>
          <w:pgSz w:w="11909" w:h="16834" w:code="9"/>
          <w:pgMar w:top="1134" w:right="851" w:bottom="1134" w:left="1134" w:header="720" w:footer="720" w:gutter="567"/>
          <w:cols w:space="720"/>
          <w:titlePg/>
          <w:docGrid w:linePitch="272"/>
        </w:sectPr>
      </w:pPr>
    </w:p>
    <w:p w:rsidR="00EC0172" w:rsidRDefault="00EC0172" w:rsidP="00A80AD5">
      <w:pPr>
        <w:pStyle w:val="BodyText"/>
      </w:pPr>
    </w:p>
    <w:tbl>
      <w:tblPr>
        <w:tblStyle w:val="TableEPAM"/>
        <w:tblW w:w="4888" w:type="pct"/>
        <w:tblInd w:w="108" w:type="dxa"/>
        <w:tblLook w:val="04A0" w:firstRow="1" w:lastRow="0" w:firstColumn="1" w:lastColumn="0" w:noHBand="0" w:noVBand="1"/>
      </w:tblPr>
      <w:tblGrid>
        <w:gridCol w:w="832"/>
        <w:gridCol w:w="8306"/>
      </w:tblGrid>
      <w:tr w:rsidR="00AF3313" w:rsidRPr="00D27C46" w:rsidTr="0067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:rsidR="00004E50" w:rsidRPr="0078686A" w:rsidRDefault="00004E50" w:rsidP="002C5F65">
            <w:r w:rsidRPr="0078686A">
              <w:t>Related Artifacts</w:t>
            </w:r>
          </w:p>
        </w:tc>
      </w:tr>
      <w:tr w:rsidR="00D27C46" w:rsidRPr="00D27C46" w:rsidTr="0067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:rsidR="00004E50" w:rsidRPr="0078686A" w:rsidRDefault="00004E50" w:rsidP="002C5F65">
            <w:r w:rsidRPr="0078686A">
              <w:t>Ref.</w:t>
            </w:r>
          </w:p>
        </w:tc>
        <w:tc>
          <w:tcPr>
            <w:tcW w:w="4545" w:type="pct"/>
          </w:tcPr>
          <w:p w:rsidR="00004E50" w:rsidRPr="0078686A" w:rsidRDefault="00004E50" w:rsidP="002C5F65">
            <w:pPr>
              <w:ind w:left="-45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8686A">
              <w:t>Name</w:t>
            </w:r>
          </w:p>
        </w:tc>
      </w:tr>
      <w:tr w:rsidR="00004E50" w:rsidRPr="00D27C46" w:rsidTr="0067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:rsidR="00004E50" w:rsidRPr="0078686A" w:rsidRDefault="00004E50" w:rsidP="002C5F65"/>
        </w:tc>
        <w:tc>
          <w:tcPr>
            <w:tcW w:w="4545" w:type="pct"/>
          </w:tcPr>
          <w:p w:rsidR="00004E50" w:rsidRPr="0015371B" w:rsidRDefault="00004E50" w:rsidP="002C5F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27C46" w:rsidRPr="00D27C46" w:rsidTr="00673D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:rsidR="00004E50" w:rsidRPr="0078686A" w:rsidRDefault="00004E50" w:rsidP="002C5F65"/>
        </w:tc>
        <w:tc>
          <w:tcPr>
            <w:tcW w:w="4545" w:type="pct"/>
          </w:tcPr>
          <w:p w:rsidR="00004E50" w:rsidRPr="0015371B" w:rsidRDefault="00004E50" w:rsidP="002C5F6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932D17" w:rsidRDefault="00932D17" w:rsidP="00A80AD5">
      <w:pPr>
        <w:pStyle w:val="BodyText"/>
      </w:pPr>
      <w:bookmarkStart w:id="0" w:name="_Toc456598587"/>
      <w:bookmarkStart w:id="1" w:name="_Toc456600918"/>
      <w:bookmarkStart w:id="2" w:name="_Toc2484421"/>
      <w:bookmarkStart w:id="3" w:name="_Toc4475558"/>
    </w:p>
    <w:tbl>
      <w:tblPr>
        <w:tblStyle w:val="TableEPAM"/>
        <w:tblW w:w="4888" w:type="pct"/>
        <w:tblInd w:w="108" w:type="dxa"/>
        <w:tblLook w:val="04A0" w:firstRow="1" w:lastRow="0" w:firstColumn="1" w:lastColumn="0" w:noHBand="0" w:noVBand="1"/>
      </w:tblPr>
      <w:tblGrid>
        <w:gridCol w:w="1115"/>
        <w:gridCol w:w="8023"/>
      </w:tblGrid>
      <w:tr w:rsidR="00081986" w:rsidRPr="005B2859" w:rsidTr="00565A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</w:tcPr>
          <w:p w:rsidR="00081986" w:rsidRPr="0078686A" w:rsidRDefault="00081986" w:rsidP="00565AB2">
            <w:r w:rsidRPr="0078686A">
              <w:t>Abbreviations and Acronyms</w:t>
            </w:r>
          </w:p>
        </w:tc>
      </w:tr>
      <w:tr w:rsidR="00081986" w:rsidRPr="005B2859" w:rsidTr="003A1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pct"/>
          </w:tcPr>
          <w:p w:rsidR="00081986" w:rsidRPr="0078686A" w:rsidRDefault="003A18F4" w:rsidP="00565AB2">
            <w:r>
              <w:t>DDT</w:t>
            </w:r>
          </w:p>
        </w:tc>
        <w:tc>
          <w:tcPr>
            <w:tcW w:w="4390" w:type="pct"/>
          </w:tcPr>
          <w:p w:rsidR="00081986" w:rsidRPr="0015371B" w:rsidRDefault="00834593" w:rsidP="003A18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2" w:history="1">
              <w:r w:rsidR="003A18F4">
                <w:t>Data Driven Testing</w:t>
              </w:r>
            </w:hyperlink>
          </w:p>
        </w:tc>
      </w:tr>
      <w:tr w:rsidR="003A18F4" w:rsidRPr="005B2859" w:rsidTr="003A18F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pct"/>
          </w:tcPr>
          <w:p w:rsidR="003A18F4" w:rsidRPr="0036453A" w:rsidRDefault="003A18F4" w:rsidP="003A18F4">
            <w:proofErr w:type="spellStart"/>
            <w:r w:rsidRPr="0036453A">
              <w:t>SoapUI</w:t>
            </w:r>
            <w:proofErr w:type="spellEnd"/>
          </w:p>
        </w:tc>
        <w:tc>
          <w:tcPr>
            <w:tcW w:w="4390" w:type="pct"/>
          </w:tcPr>
          <w:p w:rsidR="003A18F4" w:rsidRPr="0078686A" w:rsidRDefault="003A18F4" w:rsidP="003A18F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The </w:t>
            </w:r>
            <w:r w:rsidRPr="00187AD1">
              <w:t>web service testing application for</w:t>
            </w:r>
            <w:r>
              <w:t xml:space="preserve"> </w:t>
            </w:r>
            <w:r w:rsidRPr="00187AD1">
              <w:t>service-oriented architectures</w:t>
            </w:r>
            <w:r>
              <w:t xml:space="preserve"> </w:t>
            </w:r>
            <w:r w:rsidRPr="00187AD1">
              <w:t>(SOA) and</w:t>
            </w:r>
            <w:r>
              <w:t xml:space="preserve"> </w:t>
            </w:r>
            <w:r w:rsidRPr="00187AD1">
              <w:t>representational state transfers</w:t>
            </w:r>
            <w:r>
              <w:t xml:space="preserve"> </w:t>
            </w:r>
            <w:r w:rsidRPr="00187AD1">
              <w:t>(REST)</w:t>
            </w:r>
          </w:p>
        </w:tc>
      </w:tr>
      <w:tr w:rsidR="003A18F4" w:rsidRPr="005B2859" w:rsidTr="003A1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pct"/>
          </w:tcPr>
          <w:p w:rsidR="003A18F4" w:rsidRPr="0036453A" w:rsidRDefault="003A18F4" w:rsidP="003A18F4">
            <w:proofErr w:type="spellStart"/>
            <w:r w:rsidRPr="0036453A">
              <w:t>SoapUI</w:t>
            </w:r>
            <w:proofErr w:type="spellEnd"/>
            <w:r w:rsidRPr="0036453A">
              <w:t xml:space="preserve"> project</w:t>
            </w:r>
          </w:p>
        </w:tc>
        <w:tc>
          <w:tcPr>
            <w:tcW w:w="4390" w:type="pct"/>
          </w:tcPr>
          <w:p w:rsidR="003A18F4" w:rsidRPr="0078686A" w:rsidRDefault="003A18F4" w:rsidP="003A18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7AD1">
              <w:t xml:space="preserve">In </w:t>
            </w:r>
            <w:proofErr w:type="spellStart"/>
            <w:r w:rsidRPr="00187AD1">
              <w:t>SoapUI</w:t>
            </w:r>
            <w:proofErr w:type="spellEnd"/>
            <w:r w:rsidRPr="00187AD1">
              <w:t>, work is organized into projects, which are displayed under the root node in the workspace navigator. A project can contain any number of functional tests, load tests and service simulations required for testing purposes.</w:t>
            </w:r>
          </w:p>
        </w:tc>
      </w:tr>
      <w:tr w:rsidR="003A18F4" w:rsidRPr="005B2859" w:rsidTr="003A18F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pct"/>
          </w:tcPr>
          <w:p w:rsidR="003A18F4" w:rsidRPr="0078686A" w:rsidRDefault="003A18F4" w:rsidP="003A18F4">
            <w:r w:rsidRPr="0036453A">
              <w:t>D</w:t>
            </w:r>
            <w:r>
              <w:t>DT Framework</w:t>
            </w:r>
            <w:r w:rsidRPr="0036453A">
              <w:t xml:space="preserve"> Library</w:t>
            </w:r>
          </w:p>
        </w:tc>
        <w:tc>
          <w:tcPr>
            <w:tcW w:w="4390" w:type="pct"/>
          </w:tcPr>
          <w:p w:rsidR="003A18F4" w:rsidRPr="0078686A" w:rsidRDefault="003A18F4" w:rsidP="003A18F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Library of scrips created on Groovy to improve testing process of </w:t>
            </w:r>
            <w:hyperlink r:id="rId13" w:history="1">
              <w:r>
                <w:t>DDT</w:t>
              </w:r>
            </w:hyperlink>
            <w:r>
              <w:t xml:space="preserve"> in </w:t>
            </w:r>
            <w:proofErr w:type="spellStart"/>
            <w:r>
              <w:t>SoapUI</w:t>
            </w:r>
            <w:proofErr w:type="spellEnd"/>
          </w:p>
        </w:tc>
      </w:tr>
      <w:tr w:rsidR="003A18F4" w:rsidRPr="005B2859" w:rsidTr="003A1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0" w:type="pct"/>
          </w:tcPr>
          <w:p w:rsidR="003A18F4" w:rsidRPr="0078686A" w:rsidRDefault="003A18F4" w:rsidP="003A18F4">
            <w:r w:rsidRPr="0036453A">
              <w:t>D</w:t>
            </w:r>
            <w:r>
              <w:t>DT Framework</w:t>
            </w:r>
            <w:r w:rsidRPr="0036453A">
              <w:t xml:space="preserve"> </w:t>
            </w:r>
            <w:r>
              <w:t>Plugin</w:t>
            </w:r>
          </w:p>
        </w:tc>
        <w:tc>
          <w:tcPr>
            <w:tcW w:w="4390" w:type="pct"/>
          </w:tcPr>
          <w:p w:rsidR="003A18F4" w:rsidRPr="003D6076" w:rsidRDefault="003A18F4" w:rsidP="003A18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0A13">
              <w:t xml:space="preserve">Plugin for </w:t>
            </w:r>
            <w:proofErr w:type="spellStart"/>
            <w:r w:rsidRPr="00220A13">
              <w:t>SoapUI</w:t>
            </w:r>
            <w:proofErr w:type="spellEnd"/>
            <w:r w:rsidRPr="00220A13">
              <w:t xml:space="preserve"> developed with D</w:t>
            </w:r>
            <w:r>
              <w:t>DT</w:t>
            </w:r>
            <w:r w:rsidRPr="00220A13">
              <w:t xml:space="preserve"> </w:t>
            </w:r>
            <w:r>
              <w:t>Framework</w:t>
            </w:r>
            <w:r w:rsidRPr="00220A13">
              <w:t xml:space="preserve"> Library which adds the test data descriptions to the Test Suite Log during test execution</w:t>
            </w:r>
            <w:r w:rsidRPr="003D6076">
              <w:t xml:space="preserve"> </w:t>
            </w:r>
            <w:r>
              <w:t>and add user cookies to request if it required</w:t>
            </w:r>
          </w:p>
        </w:tc>
      </w:tr>
    </w:tbl>
    <w:p w:rsidR="00081986" w:rsidRDefault="00081986" w:rsidP="00A80AD5">
      <w:pPr>
        <w:pStyle w:val="BodyText"/>
      </w:pPr>
    </w:p>
    <w:p w:rsidR="00081986" w:rsidRDefault="00081986" w:rsidP="00A80AD5">
      <w:pPr>
        <w:pStyle w:val="BodyText"/>
      </w:pPr>
      <w:r>
        <w:br w:type="page"/>
      </w:r>
    </w:p>
    <w:p w:rsidR="00222DC3" w:rsidRPr="00713C48" w:rsidRDefault="00222DC3" w:rsidP="006D794B">
      <w:pPr>
        <w:pStyle w:val="TOCHeading"/>
      </w:pPr>
      <w:r w:rsidRPr="00713C48">
        <w:lastRenderedPageBreak/>
        <w:t>Con</w:t>
      </w:r>
      <w:bookmarkStart w:id="4" w:name="_GoBack"/>
      <w:bookmarkEnd w:id="4"/>
      <w:r w:rsidRPr="00713C48">
        <w:t>tents</w:t>
      </w:r>
    </w:p>
    <w:p w:rsidR="008E52D3" w:rsidRDefault="004706BE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\o "3-4" \h \z \t "Heading 1,1,Heading 2,2,Appendix Level 1,1,Appendix Level 2,2" </w:instrText>
      </w:r>
      <w:r>
        <w:fldChar w:fldCharType="separate"/>
      </w:r>
      <w:hyperlink w:anchor="_Toc453865255" w:history="1">
        <w:r w:rsidR="008E52D3" w:rsidRPr="00695184">
          <w:rPr>
            <w:rStyle w:val="Hyperlink"/>
            <w:noProof/>
          </w:rPr>
          <w:t>1</w:t>
        </w:r>
        <w:r w:rsidR="008E52D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description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_Toc453865255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4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53865256" w:history="1">
        <w:r w:rsidR="008E52D3" w:rsidRPr="00695184">
          <w:rPr>
            <w:rStyle w:val="Hyperlink"/>
            <w:noProof/>
          </w:rPr>
          <w:t>2</w:t>
        </w:r>
        <w:r w:rsidR="008E52D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SoapUI Tool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_Toc453865256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4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57" w:history="1">
        <w:r w:rsidR="008E52D3" w:rsidRPr="00695184">
          <w:rPr>
            <w:rStyle w:val="Hyperlink"/>
            <w:noProof/>
          </w:rPr>
          <w:t>2.1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SoapUI Instalation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_Toc453865257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4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58" w:history="1">
        <w:r w:rsidR="008E52D3" w:rsidRPr="00695184">
          <w:rPr>
            <w:rStyle w:val="Hyperlink"/>
            <w:noProof/>
          </w:rPr>
          <w:t>2.2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different Java Vertion for SoapUi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_Toc453865258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4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53865259" w:history="1">
        <w:r w:rsidR="008E52D3" w:rsidRPr="00695184">
          <w:rPr>
            <w:rStyle w:val="Hyperlink"/>
            <w:noProof/>
          </w:rPr>
          <w:t>3</w:t>
        </w:r>
        <w:r w:rsidR="008E52D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DDT Framework library package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_Toc453865259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5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60" w:history="1">
        <w:r w:rsidR="008E52D3" w:rsidRPr="00695184">
          <w:rPr>
            <w:rStyle w:val="Hyperlink"/>
            <w:noProof/>
          </w:rPr>
          <w:t>3.1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Dowload DDT Framework library package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_Toc453865260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5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453865261" w:history="1">
        <w:r w:rsidR="008E52D3" w:rsidRPr="00695184">
          <w:rPr>
            <w:rStyle w:val="Hyperlink"/>
            <w:noProof/>
          </w:rPr>
          <w:t>3.1.1</w:t>
        </w:r>
        <w:r w:rsidR="008E52D3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Clone DDT Framework from GIT Repository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_Toc453865261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5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453865262" w:history="1">
        <w:r w:rsidR="008E52D3" w:rsidRPr="00695184">
          <w:rPr>
            <w:rStyle w:val="Hyperlink"/>
            <w:noProof/>
          </w:rPr>
          <w:t>3.1.2</w:t>
        </w:r>
        <w:r w:rsidR="008E52D3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Update DDT Framework from GIT Repository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_Toc453865262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6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3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</w:rPr>
      </w:pPr>
      <w:hyperlink w:anchor="_Toc453865263" w:history="1">
        <w:r w:rsidR="008E52D3" w:rsidRPr="00695184">
          <w:rPr>
            <w:rStyle w:val="Hyperlink"/>
            <w:noProof/>
          </w:rPr>
          <w:t>3.1.3</w:t>
        </w:r>
        <w:r w:rsidR="008E52D3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Alternatively way to download DDT Framework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_Toc453865263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7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64" w:history="1">
        <w:r w:rsidR="008E52D3" w:rsidRPr="00695184">
          <w:rPr>
            <w:rStyle w:val="Hyperlink"/>
            <w:noProof/>
          </w:rPr>
          <w:t>3.2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Package Structure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_Toc453865264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8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65" w:history="1">
        <w:r w:rsidR="008E52D3" w:rsidRPr="00695184">
          <w:rPr>
            <w:rStyle w:val="Hyperlink"/>
            <w:noProof/>
          </w:rPr>
          <w:t>3.3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Build DDT Framework library package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_Toc453865265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8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66" w:history="1">
        <w:r w:rsidR="008E52D3" w:rsidRPr="00695184">
          <w:rPr>
            <w:rStyle w:val="Hyperlink"/>
            <w:noProof/>
          </w:rPr>
          <w:t>3.4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Add DDT Framework library to SoapUI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_Toc453865266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10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67" w:history="1">
        <w:r w:rsidR="008E52D3" w:rsidRPr="00695184">
          <w:rPr>
            <w:rStyle w:val="Hyperlink"/>
            <w:noProof/>
          </w:rPr>
          <w:t>3.5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Add DDT Framework Plugin to SoapUI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_Toc453865267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11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53865268" w:history="1">
        <w:r w:rsidR="008E52D3" w:rsidRPr="00695184">
          <w:rPr>
            <w:rStyle w:val="Hyperlink"/>
            <w:noProof/>
          </w:rPr>
          <w:t>4</w:t>
        </w:r>
        <w:r w:rsidR="008E52D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Soap UI Project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_Toc453865268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12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69" w:history="1">
        <w:r w:rsidR="008E52D3" w:rsidRPr="00695184">
          <w:rPr>
            <w:rStyle w:val="Hyperlink"/>
            <w:noProof/>
          </w:rPr>
          <w:t>4.1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Dowload SoapUI Project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_Toc453865269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12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70" w:history="1">
        <w:r w:rsidR="008E52D3" w:rsidRPr="00695184">
          <w:rPr>
            <w:rStyle w:val="Hyperlink"/>
            <w:noProof/>
          </w:rPr>
          <w:t>4.2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Soapui file encoding configuration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_Toc453865270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5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71" w:history="1">
        <w:r w:rsidR="008E52D3" w:rsidRPr="00695184">
          <w:rPr>
            <w:rStyle w:val="Hyperlink"/>
            <w:noProof/>
          </w:rPr>
          <w:t>4.3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Configure SoapUI Project for Testing Environment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_Toc453865271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13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72" w:history="1">
        <w:r w:rsidR="008E52D3" w:rsidRPr="00695184">
          <w:rPr>
            <w:rStyle w:val="Hyperlink"/>
            <w:noProof/>
          </w:rPr>
          <w:t>4.4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User-defined Cookie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_Toc453865272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14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73" w:history="1">
        <w:r w:rsidR="008E52D3" w:rsidRPr="00695184">
          <w:rPr>
            <w:rStyle w:val="Hyperlink"/>
            <w:noProof/>
          </w:rPr>
          <w:t>4.5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Import SoapUI Project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_Toc453865273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15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74" w:history="1">
        <w:r w:rsidR="008E52D3" w:rsidRPr="00695184">
          <w:rPr>
            <w:rStyle w:val="Hyperlink"/>
            <w:noProof/>
          </w:rPr>
          <w:t>4.6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Structure of SoapUI Project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_Toc453865274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17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53865275" w:history="1">
        <w:r w:rsidR="008E52D3" w:rsidRPr="00695184">
          <w:rPr>
            <w:rStyle w:val="Hyperlink"/>
            <w:noProof/>
          </w:rPr>
          <w:t>5</w:t>
        </w:r>
        <w:r w:rsidR="008E52D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Test Execution and Result Validation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_Toc453865275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18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76" w:history="1">
        <w:r w:rsidR="008E52D3" w:rsidRPr="00695184">
          <w:rPr>
            <w:rStyle w:val="Hyperlink"/>
            <w:noProof/>
          </w:rPr>
          <w:t>5.1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Start Test Suite Execution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_Toc453865276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18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77" w:history="1">
        <w:r w:rsidR="008E52D3" w:rsidRPr="00695184">
          <w:rPr>
            <w:rStyle w:val="Hyperlink"/>
            <w:noProof/>
          </w:rPr>
          <w:t>5.2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View Test Suite Execution Log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_Toc453865277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19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78" w:history="1">
        <w:r w:rsidR="008E52D3" w:rsidRPr="00695184">
          <w:rPr>
            <w:rStyle w:val="Hyperlink"/>
            <w:noProof/>
          </w:rPr>
          <w:t>5.3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View DDT Framework Log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_Toc453865278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20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79" w:history="1">
        <w:r w:rsidR="008E52D3" w:rsidRPr="00695184">
          <w:rPr>
            <w:rStyle w:val="Hyperlink"/>
            <w:noProof/>
          </w:rPr>
          <w:t>5.4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Test Step Result Validation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_Toc453865279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21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80" w:history="1">
        <w:r w:rsidR="008E52D3" w:rsidRPr="00695184">
          <w:rPr>
            <w:rStyle w:val="Hyperlink"/>
            <w:noProof/>
          </w:rPr>
          <w:t>5.5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Closing SoapUI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_Toc453865280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25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1"/>
        <w:tabs>
          <w:tab w:val="left" w:pos="1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53865281" w:history="1">
        <w:r w:rsidR="008E52D3" w:rsidRPr="00695184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Appendix A.</w:t>
        </w:r>
        <w:r w:rsidR="008E52D3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Troubleshooting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_Toc453865281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26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1715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82" w:history="1">
        <w:r w:rsidR="008E52D3" w:rsidRPr="00695184">
          <w:rPr>
            <w:rStyle w:val="Hyperlink"/>
            <w:noProof/>
          </w:rPr>
          <w:t>Appendix A.1.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Build Task for DDT Framework Failed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_Toc453865282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26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1715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83" w:history="1">
        <w:r w:rsidR="008E52D3" w:rsidRPr="00695184">
          <w:rPr>
            <w:rStyle w:val="Hyperlink"/>
            <w:noProof/>
          </w:rPr>
          <w:t>Appendix A.2.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Properties from Configuration File is not available in SoapUI Project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_Toc453865283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26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1715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84" w:history="1">
        <w:r w:rsidR="008E52D3" w:rsidRPr="00695184">
          <w:rPr>
            <w:rStyle w:val="Hyperlink"/>
            <w:noProof/>
          </w:rPr>
          <w:t>Appendix A.3.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Assertion Messages for Failed Steps are too long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_Toc453865284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26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1715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85" w:history="1">
        <w:r w:rsidR="008E52D3" w:rsidRPr="00695184">
          <w:rPr>
            <w:rStyle w:val="Hyperlink"/>
            <w:noProof/>
          </w:rPr>
          <w:t>Appendix A.4.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Tests are not work or Data-Driver is not works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_Toc453865285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26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1715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86" w:history="1">
        <w:r w:rsidR="008E52D3" w:rsidRPr="00695184">
          <w:rPr>
            <w:rStyle w:val="Hyperlink"/>
            <w:noProof/>
          </w:rPr>
          <w:t>Appendix A.5.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The “soapui.log” File is Missed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_Toc453865286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27</w:t>
        </w:r>
        <w:r w:rsidR="008E52D3">
          <w:rPr>
            <w:noProof/>
            <w:webHidden/>
          </w:rPr>
          <w:fldChar w:fldCharType="end"/>
        </w:r>
      </w:hyperlink>
    </w:p>
    <w:p w:rsidR="008E52D3" w:rsidRDefault="00834593">
      <w:pPr>
        <w:pStyle w:val="TOC2"/>
        <w:tabs>
          <w:tab w:val="left" w:pos="1715"/>
          <w:tab w:val="right" w:leader="dot" w:pos="9347"/>
        </w:tabs>
        <w:rPr>
          <w:rFonts w:asciiTheme="minorHAnsi" w:eastAsiaTheme="minorEastAsia" w:hAnsiTheme="minorHAnsi" w:cstheme="minorBidi"/>
          <w:caps w:val="0"/>
          <w:noProof/>
          <w:color w:val="auto"/>
          <w:sz w:val="22"/>
          <w:szCs w:val="22"/>
        </w:rPr>
      </w:pPr>
      <w:hyperlink w:anchor="_Toc453865287" w:history="1">
        <w:r w:rsidR="008E52D3" w:rsidRPr="00695184">
          <w:rPr>
            <w:rStyle w:val="Hyperlink"/>
            <w:noProof/>
          </w:rPr>
          <w:t>Appendix A.6.</w:t>
        </w:r>
        <w:r w:rsidR="008E52D3">
          <w:rPr>
            <w:rFonts w:asciiTheme="minorHAnsi" w:eastAsiaTheme="minorEastAsia" w:hAnsiTheme="minorHAnsi" w:cstheme="minorBidi"/>
            <w:caps w:val="0"/>
            <w:noProof/>
            <w:color w:val="auto"/>
            <w:sz w:val="22"/>
            <w:szCs w:val="22"/>
          </w:rPr>
          <w:tab/>
        </w:r>
        <w:r w:rsidR="008E52D3" w:rsidRPr="00695184">
          <w:rPr>
            <w:rStyle w:val="Hyperlink"/>
            <w:noProof/>
          </w:rPr>
          <w:t>Nothing is helped</w:t>
        </w:r>
        <w:r w:rsidR="008E52D3">
          <w:rPr>
            <w:noProof/>
            <w:webHidden/>
          </w:rPr>
          <w:tab/>
        </w:r>
        <w:r w:rsidR="008E52D3">
          <w:rPr>
            <w:noProof/>
            <w:webHidden/>
          </w:rPr>
          <w:fldChar w:fldCharType="begin"/>
        </w:r>
        <w:r w:rsidR="008E52D3">
          <w:rPr>
            <w:noProof/>
            <w:webHidden/>
          </w:rPr>
          <w:instrText xml:space="preserve"> PAGEREF _Toc453865287 \h </w:instrText>
        </w:r>
        <w:r w:rsidR="008E52D3">
          <w:rPr>
            <w:noProof/>
            <w:webHidden/>
          </w:rPr>
        </w:r>
        <w:r w:rsidR="008E52D3">
          <w:rPr>
            <w:noProof/>
            <w:webHidden/>
          </w:rPr>
          <w:fldChar w:fldCharType="separate"/>
        </w:r>
        <w:r w:rsidR="008101DE">
          <w:rPr>
            <w:noProof/>
            <w:webHidden/>
          </w:rPr>
          <w:t>27</w:t>
        </w:r>
        <w:r w:rsidR="008E52D3">
          <w:rPr>
            <w:noProof/>
            <w:webHidden/>
          </w:rPr>
          <w:fldChar w:fldCharType="end"/>
        </w:r>
      </w:hyperlink>
    </w:p>
    <w:p w:rsidR="00222DC3" w:rsidRPr="00114D08" w:rsidRDefault="004706BE" w:rsidP="00A80AD5">
      <w:pPr>
        <w:pStyle w:val="BodyText"/>
      </w:pPr>
      <w:r>
        <w:fldChar w:fldCharType="end"/>
      </w:r>
    </w:p>
    <w:p w:rsidR="00222DC3" w:rsidRPr="00114D08" w:rsidRDefault="00222DC3" w:rsidP="00A80AD5">
      <w:pPr>
        <w:pStyle w:val="BodyText"/>
      </w:pPr>
    </w:p>
    <w:p w:rsidR="00867752" w:rsidRDefault="00222DC3" w:rsidP="00A80AD5">
      <w:pPr>
        <w:pStyle w:val="BodyText"/>
      </w:pPr>
      <w:bookmarkStart w:id="5" w:name="_Section_1"/>
      <w:bookmarkEnd w:id="5"/>
      <w:r w:rsidRPr="008E2573">
        <w:br w:type="page"/>
      </w:r>
      <w:bookmarkEnd w:id="0"/>
      <w:bookmarkEnd w:id="1"/>
      <w:bookmarkEnd w:id="2"/>
      <w:bookmarkEnd w:id="3"/>
    </w:p>
    <w:p w:rsidR="00336FA9" w:rsidRPr="008E2573" w:rsidRDefault="00336FA9" w:rsidP="00336FA9">
      <w:pPr>
        <w:pStyle w:val="Heading1"/>
      </w:pPr>
      <w:bookmarkStart w:id="6" w:name="_Toc436997823"/>
      <w:bookmarkStart w:id="7" w:name="_Toc453865255"/>
      <w:r>
        <w:lastRenderedPageBreak/>
        <w:t>description</w:t>
      </w:r>
      <w:bookmarkEnd w:id="6"/>
      <w:bookmarkEnd w:id="7"/>
    </w:p>
    <w:p w:rsidR="00336FA9" w:rsidRDefault="00336FA9" w:rsidP="00336FA9">
      <w:pPr>
        <w:pStyle w:val="BodyText"/>
      </w:pPr>
      <w:r w:rsidRPr="00BF28CE">
        <w:t xml:space="preserve">This </w:t>
      </w:r>
      <w:r>
        <w:t>document</w:t>
      </w:r>
      <w:r w:rsidRPr="00BF28CE">
        <w:t xml:space="preserve"> describes the process of </w:t>
      </w:r>
      <w:r>
        <w:t>preparing test environment</w:t>
      </w:r>
      <w:r w:rsidRPr="00BF28CE">
        <w:t xml:space="preserve"> and </w:t>
      </w:r>
      <w:r>
        <w:t xml:space="preserve">test </w:t>
      </w:r>
      <w:r w:rsidRPr="00BF28CE">
        <w:t>execut</w:t>
      </w:r>
      <w:r>
        <w:t xml:space="preserve">ion for </w:t>
      </w:r>
      <w:r w:rsidR="003A18F4">
        <w:t>DDT</w:t>
      </w:r>
      <w:r>
        <w:t xml:space="preserve"> Framework</w:t>
      </w:r>
      <w:r w:rsidRPr="00BF28CE">
        <w:t>.</w:t>
      </w:r>
    </w:p>
    <w:p w:rsidR="00416870" w:rsidRDefault="003A18F4" w:rsidP="00336FA9">
      <w:pPr>
        <w:pStyle w:val="BodyText"/>
      </w:pPr>
      <w:r>
        <w:t>DDT</w:t>
      </w:r>
      <w:r w:rsidR="00336FA9" w:rsidRPr="0036453A">
        <w:t xml:space="preserve"> </w:t>
      </w:r>
      <w:r>
        <w:t>F</w:t>
      </w:r>
      <w:r w:rsidR="00336FA9" w:rsidRPr="0036453A">
        <w:t>ramework consists</w:t>
      </w:r>
      <w:r w:rsidR="00416870">
        <w:t>:</w:t>
      </w:r>
    </w:p>
    <w:p w:rsidR="00416870" w:rsidRDefault="003A18F4" w:rsidP="00416870">
      <w:pPr>
        <w:pStyle w:val="BodyText"/>
        <w:numPr>
          <w:ilvl w:val="0"/>
          <w:numId w:val="29"/>
        </w:numPr>
      </w:pPr>
      <w:r>
        <w:t>DDT</w:t>
      </w:r>
      <w:r w:rsidRPr="0036453A">
        <w:t xml:space="preserve"> </w:t>
      </w:r>
      <w:r>
        <w:t>F</w:t>
      </w:r>
      <w:r w:rsidRPr="0036453A">
        <w:t>ramework</w:t>
      </w:r>
      <w:r w:rsidR="00336FA9" w:rsidRPr="0036453A">
        <w:t xml:space="preserve"> Library </w:t>
      </w:r>
    </w:p>
    <w:p w:rsidR="00416870" w:rsidRDefault="003A18F4" w:rsidP="00416870">
      <w:pPr>
        <w:pStyle w:val="BodyText"/>
        <w:numPr>
          <w:ilvl w:val="0"/>
          <w:numId w:val="29"/>
        </w:numPr>
      </w:pPr>
      <w:r>
        <w:t>DDT</w:t>
      </w:r>
      <w:r w:rsidRPr="0036453A">
        <w:t xml:space="preserve"> </w:t>
      </w:r>
      <w:r>
        <w:t>F</w:t>
      </w:r>
      <w:r w:rsidRPr="0036453A">
        <w:t>ramework</w:t>
      </w:r>
      <w:r w:rsidR="00336FA9">
        <w:t xml:space="preserve"> Plugin for </w:t>
      </w:r>
      <w:proofErr w:type="spellStart"/>
      <w:r w:rsidR="00336FA9">
        <w:t>SoapUI</w:t>
      </w:r>
      <w:proofErr w:type="spellEnd"/>
      <w:r w:rsidR="00336FA9" w:rsidRPr="0036453A">
        <w:t xml:space="preserve"> </w:t>
      </w:r>
    </w:p>
    <w:p w:rsidR="00416870" w:rsidRDefault="00336FA9" w:rsidP="00416870">
      <w:pPr>
        <w:pStyle w:val="BodyText"/>
        <w:numPr>
          <w:ilvl w:val="0"/>
          <w:numId w:val="29"/>
        </w:numPr>
      </w:pPr>
      <w:proofErr w:type="spellStart"/>
      <w:r w:rsidRPr="0036453A">
        <w:t>SoapUI</w:t>
      </w:r>
      <w:proofErr w:type="spellEnd"/>
      <w:r w:rsidRPr="0036453A">
        <w:t xml:space="preserve"> project</w:t>
      </w:r>
      <w:r w:rsidR="00DB4D7B" w:rsidRPr="00DB4D7B">
        <w:t xml:space="preserve"> (</w:t>
      </w:r>
      <w:r w:rsidR="00DB4D7B">
        <w:t>with or without custom project properties</w:t>
      </w:r>
      <w:r w:rsidR="00416870">
        <w:t>, custom project properties can be missed in case exist</w:t>
      </w:r>
      <w:r w:rsidR="00547D3B">
        <w:t>ing</w:t>
      </w:r>
      <w:r w:rsidR="00416870">
        <w:t xml:space="preserve"> configuration file</w:t>
      </w:r>
      <w:r w:rsidR="00DB4D7B" w:rsidRPr="00DB4D7B">
        <w:t>)</w:t>
      </w:r>
      <w:r w:rsidR="00DB4D7B">
        <w:t xml:space="preserve"> </w:t>
      </w:r>
    </w:p>
    <w:p w:rsidR="00416870" w:rsidRDefault="00DB4D7B" w:rsidP="00416870">
      <w:pPr>
        <w:pStyle w:val="BodyText"/>
        <w:numPr>
          <w:ilvl w:val="0"/>
          <w:numId w:val="29"/>
        </w:numPr>
      </w:pPr>
      <w:r>
        <w:t>configuration</w:t>
      </w:r>
      <w:r w:rsidR="007B4DBB">
        <w:t xml:space="preserve"> file</w:t>
      </w:r>
      <w:r>
        <w:t xml:space="preserve"> (</w:t>
      </w:r>
      <w:proofErr w:type="spellStart"/>
      <w:r>
        <w:t>testProps.properties</w:t>
      </w:r>
      <w:proofErr w:type="spellEnd"/>
      <w:r w:rsidR="00115E85" w:rsidRPr="00115E85">
        <w:t xml:space="preserve">, </w:t>
      </w:r>
      <w:r w:rsidR="00416870">
        <w:t xml:space="preserve">it </w:t>
      </w:r>
      <w:r w:rsidR="00115E85">
        <w:t>can be</w:t>
      </w:r>
      <w:r w:rsidR="00BA3E2D">
        <w:t xml:space="preserve"> missed in case exist</w:t>
      </w:r>
      <w:r w:rsidR="00547D3B">
        <w:t>ing</w:t>
      </w:r>
      <w:r w:rsidR="00BA3E2D">
        <w:t xml:space="preserve"> custom project properties</w:t>
      </w:r>
      <w:r>
        <w:t>)</w:t>
      </w:r>
    </w:p>
    <w:p w:rsidR="00416870" w:rsidRDefault="00336FA9" w:rsidP="00416870">
      <w:pPr>
        <w:pStyle w:val="BodyText"/>
        <w:numPr>
          <w:ilvl w:val="0"/>
          <w:numId w:val="29"/>
        </w:numPr>
      </w:pPr>
      <w:r w:rsidRPr="0036453A">
        <w:t xml:space="preserve">Test Data files </w:t>
      </w:r>
    </w:p>
    <w:p w:rsidR="00336FA9" w:rsidRDefault="003A18F4" w:rsidP="00416870">
      <w:pPr>
        <w:pStyle w:val="BodyText"/>
        <w:ind w:left="120"/>
      </w:pPr>
      <w:r>
        <w:t>DDT</w:t>
      </w:r>
      <w:r w:rsidRPr="0036453A">
        <w:t xml:space="preserve"> </w:t>
      </w:r>
      <w:r>
        <w:t>F</w:t>
      </w:r>
      <w:r w:rsidRPr="0036453A">
        <w:t>ramework</w:t>
      </w:r>
      <w:r w:rsidR="00336FA9" w:rsidRPr="0036453A">
        <w:t xml:space="preserve"> Library </w:t>
      </w:r>
      <w:r w:rsidR="00336FA9">
        <w:t xml:space="preserve">and </w:t>
      </w:r>
      <w:r>
        <w:t>DDT</w:t>
      </w:r>
      <w:r w:rsidRPr="0036453A">
        <w:t xml:space="preserve"> </w:t>
      </w:r>
      <w:r>
        <w:t>F</w:t>
      </w:r>
      <w:r w:rsidRPr="0036453A">
        <w:t>ramework</w:t>
      </w:r>
      <w:r w:rsidR="00336FA9">
        <w:t xml:space="preserve"> Plugin </w:t>
      </w:r>
      <w:r w:rsidR="001D74F5">
        <w:t xml:space="preserve">are </w:t>
      </w:r>
      <w:r w:rsidR="00336FA9" w:rsidRPr="0036453A">
        <w:t xml:space="preserve">created with Groovy language, Spock testing framework and </w:t>
      </w:r>
      <w:proofErr w:type="spellStart"/>
      <w:r w:rsidR="00336FA9" w:rsidRPr="0036453A">
        <w:t>Gradle</w:t>
      </w:r>
      <w:proofErr w:type="spellEnd"/>
      <w:r w:rsidR="00336FA9" w:rsidRPr="0036453A">
        <w:t xml:space="preserve"> build automation tool. </w:t>
      </w:r>
      <w:proofErr w:type="spellStart"/>
      <w:r w:rsidR="00336FA9" w:rsidRPr="0036453A">
        <w:t>SoapUI</w:t>
      </w:r>
      <w:proofErr w:type="spellEnd"/>
      <w:r w:rsidR="00336FA9" w:rsidRPr="0036453A">
        <w:t xml:space="preserve"> project with regression tests </w:t>
      </w:r>
      <w:r w:rsidR="001D74F5">
        <w:t xml:space="preserve">is </w:t>
      </w:r>
      <w:r w:rsidR="00336FA9" w:rsidRPr="0036453A">
        <w:t xml:space="preserve">created and executed </w:t>
      </w:r>
      <w:r w:rsidR="001D74F5">
        <w:t>via</w:t>
      </w:r>
      <w:r w:rsidR="00336FA9" w:rsidRPr="0036453A">
        <w:t xml:space="preserve"> </w:t>
      </w:r>
      <w:proofErr w:type="spellStart"/>
      <w:r w:rsidR="00336FA9" w:rsidRPr="0036453A">
        <w:t>SoapUI</w:t>
      </w:r>
      <w:proofErr w:type="spellEnd"/>
      <w:r w:rsidR="00336FA9" w:rsidRPr="0036453A">
        <w:t xml:space="preserve"> Community Edition. </w:t>
      </w:r>
      <w:r w:rsidR="00DB4D7B">
        <w:t xml:space="preserve">Configuration </w:t>
      </w:r>
      <w:r w:rsidR="007B4DBB">
        <w:t>file</w:t>
      </w:r>
      <w:r w:rsidR="00DB4D7B">
        <w:t xml:space="preserve"> (</w:t>
      </w:r>
      <w:proofErr w:type="spellStart"/>
      <w:r w:rsidR="00DB4D7B">
        <w:t>testProps.properties</w:t>
      </w:r>
      <w:proofErr w:type="spellEnd"/>
      <w:r w:rsidR="00DB4D7B">
        <w:t>)</w:t>
      </w:r>
      <w:r w:rsidR="007B4DBB">
        <w:t xml:space="preserve"> is created by text editor and contains some configurations that are required during tests executions. </w:t>
      </w:r>
      <w:r w:rsidR="00336FA9" w:rsidRPr="0036453A">
        <w:t xml:space="preserve">Test Data files </w:t>
      </w:r>
      <w:r w:rsidR="007B4DBB">
        <w:t xml:space="preserve">are </w:t>
      </w:r>
      <w:r w:rsidR="00336FA9" w:rsidRPr="0036453A">
        <w:t xml:space="preserve">created </w:t>
      </w:r>
      <w:r w:rsidR="007B4DBB">
        <w:t>by</w:t>
      </w:r>
      <w:r w:rsidR="00336FA9" w:rsidRPr="0036453A">
        <w:t xml:space="preserve"> </w:t>
      </w:r>
      <w:r w:rsidR="007B4DBB">
        <w:t>MS Office</w:t>
      </w:r>
      <w:r w:rsidR="00336FA9" w:rsidRPr="0036453A">
        <w:t xml:space="preserve"> Excel </w:t>
      </w:r>
      <w:r w:rsidR="007B4DBB">
        <w:t xml:space="preserve">application </w:t>
      </w:r>
      <w:r w:rsidR="00336FA9" w:rsidRPr="0036453A">
        <w:t>and contains test data for data driving testing.</w:t>
      </w:r>
    </w:p>
    <w:p w:rsidR="00C6679D" w:rsidRDefault="00C6679D" w:rsidP="00336FA9">
      <w:pPr>
        <w:pStyle w:val="BodyText"/>
      </w:pPr>
      <w:r>
        <w:t>Following steps are required to start using DDT Framework:</w:t>
      </w:r>
    </w:p>
    <w:p w:rsidR="00C6679D" w:rsidRDefault="00C6679D" w:rsidP="00C6679D">
      <w:pPr>
        <w:pStyle w:val="BodyText"/>
        <w:numPr>
          <w:ilvl w:val="0"/>
          <w:numId w:val="27"/>
        </w:numPr>
      </w:pPr>
      <w:r>
        <w:t xml:space="preserve">Check </w:t>
      </w:r>
      <w:proofErr w:type="spellStart"/>
      <w:r>
        <w:t>SoapUI</w:t>
      </w:r>
      <w:proofErr w:type="spellEnd"/>
      <w:r>
        <w:t xml:space="preserve"> tool is installed</w:t>
      </w:r>
      <w:r w:rsidR="00B26885">
        <w:t xml:space="preserve"> and is configured appropriately</w:t>
      </w:r>
    </w:p>
    <w:p w:rsidR="00C6679D" w:rsidRDefault="00C6679D" w:rsidP="00C6679D">
      <w:pPr>
        <w:pStyle w:val="BodyText"/>
        <w:numPr>
          <w:ilvl w:val="0"/>
          <w:numId w:val="27"/>
        </w:numPr>
      </w:pPr>
      <w:r>
        <w:t>Check JAVA is installed</w:t>
      </w:r>
    </w:p>
    <w:p w:rsidR="00C6679D" w:rsidRDefault="00C6679D" w:rsidP="00C6679D">
      <w:pPr>
        <w:pStyle w:val="BodyText"/>
        <w:numPr>
          <w:ilvl w:val="0"/>
          <w:numId w:val="27"/>
        </w:numPr>
      </w:pPr>
      <w:r>
        <w:t xml:space="preserve">Build DDT Framework library package and add it to </w:t>
      </w:r>
      <w:proofErr w:type="spellStart"/>
      <w:r>
        <w:t>SoapUI</w:t>
      </w:r>
      <w:proofErr w:type="spellEnd"/>
      <w:r>
        <w:t xml:space="preserve"> tool libraries</w:t>
      </w:r>
    </w:p>
    <w:p w:rsidR="00C6679D" w:rsidRDefault="00C6679D" w:rsidP="00C6679D">
      <w:pPr>
        <w:pStyle w:val="BodyText"/>
        <w:numPr>
          <w:ilvl w:val="0"/>
          <w:numId w:val="27"/>
        </w:numPr>
      </w:pPr>
      <w:r>
        <w:t xml:space="preserve">Prepare </w:t>
      </w:r>
      <w:proofErr w:type="spellStart"/>
      <w:r>
        <w:t>SoapUI</w:t>
      </w:r>
      <w:proofErr w:type="spellEnd"/>
      <w:r>
        <w:t xml:space="preserve"> project and </w:t>
      </w:r>
      <w:proofErr w:type="spellStart"/>
      <w:r>
        <w:t>testProps.properties</w:t>
      </w:r>
      <w:proofErr w:type="spellEnd"/>
      <w:r>
        <w:t xml:space="preserve"> file</w:t>
      </w:r>
    </w:p>
    <w:p w:rsidR="00336FA9" w:rsidRPr="008E2573" w:rsidRDefault="00336FA9" w:rsidP="00336FA9">
      <w:pPr>
        <w:pStyle w:val="Heading1"/>
      </w:pPr>
      <w:bookmarkStart w:id="8" w:name="_Toc428543895"/>
      <w:bookmarkStart w:id="9" w:name="_Toc436997824"/>
      <w:bookmarkStart w:id="10" w:name="_Toc453865256"/>
      <w:r>
        <w:t>SoapUI Tool</w:t>
      </w:r>
      <w:bookmarkEnd w:id="8"/>
      <w:bookmarkEnd w:id="9"/>
      <w:bookmarkEnd w:id="10"/>
    </w:p>
    <w:p w:rsidR="00336FA9" w:rsidRDefault="00336FA9" w:rsidP="00336FA9">
      <w:pPr>
        <w:pStyle w:val="BodyText"/>
      </w:pPr>
      <w:r>
        <w:t xml:space="preserve">The </w:t>
      </w:r>
      <w:proofErr w:type="spellStart"/>
      <w:r>
        <w:t>SoapUI</w:t>
      </w:r>
      <w:proofErr w:type="spellEnd"/>
      <w:r>
        <w:t xml:space="preserve"> is the main tool for adding, configur</w:t>
      </w:r>
      <w:r w:rsidR="00971DFC">
        <w:t>ing</w:t>
      </w:r>
      <w:r>
        <w:t xml:space="preserve"> and executi</w:t>
      </w:r>
      <w:r w:rsidR="00971DFC">
        <w:t>ng</w:t>
      </w:r>
      <w:r>
        <w:t xml:space="preserve"> of test cases. Tests scenarios developed with </w:t>
      </w:r>
      <w:proofErr w:type="spellStart"/>
      <w:r>
        <w:t>SoapUI</w:t>
      </w:r>
      <w:proofErr w:type="spellEnd"/>
      <w:r>
        <w:t xml:space="preserve"> Community version. </w:t>
      </w:r>
    </w:p>
    <w:p w:rsidR="00336FA9" w:rsidRDefault="00336FA9" w:rsidP="00336FA9">
      <w:pPr>
        <w:pStyle w:val="BodyText"/>
      </w:pPr>
      <w:r w:rsidRPr="00BF28CE">
        <w:t xml:space="preserve">For detailed information </w:t>
      </w:r>
      <w:r>
        <w:t xml:space="preserve">on </w:t>
      </w:r>
      <w:proofErr w:type="spellStart"/>
      <w:r>
        <w:t>SoapUI</w:t>
      </w:r>
      <w:proofErr w:type="spellEnd"/>
      <w:r>
        <w:t>,</w:t>
      </w:r>
      <w:r w:rsidRPr="00BF28CE">
        <w:t xml:space="preserve"> </w:t>
      </w:r>
      <w:r w:rsidR="00214BC4">
        <w:t xml:space="preserve">please </w:t>
      </w:r>
      <w:r w:rsidRPr="00BF28CE">
        <w:t>visit</w:t>
      </w:r>
      <w:r>
        <w:t xml:space="preserve"> the </w:t>
      </w:r>
      <w:hyperlink r:id="rId14" w:history="1">
        <w:r w:rsidRPr="009A2B4B">
          <w:rPr>
            <w:rStyle w:val="Hyperlink"/>
          </w:rPr>
          <w:t>http://www.soapui.org/</w:t>
        </w:r>
      </w:hyperlink>
      <w:r>
        <w:t xml:space="preserve"> </w:t>
      </w:r>
      <w:r w:rsidRPr="00BF28CE">
        <w:t>web site</w:t>
      </w:r>
      <w:r>
        <w:t>.</w:t>
      </w:r>
    </w:p>
    <w:p w:rsidR="00336FA9" w:rsidRPr="00221110" w:rsidRDefault="00336FA9" w:rsidP="00336FA9">
      <w:pPr>
        <w:pStyle w:val="Heading2"/>
      </w:pPr>
      <w:bookmarkStart w:id="11" w:name="_Toc428543896"/>
      <w:bookmarkStart w:id="12" w:name="_Toc436997825"/>
      <w:bookmarkStart w:id="13" w:name="_Toc453865257"/>
      <w:r>
        <w:t>SoapUI Instalation</w:t>
      </w:r>
      <w:bookmarkEnd w:id="11"/>
      <w:bookmarkEnd w:id="12"/>
      <w:bookmarkEnd w:id="13"/>
    </w:p>
    <w:p w:rsidR="00336FA9" w:rsidRDefault="00336FA9" w:rsidP="00336FA9">
      <w:pPr>
        <w:pStyle w:val="BodyText"/>
      </w:pPr>
      <w:r>
        <w:t xml:space="preserve">Please use following instructions to install </w:t>
      </w:r>
      <w:proofErr w:type="spellStart"/>
      <w:r>
        <w:t>SoapUI</w:t>
      </w:r>
      <w:proofErr w:type="spellEnd"/>
      <w:r>
        <w:t>:</w:t>
      </w:r>
    </w:p>
    <w:p w:rsidR="00336FA9" w:rsidRDefault="00336FA9" w:rsidP="00321679">
      <w:pPr>
        <w:pStyle w:val="ListNumber"/>
      </w:pPr>
      <w:r>
        <w:t xml:space="preserve">Download the latest version of </w:t>
      </w:r>
      <w:proofErr w:type="spellStart"/>
      <w:r>
        <w:t>SoapUI</w:t>
      </w:r>
      <w:proofErr w:type="spellEnd"/>
      <w:r>
        <w:t>;</w:t>
      </w:r>
    </w:p>
    <w:p w:rsidR="00336FA9" w:rsidRDefault="00336FA9" w:rsidP="00321679">
      <w:pPr>
        <w:pStyle w:val="ListNumber"/>
      </w:pPr>
      <w:r>
        <w:t>Open the</w:t>
      </w:r>
      <w:r w:rsidRPr="00BF28CE">
        <w:t xml:space="preserve"> downloaded file and install </w:t>
      </w:r>
      <w:proofErr w:type="spellStart"/>
      <w:r w:rsidRPr="00BF28CE">
        <w:t>S</w:t>
      </w:r>
      <w:r>
        <w:t>oap</w:t>
      </w:r>
      <w:r w:rsidRPr="00BF28CE">
        <w:t>UI</w:t>
      </w:r>
      <w:proofErr w:type="spellEnd"/>
      <w:r>
        <w:t>.</w:t>
      </w:r>
    </w:p>
    <w:p w:rsidR="00336FA9" w:rsidRDefault="00336FA9" w:rsidP="002E765F">
      <w:pPr>
        <w:pStyle w:val="NoteStyle"/>
      </w:pPr>
      <w:r>
        <w:t xml:space="preserve">The </w:t>
      </w:r>
      <w:proofErr w:type="spellStart"/>
      <w:r>
        <w:t>SoapUI</w:t>
      </w:r>
      <w:proofErr w:type="spellEnd"/>
      <w:r>
        <w:t xml:space="preserve"> Community version is available for download on the official site </w:t>
      </w:r>
      <w:hyperlink r:id="rId15" w:history="1">
        <w:r w:rsidRPr="009A2B4B">
          <w:rPr>
            <w:rStyle w:val="Hyperlink"/>
            <w:rFonts w:eastAsia="Times New Roman" w:cs="Times New Roman"/>
            <w:szCs w:val="20"/>
          </w:rPr>
          <w:t>http://www.soapui.org/downloads/soapui/open-source.html</w:t>
        </w:r>
      </w:hyperlink>
      <w:r>
        <w:t>.</w:t>
      </w:r>
    </w:p>
    <w:p w:rsidR="00214BC4" w:rsidRDefault="006C43A0" w:rsidP="00214BC4">
      <w:r w:rsidRPr="006C43A0">
        <w:rPr>
          <w:rFonts w:ascii="Trebuchet MS" w:eastAsiaTheme="minorEastAsia" w:hAnsi="Trebuchet MS" w:cstheme="minorBidi"/>
          <w:b/>
          <w:color w:val="464547"/>
          <w:szCs w:val="22"/>
        </w:rPr>
        <w:t>Recommendations</w:t>
      </w:r>
      <w:r>
        <w:t xml:space="preserve">: </w:t>
      </w:r>
      <w:r w:rsidRPr="006C43A0">
        <w:rPr>
          <w:rFonts w:ascii="Trebuchet MS" w:eastAsiaTheme="minorEastAsia" w:hAnsi="Trebuchet MS" w:cstheme="minorBidi"/>
          <w:color w:val="464547"/>
          <w:szCs w:val="22"/>
        </w:rPr>
        <w:t xml:space="preserve">It’s better to install </w:t>
      </w:r>
      <w:proofErr w:type="spellStart"/>
      <w:r w:rsidRPr="006C43A0">
        <w:rPr>
          <w:rFonts w:ascii="Trebuchet MS" w:eastAsiaTheme="minorEastAsia" w:hAnsi="Trebuchet MS" w:cstheme="minorBidi"/>
          <w:color w:val="464547"/>
          <w:szCs w:val="22"/>
        </w:rPr>
        <w:t>SoapUI</w:t>
      </w:r>
      <w:proofErr w:type="spellEnd"/>
      <w:r w:rsidRPr="006C43A0">
        <w:rPr>
          <w:rFonts w:ascii="Trebuchet MS" w:eastAsiaTheme="minorEastAsia" w:hAnsi="Trebuchet MS" w:cstheme="minorBidi"/>
          <w:color w:val="464547"/>
          <w:szCs w:val="22"/>
        </w:rPr>
        <w:t xml:space="preserve"> </w:t>
      </w:r>
      <w:r w:rsidR="00D67696">
        <w:rPr>
          <w:rFonts w:ascii="Trebuchet MS" w:eastAsiaTheme="minorEastAsia" w:hAnsi="Trebuchet MS" w:cstheme="minorBidi"/>
          <w:color w:val="464547"/>
          <w:szCs w:val="22"/>
        </w:rPr>
        <w:t>o</w:t>
      </w:r>
      <w:r w:rsidRPr="006C43A0">
        <w:rPr>
          <w:rFonts w:ascii="Trebuchet MS" w:eastAsiaTheme="minorEastAsia" w:hAnsi="Trebuchet MS" w:cstheme="minorBidi"/>
          <w:color w:val="464547"/>
          <w:szCs w:val="22"/>
        </w:rPr>
        <w:t xml:space="preserve">n not </w:t>
      </w:r>
      <w:r w:rsidR="001D74F5">
        <w:rPr>
          <w:rFonts w:ascii="Trebuchet MS" w:eastAsiaTheme="minorEastAsia" w:hAnsi="Trebuchet MS" w:cstheme="minorBidi"/>
          <w:color w:val="464547"/>
          <w:szCs w:val="22"/>
        </w:rPr>
        <w:t>S</w:t>
      </w:r>
      <w:r w:rsidRPr="006C43A0">
        <w:rPr>
          <w:rFonts w:ascii="Trebuchet MS" w:eastAsiaTheme="minorEastAsia" w:hAnsi="Trebuchet MS" w:cstheme="minorBidi"/>
          <w:color w:val="464547"/>
          <w:szCs w:val="22"/>
        </w:rPr>
        <w:t xml:space="preserve">ystem </w:t>
      </w:r>
      <w:r w:rsidR="006F6721">
        <w:rPr>
          <w:rFonts w:ascii="Trebuchet MS" w:eastAsiaTheme="minorEastAsia" w:hAnsi="Trebuchet MS" w:cstheme="minorBidi"/>
          <w:color w:val="464547"/>
          <w:szCs w:val="22"/>
        </w:rPr>
        <w:t>driver</w:t>
      </w:r>
    </w:p>
    <w:p w:rsidR="006C43A0" w:rsidRDefault="006C43A0" w:rsidP="00214BC4"/>
    <w:p w:rsidR="006C43A0" w:rsidRPr="006C43A0" w:rsidRDefault="006C43A0" w:rsidP="00214BC4">
      <w:r w:rsidRPr="006C43A0">
        <w:rPr>
          <w:rFonts w:ascii="Trebuchet MS" w:eastAsiaTheme="minorEastAsia" w:hAnsi="Trebuchet MS" w:cstheme="minorBidi"/>
          <w:b/>
          <w:color w:val="464547"/>
          <w:szCs w:val="22"/>
        </w:rPr>
        <w:t>Info</w:t>
      </w:r>
      <w:r>
        <w:t>:</w:t>
      </w:r>
      <w:r w:rsidR="006F6721">
        <w:t xml:space="preserve"> </w:t>
      </w:r>
      <w:proofErr w:type="spellStart"/>
      <w:r w:rsidR="006F6721" w:rsidRPr="006F6721">
        <w:rPr>
          <w:rFonts w:ascii="Trebuchet MS" w:eastAsiaTheme="minorEastAsia" w:hAnsi="Trebuchet MS" w:cstheme="minorBidi"/>
          <w:color w:val="464547"/>
          <w:szCs w:val="22"/>
        </w:rPr>
        <w:t>SoapUI</w:t>
      </w:r>
      <w:proofErr w:type="spellEnd"/>
      <w:r w:rsidR="006F6721" w:rsidRPr="006F6721">
        <w:rPr>
          <w:rFonts w:ascii="Trebuchet MS" w:eastAsiaTheme="minorEastAsia" w:hAnsi="Trebuchet MS" w:cstheme="minorBidi"/>
          <w:color w:val="464547"/>
          <w:szCs w:val="22"/>
        </w:rPr>
        <w:t xml:space="preserve"> 5.2.1</w:t>
      </w:r>
      <w:r w:rsidR="00971DFC">
        <w:rPr>
          <w:rFonts w:ascii="Trebuchet MS" w:eastAsiaTheme="minorEastAsia" w:hAnsi="Trebuchet MS" w:cstheme="minorBidi"/>
          <w:color w:val="464547"/>
          <w:szCs w:val="22"/>
        </w:rPr>
        <w:t xml:space="preserve">, </w:t>
      </w:r>
      <w:proofErr w:type="spellStart"/>
      <w:r w:rsidR="00971DFC" w:rsidRPr="006F6721">
        <w:rPr>
          <w:rFonts w:ascii="Trebuchet MS" w:eastAsiaTheme="minorEastAsia" w:hAnsi="Trebuchet MS" w:cstheme="minorBidi"/>
          <w:color w:val="464547"/>
          <w:szCs w:val="22"/>
        </w:rPr>
        <w:t>SoapUI</w:t>
      </w:r>
      <w:proofErr w:type="spellEnd"/>
      <w:r w:rsidR="00971DFC" w:rsidRPr="006F6721">
        <w:rPr>
          <w:rFonts w:ascii="Trebuchet MS" w:eastAsiaTheme="minorEastAsia" w:hAnsi="Trebuchet MS" w:cstheme="minorBidi"/>
          <w:color w:val="464547"/>
          <w:szCs w:val="22"/>
        </w:rPr>
        <w:t xml:space="preserve"> 5.2.</w:t>
      </w:r>
      <w:r w:rsidR="00971DFC">
        <w:rPr>
          <w:rFonts w:ascii="Trebuchet MS" w:eastAsiaTheme="minorEastAsia" w:hAnsi="Trebuchet MS" w:cstheme="minorBidi"/>
          <w:color w:val="464547"/>
          <w:szCs w:val="22"/>
        </w:rPr>
        <w:t>0</w:t>
      </w:r>
      <w:r w:rsidR="004E44F8">
        <w:rPr>
          <w:rFonts w:ascii="Trebuchet MS" w:eastAsiaTheme="minorEastAsia" w:hAnsi="Trebuchet MS" w:cstheme="minorBidi"/>
          <w:color w:val="464547"/>
          <w:szCs w:val="22"/>
        </w:rPr>
        <w:t xml:space="preserve"> ha</w:t>
      </w:r>
      <w:r w:rsidR="00971DFC">
        <w:rPr>
          <w:rFonts w:ascii="Trebuchet MS" w:eastAsiaTheme="minorEastAsia" w:hAnsi="Trebuchet MS" w:cstheme="minorBidi"/>
          <w:color w:val="464547"/>
          <w:szCs w:val="22"/>
        </w:rPr>
        <w:t>ve</w:t>
      </w:r>
      <w:r w:rsidR="004E44F8">
        <w:rPr>
          <w:rFonts w:ascii="Trebuchet MS" w:eastAsiaTheme="minorEastAsia" w:hAnsi="Trebuchet MS" w:cstheme="minorBidi"/>
          <w:color w:val="464547"/>
          <w:szCs w:val="22"/>
        </w:rPr>
        <w:t xml:space="preserve"> been successfully used</w:t>
      </w:r>
    </w:p>
    <w:p w:rsidR="00214BC4" w:rsidRPr="00214BC4" w:rsidRDefault="00214BC4" w:rsidP="00214BC4"/>
    <w:p w:rsidR="00864EEE" w:rsidRPr="00221110" w:rsidRDefault="00864EEE" w:rsidP="00864EEE">
      <w:pPr>
        <w:pStyle w:val="Heading2"/>
      </w:pPr>
      <w:bookmarkStart w:id="14" w:name="_Toc453865258"/>
      <w:r>
        <w:t>different Java Vertion for SoapUi</w:t>
      </w:r>
      <w:bookmarkEnd w:id="14"/>
    </w:p>
    <w:p w:rsidR="00C92301" w:rsidRDefault="00864EEE" w:rsidP="003A18F4">
      <w:pPr>
        <w:pStyle w:val="BodyText"/>
      </w:pPr>
      <w:proofErr w:type="spellStart"/>
      <w:r>
        <w:t>SoapUI</w:t>
      </w:r>
      <w:proofErr w:type="spellEnd"/>
      <w:r>
        <w:t xml:space="preserve"> include ‘</w:t>
      </w:r>
      <w:proofErr w:type="spellStart"/>
      <w:r>
        <w:t>jre</w:t>
      </w:r>
      <w:proofErr w:type="spellEnd"/>
      <w:r>
        <w:t xml:space="preserve">’ </w:t>
      </w:r>
      <w:r w:rsidR="00971DFC">
        <w:t>in</w:t>
      </w:r>
      <w:r>
        <w:t xml:space="preserve">to the installation package by default. It is possible to use different Java versions. </w:t>
      </w:r>
      <w:r w:rsidR="003A18F4">
        <w:t>DDT</w:t>
      </w:r>
      <w:r w:rsidR="003A18F4" w:rsidRPr="0036453A">
        <w:t xml:space="preserve"> </w:t>
      </w:r>
      <w:r w:rsidR="003A18F4">
        <w:t>F</w:t>
      </w:r>
      <w:r w:rsidR="003A18F4" w:rsidRPr="0036453A">
        <w:t>ramework</w:t>
      </w:r>
      <w:r>
        <w:t xml:space="preserve"> Library should work both with Java 7 and 8 versions.</w:t>
      </w:r>
    </w:p>
    <w:p w:rsidR="00971DFC" w:rsidRDefault="00971DFC" w:rsidP="003A18F4">
      <w:pPr>
        <w:pStyle w:val="BodyText"/>
      </w:pPr>
      <w:r w:rsidRPr="00971DFC">
        <w:rPr>
          <w:b/>
        </w:rPr>
        <w:t>Recommendations</w:t>
      </w:r>
      <w:r>
        <w:t>: It’s better to install JAVA on the workstation where you plan to use DDT Framework</w:t>
      </w:r>
    </w:p>
    <w:p w:rsidR="00971DFC" w:rsidRDefault="00971DFC" w:rsidP="003A18F4">
      <w:pPr>
        <w:pStyle w:val="BodyText"/>
      </w:pPr>
      <w:r w:rsidRPr="00971DFC">
        <w:rPr>
          <w:b/>
        </w:rPr>
        <w:t>Info</w:t>
      </w:r>
      <w:r>
        <w:t>: JAVA 1.8.0_60 (64bit) has been successfully used</w:t>
      </w:r>
    </w:p>
    <w:p w:rsidR="00D6742D" w:rsidRDefault="00D6742D" w:rsidP="003A18F4">
      <w:pPr>
        <w:pStyle w:val="BodyText"/>
      </w:pPr>
    </w:p>
    <w:p w:rsidR="00D6742D" w:rsidRDefault="00D6742D" w:rsidP="00D6742D">
      <w:pPr>
        <w:pStyle w:val="Heading2"/>
      </w:pPr>
      <w:bookmarkStart w:id="15" w:name="_Toc436997836"/>
      <w:bookmarkStart w:id="16" w:name="_Toc453865270"/>
      <w:r>
        <w:lastRenderedPageBreak/>
        <w:t>Soapui file encoding configuration</w:t>
      </w:r>
      <w:bookmarkEnd w:id="15"/>
      <w:bookmarkEnd w:id="16"/>
    </w:p>
    <w:p w:rsidR="00D6742D" w:rsidRDefault="00D6742D" w:rsidP="00D6742D">
      <w:pPr>
        <w:pStyle w:val="BodyText"/>
      </w:pPr>
      <w:r w:rsidRPr="00DF7366">
        <w:t xml:space="preserve">To be sure, that all requests containing </w:t>
      </w:r>
      <w:r>
        <w:t xml:space="preserve">specific </w:t>
      </w:r>
      <w:r w:rsidRPr="00DF7366">
        <w:t xml:space="preserve">symbols </w:t>
      </w:r>
      <w:r>
        <w:t>displayed</w:t>
      </w:r>
      <w:r w:rsidRPr="00DF7366">
        <w:t xml:space="preserve"> correctly</w:t>
      </w:r>
      <w:r>
        <w:t xml:space="preserve"> (umlauts for example)</w:t>
      </w:r>
      <w:r w:rsidRPr="00DF7366">
        <w:t xml:space="preserve">, it is required to set UTF-8 file encoding format for </w:t>
      </w:r>
      <w:proofErr w:type="spellStart"/>
      <w:r w:rsidRPr="00DF7366">
        <w:t>SoapUI</w:t>
      </w:r>
      <w:proofErr w:type="spellEnd"/>
      <w:r w:rsidRPr="00DF7366">
        <w:t xml:space="preserve"> </w:t>
      </w:r>
      <w:r>
        <w:t>tool</w:t>
      </w:r>
      <w:r w:rsidRPr="00DF7366">
        <w:t>.</w:t>
      </w:r>
    </w:p>
    <w:p w:rsidR="00D6742D" w:rsidRDefault="00D6742D" w:rsidP="00D6742D">
      <w:pPr>
        <w:pStyle w:val="ListNumber"/>
        <w:numPr>
          <w:ilvl w:val="0"/>
          <w:numId w:val="22"/>
        </w:numPr>
      </w:pPr>
      <w:r>
        <w:t>Open the ‘SOAPUI_HOME/bin’ directory;</w:t>
      </w:r>
    </w:p>
    <w:p w:rsidR="00D6742D" w:rsidRDefault="00D6742D" w:rsidP="00D6742D">
      <w:pPr>
        <w:pStyle w:val="ListNumber"/>
        <w:numPr>
          <w:ilvl w:val="0"/>
          <w:numId w:val="14"/>
        </w:numPr>
      </w:pPr>
      <w:r>
        <w:t>Open the ‘</w:t>
      </w:r>
      <w:r w:rsidRPr="005474E6">
        <w:t>SoapUI-5.x.x.vmoptions</w:t>
      </w:r>
      <w:r>
        <w:t>’ file in text editor;</w:t>
      </w:r>
    </w:p>
    <w:p w:rsidR="00D6742D" w:rsidRDefault="00D6742D" w:rsidP="00D6742D">
      <w:pPr>
        <w:pStyle w:val="ListNumber"/>
        <w:numPr>
          <w:ilvl w:val="0"/>
          <w:numId w:val="14"/>
        </w:numPr>
      </w:pPr>
      <w:r>
        <w:t>Add following line to the ‘</w:t>
      </w:r>
      <w:r w:rsidRPr="005474E6">
        <w:t>SoapUI-5.x.x.vmoptions</w:t>
      </w:r>
      <w:r>
        <w:t xml:space="preserve">’;  </w:t>
      </w:r>
    </w:p>
    <w:p w:rsidR="00D6742D" w:rsidRDefault="00D6742D" w:rsidP="00D6742D">
      <w:pPr>
        <w:pStyle w:val="Code"/>
      </w:pPr>
      <w:r w:rsidRPr="005474E6">
        <w:t>-</w:t>
      </w:r>
      <w:proofErr w:type="spellStart"/>
      <w:r w:rsidRPr="005474E6">
        <w:t>Dfile.encoding</w:t>
      </w:r>
      <w:proofErr w:type="spellEnd"/>
      <w:r w:rsidRPr="005474E6">
        <w:t>=UTF-8</w:t>
      </w:r>
    </w:p>
    <w:p w:rsidR="00D6742D" w:rsidRDefault="00D6742D" w:rsidP="00D6742D">
      <w:pPr>
        <w:pStyle w:val="ListNumber"/>
        <w:numPr>
          <w:ilvl w:val="0"/>
          <w:numId w:val="14"/>
        </w:numPr>
      </w:pPr>
      <w:r>
        <w:t>Save changes.</w:t>
      </w:r>
    </w:p>
    <w:p w:rsidR="00D6742D" w:rsidRDefault="00D6742D" w:rsidP="00D6742D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08E7D151" wp14:editId="4055C494">
            <wp:extent cx="5941695" cy="4032885"/>
            <wp:effectExtent l="0" t="0" r="1905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2D" w:rsidRPr="007B4DBB" w:rsidRDefault="00D6742D" w:rsidP="009610FB">
      <w:pPr>
        <w:pStyle w:val="Captionstyle"/>
        <w:jc w:val="center"/>
      </w:pPr>
      <w:r>
        <w:t xml:space="preserve">Figure </w:t>
      </w:r>
      <w:fldSimple w:instr=" SEQ Figure \* ARABIC ">
        <w:r w:rsidR="00FE78B1">
          <w:t>1</w:t>
        </w:r>
      </w:fldSimple>
      <w:r>
        <w:t xml:space="preserve"> Example of “</w:t>
      </w:r>
      <w:r w:rsidRPr="005474E6">
        <w:t>SoapUI-5.x.x.vmoptions</w:t>
      </w:r>
      <w:r>
        <w:t>” file</w:t>
      </w:r>
    </w:p>
    <w:p w:rsidR="00336FA9" w:rsidRDefault="003A18F4" w:rsidP="00336FA9">
      <w:pPr>
        <w:pStyle w:val="Heading1"/>
      </w:pPr>
      <w:bookmarkStart w:id="17" w:name="_Toc436997826"/>
      <w:bookmarkStart w:id="18" w:name="_Toc453865259"/>
      <w:r>
        <w:t>DDT</w:t>
      </w:r>
      <w:r w:rsidRPr="0036453A">
        <w:t xml:space="preserve"> </w:t>
      </w:r>
      <w:r>
        <w:t>F</w:t>
      </w:r>
      <w:r w:rsidRPr="0036453A">
        <w:t>ramework</w:t>
      </w:r>
      <w:r>
        <w:t xml:space="preserve"> </w:t>
      </w:r>
      <w:r w:rsidR="00336FA9">
        <w:t>library package</w:t>
      </w:r>
      <w:bookmarkEnd w:id="17"/>
      <w:bookmarkEnd w:id="18"/>
    </w:p>
    <w:p w:rsidR="00336FA9" w:rsidRPr="00E059ED" w:rsidRDefault="00336FA9" w:rsidP="00336FA9">
      <w:pPr>
        <w:pStyle w:val="BodyText"/>
      </w:pPr>
      <w:proofErr w:type="spellStart"/>
      <w:r>
        <w:t>SoapUI</w:t>
      </w:r>
      <w:proofErr w:type="spellEnd"/>
      <w:r>
        <w:t xml:space="preserve"> tests use the </w:t>
      </w:r>
      <w:r w:rsidR="003A18F4">
        <w:t>DDT</w:t>
      </w:r>
      <w:r w:rsidR="003A18F4" w:rsidRPr="0036453A">
        <w:t xml:space="preserve"> </w:t>
      </w:r>
      <w:r w:rsidR="003A18F4">
        <w:t>F</w:t>
      </w:r>
      <w:r w:rsidR="003A18F4" w:rsidRPr="0036453A">
        <w:t>ramework</w:t>
      </w:r>
      <w:r>
        <w:t xml:space="preserve"> Library for automation of test data file navigation, configuration of test steps and REST response assertion. It</w:t>
      </w:r>
      <w:r w:rsidR="00FA0677">
        <w:t>’s</w:t>
      </w:r>
      <w:r>
        <w:t xml:space="preserve"> developed using the Groovy language, the </w:t>
      </w:r>
      <w:proofErr w:type="spellStart"/>
      <w:r>
        <w:t>Gradle</w:t>
      </w:r>
      <w:proofErr w:type="spellEnd"/>
      <w:r>
        <w:t xml:space="preserve"> build automation tool and the Spock testing framework.</w:t>
      </w:r>
    </w:p>
    <w:p w:rsidR="00336FA9" w:rsidRDefault="00336FA9" w:rsidP="00336FA9">
      <w:pPr>
        <w:pStyle w:val="Heading2"/>
      </w:pPr>
      <w:bookmarkStart w:id="19" w:name="_Toc428543898"/>
      <w:bookmarkStart w:id="20" w:name="_Toc436997827"/>
      <w:bookmarkStart w:id="21" w:name="_Toc453865260"/>
      <w:bookmarkStart w:id="22" w:name="_Toc428544115"/>
      <w:r>
        <w:t xml:space="preserve">Dowload </w:t>
      </w:r>
      <w:r w:rsidR="003A18F4">
        <w:t>DDT</w:t>
      </w:r>
      <w:r w:rsidR="003A18F4" w:rsidRPr="0036453A">
        <w:t xml:space="preserve"> </w:t>
      </w:r>
      <w:r w:rsidR="003A18F4">
        <w:t>F</w:t>
      </w:r>
      <w:r w:rsidR="003A18F4" w:rsidRPr="0036453A">
        <w:t>ramework</w:t>
      </w:r>
      <w:r>
        <w:t xml:space="preserve"> library package</w:t>
      </w:r>
      <w:bookmarkEnd w:id="19"/>
      <w:bookmarkEnd w:id="20"/>
      <w:bookmarkEnd w:id="21"/>
    </w:p>
    <w:p w:rsidR="00336FA9" w:rsidRPr="00C155EE" w:rsidRDefault="00336FA9" w:rsidP="00336FA9">
      <w:pPr>
        <w:pStyle w:val="Heading3"/>
      </w:pPr>
      <w:bookmarkStart w:id="23" w:name="_Toc436997828"/>
      <w:bookmarkStart w:id="24" w:name="_Toc453865261"/>
      <w:r>
        <w:t xml:space="preserve">Clone </w:t>
      </w:r>
      <w:r w:rsidR="003A18F4">
        <w:t>DDT</w:t>
      </w:r>
      <w:r w:rsidR="003A18F4" w:rsidRPr="0036453A">
        <w:t xml:space="preserve"> </w:t>
      </w:r>
      <w:r w:rsidR="003A18F4">
        <w:t>F</w:t>
      </w:r>
      <w:r w:rsidR="003A18F4" w:rsidRPr="0036453A">
        <w:t>ramework</w:t>
      </w:r>
      <w:r>
        <w:t xml:space="preserve"> from GIT Repository</w:t>
      </w:r>
      <w:bookmarkEnd w:id="23"/>
      <w:bookmarkEnd w:id="24"/>
    </w:p>
    <w:p w:rsidR="00336FA9" w:rsidRDefault="00336FA9" w:rsidP="00336FA9">
      <w:pPr>
        <w:pStyle w:val="BodyText"/>
      </w:pPr>
      <w:r>
        <w:t xml:space="preserve">The latest version of </w:t>
      </w:r>
      <w:r w:rsidR="003A18F4">
        <w:t>DDT</w:t>
      </w:r>
      <w:r w:rsidR="003A18F4" w:rsidRPr="0036453A">
        <w:t xml:space="preserve"> </w:t>
      </w:r>
      <w:r w:rsidR="003A18F4">
        <w:t>F</w:t>
      </w:r>
      <w:r w:rsidR="003A18F4" w:rsidRPr="0036453A">
        <w:t>ramework</w:t>
      </w:r>
      <w:r>
        <w:t xml:space="preserve"> is available on GIT repository </w:t>
      </w:r>
      <w:hyperlink r:id="rId17" w:history="1">
        <w:r w:rsidR="003A18F4">
          <w:rPr>
            <w:rStyle w:val="Hyperlink"/>
          </w:rPr>
          <w:t>https://gitbud.epam.com/aleksei_galkin/ddt-framework.git</w:t>
        </w:r>
      </w:hyperlink>
      <w:r>
        <w:t>. It is possible to use the ‘</w:t>
      </w:r>
      <w:proofErr w:type="spellStart"/>
      <w:r>
        <w:t>git</w:t>
      </w:r>
      <w:proofErr w:type="spellEnd"/>
      <w:r>
        <w:t xml:space="preserve">’ tool to download the </w:t>
      </w:r>
      <w:r w:rsidR="003A18F4">
        <w:t>DDT</w:t>
      </w:r>
      <w:r w:rsidR="003A18F4" w:rsidRPr="0036453A">
        <w:t xml:space="preserve"> </w:t>
      </w:r>
      <w:r w:rsidR="003A18F4">
        <w:t>F</w:t>
      </w:r>
      <w:r w:rsidR="003A18F4" w:rsidRPr="0036453A">
        <w:t>ramework</w:t>
      </w:r>
      <w:r>
        <w:t xml:space="preserve"> library with following commands:</w:t>
      </w:r>
    </w:p>
    <w:p w:rsidR="00336FA9" w:rsidRDefault="00336FA9" w:rsidP="00321679">
      <w:pPr>
        <w:pStyle w:val="ListNumber"/>
        <w:numPr>
          <w:ilvl w:val="0"/>
          <w:numId w:val="14"/>
        </w:numPr>
      </w:pPr>
      <w:r>
        <w:t>Locate to the ‘</w:t>
      </w:r>
      <w:proofErr w:type="spellStart"/>
      <w:r>
        <w:t>d</w:t>
      </w:r>
      <w:r w:rsidR="003A18F4">
        <w:t>dt</w:t>
      </w:r>
      <w:proofErr w:type="spellEnd"/>
      <w:r>
        <w:t>-</w:t>
      </w:r>
      <w:r w:rsidR="003A18F4">
        <w:t>framework</w:t>
      </w:r>
      <w:r>
        <w:t>’ download folder;</w:t>
      </w:r>
    </w:p>
    <w:p w:rsidR="00336FA9" w:rsidRDefault="00336FA9" w:rsidP="00336FA9">
      <w:pPr>
        <w:pStyle w:val="Code"/>
      </w:pPr>
      <w:proofErr w:type="gramStart"/>
      <w:r>
        <w:t>cd</w:t>
      </w:r>
      <w:proofErr w:type="gramEnd"/>
      <w:r>
        <w:t xml:space="preserve"> path\to\</w:t>
      </w:r>
      <w:proofErr w:type="spellStart"/>
      <w:r w:rsidR="003A18F4">
        <w:t>ddt</w:t>
      </w:r>
      <w:proofErr w:type="spellEnd"/>
      <w:r w:rsidR="003A18F4">
        <w:t>-framework</w:t>
      </w:r>
      <w:r>
        <w:t>\download\folder</w:t>
      </w:r>
    </w:p>
    <w:p w:rsidR="00336FA9" w:rsidRDefault="00FA0677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6CD3E1C" wp14:editId="66C47C57">
            <wp:extent cx="4220870" cy="2813913"/>
            <wp:effectExtent l="0" t="0" r="825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2533" cy="28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32A">
        <w:rPr>
          <w:noProof/>
        </w:rPr>
        <w:t xml:space="preserve"> </w:t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r w:rsidR="00FE78B1">
        <w:t>2</w:t>
      </w:r>
      <w:r>
        <w:t xml:space="preserve"> Locate to the ‘</w:t>
      </w:r>
      <w:proofErr w:type="spellStart"/>
      <w:r w:rsidR="003A18F4">
        <w:t>ddt</w:t>
      </w:r>
      <w:proofErr w:type="spellEnd"/>
      <w:r w:rsidR="003A18F4">
        <w:t>-framework</w:t>
      </w:r>
      <w:r>
        <w:t>’ download folder from Command Prompt on Windows OS</w:t>
      </w:r>
    </w:p>
    <w:p w:rsidR="00336FA9" w:rsidRDefault="00336FA9" w:rsidP="00321679">
      <w:pPr>
        <w:pStyle w:val="ListNumber"/>
      </w:pPr>
      <w:r>
        <w:t>Clone the GIT repository: ‘</w:t>
      </w:r>
      <w:proofErr w:type="spellStart"/>
      <w:r>
        <w:t>git</w:t>
      </w:r>
      <w:proofErr w:type="spellEnd"/>
      <w:r>
        <w:t xml:space="preserve"> clone </w:t>
      </w:r>
      <w:hyperlink r:id="rId19" w:history="1">
        <w:r w:rsidR="003A18F4">
          <w:rPr>
            <w:rStyle w:val="Hyperlink"/>
          </w:rPr>
          <w:t>https://gitbud.epam.com/aleksei_galkin/ddt-framework.git</w:t>
        </w:r>
      </w:hyperlink>
      <w:r>
        <w:t>’.</w:t>
      </w:r>
    </w:p>
    <w:p w:rsidR="00336FA9" w:rsidRDefault="00336FA9" w:rsidP="00336FA9">
      <w:pPr>
        <w:pStyle w:val="Code"/>
      </w:pPr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  <w:hyperlink r:id="rId20" w:history="1">
        <w:r w:rsidR="003A18F4">
          <w:rPr>
            <w:rStyle w:val="Hyperlink"/>
          </w:rPr>
          <w:t>https://gitbud.epam.com/aleksei_galkin/ddt-framework.git</w:t>
        </w:r>
      </w:hyperlink>
    </w:p>
    <w:p w:rsidR="00336FA9" w:rsidRDefault="00FA0677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4543EA52" wp14:editId="6724856C">
            <wp:extent cx="4349214" cy="27651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865" cy="27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r w:rsidR="00FE78B1">
        <w:t>3</w:t>
      </w:r>
      <w:r>
        <w:t xml:space="preserve"> Clone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from the GIT repository from Command Prompt on Windows OS</w:t>
      </w:r>
    </w:p>
    <w:p w:rsidR="00336FA9" w:rsidRDefault="00336FA9" w:rsidP="002E765F">
      <w:pPr>
        <w:pStyle w:val="NoteStyle"/>
      </w:pPr>
      <w:r>
        <w:t xml:space="preserve">Please contact </w:t>
      </w:r>
      <w:r w:rsidRPr="005B5520">
        <w:t xml:space="preserve">to the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 w:rsidRPr="005B5520">
        <w:t xml:space="preserve"> Team </w:t>
      </w:r>
      <w:r>
        <w:t>if access to the GIT repository not granted.</w:t>
      </w:r>
    </w:p>
    <w:p w:rsidR="00336FA9" w:rsidRPr="00C155EE" w:rsidRDefault="00336FA9" w:rsidP="00336FA9">
      <w:pPr>
        <w:pStyle w:val="Heading3"/>
      </w:pPr>
      <w:bookmarkStart w:id="25" w:name="_Toc436997829"/>
      <w:bookmarkStart w:id="26" w:name="_Toc453865262"/>
      <w:r>
        <w:t xml:space="preserve">Update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from GIT Repository</w:t>
      </w:r>
      <w:bookmarkEnd w:id="25"/>
      <w:bookmarkEnd w:id="26"/>
    </w:p>
    <w:p w:rsidR="00336FA9" w:rsidRPr="001C2F1F" w:rsidRDefault="00336FA9" w:rsidP="00336FA9">
      <w:pPr>
        <w:pStyle w:val="BodyText"/>
      </w:pPr>
      <w:r>
        <w:t xml:space="preserve">Use following commands to update already downloaded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from the GIT repository:</w:t>
      </w:r>
    </w:p>
    <w:p w:rsidR="00336FA9" w:rsidRDefault="00336FA9" w:rsidP="00321679">
      <w:pPr>
        <w:pStyle w:val="ListNumber"/>
        <w:numPr>
          <w:ilvl w:val="0"/>
          <w:numId w:val="15"/>
        </w:numPr>
      </w:pPr>
      <w:r>
        <w:t>Locate to the ‘</w:t>
      </w:r>
      <w:proofErr w:type="spellStart"/>
      <w:r>
        <w:t>d</w:t>
      </w:r>
      <w:r w:rsidR="006C3053">
        <w:t>dt</w:t>
      </w:r>
      <w:proofErr w:type="spellEnd"/>
      <w:r>
        <w:t>-</w:t>
      </w:r>
      <w:r w:rsidR="006C3053">
        <w:t>framework</w:t>
      </w:r>
      <w:r>
        <w:t>’ folder: ‘cd path\to\</w:t>
      </w:r>
      <w:proofErr w:type="spellStart"/>
      <w:r w:rsidR="006C3053">
        <w:t>ddt</w:t>
      </w:r>
      <w:proofErr w:type="spellEnd"/>
      <w:r w:rsidR="006C3053">
        <w:t>-framework</w:t>
      </w:r>
      <w:r>
        <w:t>\folder’;</w:t>
      </w:r>
    </w:p>
    <w:p w:rsidR="00336FA9" w:rsidRDefault="00336FA9" w:rsidP="00336FA9">
      <w:pPr>
        <w:pStyle w:val="Code"/>
      </w:pPr>
      <w:proofErr w:type="gramStart"/>
      <w:r>
        <w:t>cd</w:t>
      </w:r>
      <w:proofErr w:type="gramEnd"/>
      <w:r>
        <w:t xml:space="preserve"> path\to\</w:t>
      </w:r>
      <w:proofErr w:type="spellStart"/>
      <w:r w:rsidR="006C3053">
        <w:t>ddt</w:t>
      </w:r>
      <w:proofErr w:type="spellEnd"/>
      <w:r w:rsidR="006C3053">
        <w:t>-framework</w:t>
      </w:r>
      <w:r>
        <w:t>\folder</w:t>
      </w:r>
    </w:p>
    <w:p w:rsidR="00336FA9" w:rsidRDefault="00FA0677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B619C46" wp14:editId="023168B1">
            <wp:extent cx="4491058" cy="2852928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1894" cy="287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r w:rsidR="00FE78B1">
        <w:t>4</w:t>
      </w:r>
      <w:r>
        <w:t xml:space="preserve"> Locate to the ‘</w:t>
      </w:r>
      <w:proofErr w:type="spellStart"/>
      <w:r w:rsidR="006C3053">
        <w:t>ddt</w:t>
      </w:r>
      <w:proofErr w:type="spellEnd"/>
      <w:r w:rsidR="006C3053">
        <w:t>-framework</w:t>
      </w:r>
      <w:r>
        <w:t>’ folder from Command Prompt on Windows OS</w:t>
      </w:r>
    </w:p>
    <w:p w:rsidR="00336FA9" w:rsidRDefault="00336FA9" w:rsidP="00321679">
      <w:pPr>
        <w:pStyle w:val="ListNumber"/>
      </w:pPr>
      <w:r>
        <w:t>Use pull command to get the latest updates from GIT repository: ‘</w:t>
      </w:r>
      <w:proofErr w:type="spellStart"/>
      <w:r>
        <w:t>git</w:t>
      </w:r>
      <w:proofErr w:type="spellEnd"/>
      <w:r>
        <w:t xml:space="preserve"> pull’.</w:t>
      </w:r>
    </w:p>
    <w:p w:rsidR="00336FA9" w:rsidRDefault="00336FA9" w:rsidP="00336FA9">
      <w:pPr>
        <w:pStyle w:val="Code"/>
      </w:pPr>
      <w:proofErr w:type="spellStart"/>
      <w:proofErr w:type="gramStart"/>
      <w:r>
        <w:t>git</w:t>
      </w:r>
      <w:proofErr w:type="spellEnd"/>
      <w:proofErr w:type="gramEnd"/>
      <w:r>
        <w:t xml:space="preserve"> pull</w:t>
      </w:r>
    </w:p>
    <w:p w:rsidR="00336FA9" w:rsidRDefault="00FA0677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72CC827F" wp14:editId="224E46DC">
            <wp:extent cx="4455676" cy="2851404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8041" cy="28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r w:rsidR="00FE78B1">
        <w:t>5</w:t>
      </w:r>
      <w:r>
        <w:t xml:space="preserve"> Pull updates for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from the GIT repository from Command Prompt on Windows OS</w:t>
      </w:r>
    </w:p>
    <w:p w:rsidR="00336FA9" w:rsidRDefault="00336FA9" w:rsidP="002E765F">
      <w:pPr>
        <w:pStyle w:val="NoteStyle"/>
      </w:pPr>
      <w:r>
        <w:t xml:space="preserve">Please contact </w:t>
      </w:r>
      <w:r w:rsidRPr="005B5520">
        <w:t xml:space="preserve">to the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 w:rsidRPr="005B5520">
        <w:t xml:space="preserve"> Team </w:t>
      </w:r>
      <w:r>
        <w:t>if access to the GIT repository not granted.</w:t>
      </w:r>
    </w:p>
    <w:p w:rsidR="00336FA9" w:rsidRPr="00C155EE" w:rsidRDefault="00336FA9" w:rsidP="00336FA9">
      <w:pPr>
        <w:pStyle w:val="Heading3"/>
      </w:pPr>
      <w:bookmarkStart w:id="27" w:name="_Toc436997830"/>
      <w:bookmarkStart w:id="28" w:name="_Toc453865263"/>
      <w:r>
        <w:t xml:space="preserve">Alternative way to download </w:t>
      </w:r>
      <w:bookmarkEnd w:id="27"/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bookmarkEnd w:id="28"/>
    </w:p>
    <w:p w:rsidR="00336FA9" w:rsidRDefault="00336FA9" w:rsidP="00336FA9">
      <w:pPr>
        <w:pStyle w:val="BodyText"/>
      </w:pPr>
      <w:r>
        <w:t xml:space="preserve">Alternatively, it is possible to download the zip archive directly from the EPAM GITLAB site </w:t>
      </w:r>
      <w:hyperlink r:id="rId24" w:history="1">
        <w:r w:rsidR="006C3053">
          <w:rPr>
            <w:rStyle w:val="Hyperlink"/>
          </w:rPr>
          <w:t>https://gitbud.epam.com/aleksei_galkin/ddt-framework/tree/master</w:t>
        </w:r>
      </w:hyperlink>
      <w:r>
        <w:t>:</w:t>
      </w:r>
    </w:p>
    <w:p w:rsidR="00336FA9" w:rsidRDefault="00336FA9" w:rsidP="00321679">
      <w:pPr>
        <w:pStyle w:val="ListNumber"/>
        <w:numPr>
          <w:ilvl w:val="0"/>
          <w:numId w:val="16"/>
        </w:numPr>
      </w:pPr>
      <w:r>
        <w:t xml:space="preserve">Click on the “Download zip” button to download the latest version of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package;</w:t>
      </w:r>
    </w:p>
    <w:p w:rsidR="00336FA9" w:rsidRDefault="00DF2AF9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2BB8300" wp14:editId="6E9D5111">
            <wp:extent cx="5941695" cy="383730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g_fig0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r w:rsidR="00FE78B1">
        <w:t>6</w:t>
      </w:r>
      <w:r>
        <w:t xml:space="preserve"> Download zip archive with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from the EPAM GITLAB site</w:t>
      </w:r>
    </w:p>
    <w:p w:rsidR="00336FA9" w:rsidRDefault="00336FA9" w:rsidP="00321679">
      <w:pPr>
        <w:pStyle w:val="ListNumber"/>
      </w:pPr>
      <w:r>
        <w:t>Extract downloaded zip archive.</w:t>
      </w:r>
    </w:p>
    <w:p w:rsidR="00336FA9" w:rsidRPr="00221110" w:rsidRDefault="00336FA9" w:rsidP="00336FA9">
      <w:pPr>
        <w:pStyle w:val="Heading2"/>
      </w:pPr>
      <w:bookmarkStart w:id="29" w:name="_Ref436931171"/>
      <w:bookmarkStart w:id="30" w:name="_Toc436997831"/>
      <w:bookmarkStart w:id="31" w:name="_Toc453865264"/>
      <w:r>
        <w:t>Package Structure</w:t>
      </w:r>
      <w:bookmarkEnd w:id="22"/>
      <w:bookmarkEnd w:id="29"/>
      <w:bookmarkEnd w:id="30"/>
      <w:bookmarkEnd w:id="31"/>
    </w:p>
    <w:p w:rsidR="00336FA9" w:rsidRDefault="00336FA9" w:rsidP="00336FA9">
      <w:pPr>
        <w:pStyle w:val="BodyText"/>
      </w:pPr>
      <w:r>
        <w:t xml:space="preserve">The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have following structure:</w:t>
      </w:r>
    </w:p>
    <w:p w:rsidR="00336FA9" w:rsidRDefault="00336FA9" w:rsidP="00321679">
      <w:pPr>
        <w:pStyle w:val="ListNumber"/>
        <w:numPr>
          <w:ilvl w:val="0"/>
          <w:numId w:val="17"/>
        </w:numPr>
      </w:pPr>
      <w:r>
        <w:t>‘/docs’ – folder with library documentation</w:t>
      </w:r>
      <w:r w:rsidR="007A3159">
        <w:t>, demo example and templates</w:t>
      </w:r>
      <w:r>
        <w:t>;</w:t>
      </w:r>
    </w:p>
    <w:p w:rsidR="00336FA9" w:rsidRDefault="00336FA9" w:rsidP="00321679">
      <w:pPr>
        <w:pStyle w:val="ListNumber"/>
        <w:numPr>
          <w:ilvl w:val="0"/>
          <w:numId w:val="14"/>
        </w:numPr>
      </w:pPr>
      <w:r>
        <w:t>‘/</w:t>
      </w:r>
      <w:proofErr w:type="spellStart"/>
      <w:r>
        <w:t>gradle</w:t>
      </w:r>
      <w:proofErr w:type="spellEnd"/>
      <w:r>
        <w:t xml:space="preserve">’ – folder with </w:t>
      </w:r>
      <w:proofErr w:type="spellStart"/>
      <w:r>
        <w:t>gradle</w:t>
      </w:r>
      <w:proofErr w:type="spellEnd"/>
      <w:r>
        <w:t xml:space="preserve"> wrapper for build automation;</w:t>
      </w:r>
    </w:p>
    <w:p w:rsidR="00336FA9" w:rsidRDefault="00336FA9" w:rsidP="00321679">
      <w:pPr>
        <w:pStyle w:val="ListNumber"/>
        <w:numPr>
          <w:ilvl w:val="0"/>
          <w:numId w:val="14"/>
        </w:numPr>
      </w:pPr>
      <w:r>
        <w:t>‘/</w:t>
      </w:r>
      <w:proofErr w:type="spellStart"/>
      <w:r>
        <w:t>src</w:t>
      </w:r>
      <w:proofErr w:type="spellEnd"/>
      <w:r>
        <w:t>’ – folder with sources and tests for library;</w:t>
      </w:r>
    </w:p>
    <w:p w:rsidR="00336FA9" w:rsidRDefault="00336FA9" w:rsidP="00321679">
      <w:pPr>
        <w:pStyle w:val="ListNumber"/>
        <w:numPr>
          <w:ilvl w:val="0"/>
          <w:numId w:val="14"/>
        </w:numPr>
      </w:pPr>
      <w:r>
        <w:t>‘</w:t>
      </w:r>
      <w:proofErr w:type="spellStart"/>
      <w:r>
        <w:t>build.gradle</w:t>
      </w:r>
      <w:proofErr w:type="spellEnd"/>
      <w:r>
        <w:t xml:space="preserve">’ – </w:t>
      </w:r>
      <w:proofErr w:type="spellStart"/>
      <w:r>
        <w:t>gradle</w:t>
      </w:r>
      <w:proofErr w:type="spellEnd"/>
      <w:r>
        <w:t xml:space="preserve"> script with </w:t>
      </w:r>
      <w:r w:rsidRPr="002C3D5B">
        <w:t>build configuration</w:t>
      </w:r>
      <w:r>
        <w:t>;</w:t>
      </w:r>
    </w:p>
    <w:p w:rsidR="00336FA9" w:rsidRDefault="00336FA9" w:rsidP="00321679">
      <w:pPr>
        <w:pStyle w:val="ListNumber"/>
        <w:numPr>
          <w:ilvl w:val="0"/>
          <w:numId w:val="14"/>
        </w:numPr>
      </w:pPr>
      <w:r>
        <w:t>‘</w:t>
      </w:r>
      <w:proofErr w:type="spellStart"/>
      <w:r>
        <w:t>gradlew</w:t>
      </w:r>
      <w:proofErr w:type="spellEnd"/>
      <w:r>
        <w:t xml:space="preserve">’ and ‘gradlew.bat’ – </w:t>
      </w:r>
      <w:proofErr w:type="spellStart"/>
      <w:r w:rsidRPr="002C3D5B">
        <w:t>gradle</w:t>
      </w:r>
      <w:proofErr w:type="spellEnd"/>
      <w:r w:rsidRPr="002C3D5B">
        <w:t xml:space="preserve"> wrapper</w:t>
      </w:r>
      <w:r>
        <w:t>s</w:t>
      </w:r>
      <w:r w:rsidRPr="002C3D5B">
        <w:t xml:space="preserve"> </w:t>
      </w:r>
      <w:r>
        <w:t>for Linux shell and Windows command line to</w:t>
      </w:r>
      <w:r w:rsidRPr="002C3D5B">
        <w:t xml:space="preserve"> build project without </w:t>
      </w:r>
      <w:proofErr w:type="spellStart"/>
      <w:r w:rsidRPr="002C3D5B">
        <w:t>gradle</w:t>
      </w:r>
      <w:proofErr w:type="spellEnd"/>
      <w:r w:rsidRPr="002C3D5B">
        <w:t xml:space="preserve"> installation</w:t>
      </w:r>
      <w:r>
        <w:t>;</w:t>
      </w:r>
    </w:p>
    <w:p w:rsidR="00336FA9" w:rsidRDefault="00336FA9" w:rsidP="00321679">
      <w:pPr>
        <w:pStyle w:val="ListNumber"/>
        <w:numPr>
          <w:ilvl w:val="0"/>
          <w:numId w:val="14"/>
        </w:numPr>
      </w:pPr>
      <w:r>
        <w:t>‘</w:t>
      </w:r>
      <w:proofErr w:type="spellStart"/>
      <w:r>
        <w:t>settings.gradle</w:t>
      </w:r>
      <w:proofErr w:type="spellEnd"/>
      <w:r>
        <w:t>’ – settings for build automation tool; and</w:t>
      </w:r>
    </w:p>
    <w:p w:rsidR="00336FA9" w:rsidRDefault="00336FA9" w:rsidP="00321679">
      <w:pPr>
        <w:pStyle w:val="ListNumber"/>
        <w:numPr>
          <w:ilvl w:val="0"/>
          <w:numId w:val="14"/>
        </w:numPr>
      </w:pPr>
      <w:r>
        <w:t>‘README.md’ – basic instruction to run build automation tool.</w:t>
      </w:r>
    </w:p>
    <w:p w:rsidR="00336FA9" w:rsidRPr="00221110" w:rsidRDefault="00336FA9" w:rsidP="00336FA9">
      <w:pPr>
        <w:pStyle w:val="Heading2"/>
      </w:pPr>
      <w:bookmarkStart w:id="32" w:name="_Ref426386578"/>
      <w:bookmarkStart w:id="33" w:name="_Toc428544116"/>
      <w:bookmarkStart w:id="34" w:name="_Toc436997832"/>
      <w:bookmarkStart w:id="35" w:name="_Toc453865265"/>
      <w:r>
        <w:t xml:space="preserve">Build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library package</w:t>
      </w:r>
      <w:bookmarkEnd w:id="32"/>
      <w:bookmarkEnd w:id="33"/>
      <w:bookmarkEnd w:id="34"/>
      <w:bookmarkEnd w:id="35"/>
    </w:p>
    <w:p w:rsidR="00336FA9" w:rsidRDefault="00336FA9" w:rsidP="00336FA9">
      <w:pPr>
        <w:pStyle w:val="BodyText"/>
      </w:pPr>
      <w:r>
        <w:t xml:space="preserve">The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use </w:t>
      </w:r>
      <w:proofErr w:type="spellStart"/>
      <w:r>
        <w:t>Gradle</w:t>
      </w:r>
      <w:proofErr w:type="spellEnd"/>
      <w:r>
        <w:t xml:space="preserve"> </w:t>
      </w:r>
      <w:r w:rsidRPr="002C3D5B">
        <w:t xml:space="preserve">build </w:t>
      </w:r>
      <w:r>
        <w:t xml:space="preserve">automation tool. To build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package need to perform following steps:</w:t>
      </w:r>
    </w:p>
    <w:p w:rsidR="00336FA9" w:rsidRDefault="00336FA9" w:rsidP="00321679">
      <w:pPr>
        <w:pStyle w:val="ListNumber"/>
        <w:numPr>
          <w:ilvl w:val="0"/>
          <w:numId w:val="18"/>
        </w:numPr>
      </w:pPr>
      <w:r>
        <w:t>Open the “Command Prompt” (use the “</w:t>
      </w:r>
      <w:proofErr w:type="spellStart"/>
      <w:r>
        <w:t>Win+R</w:t>
      </w:r>
      <w:proofErr w:type="spellEnd"/>
      <w:r>
        <w:t>” key combination and run “</w:t>
      </w:r>
      <w:proofErr w:type="spellStart"/>
      <w:r>
        <w:t>cmd</w:t>
      </w:r>
      <w:proofErr w:type="spellEnd"/>
      <w:r>
        <w:t>” command for Windows);</w:t>
      </w:r>
    </w:p>
    <w:p w:rsidR="00336FA9" w:rsidRDefault="00336FA9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43BF09E" wp14:editId="2A8A961F">
            <wp:extent cx="2361732" cy="1218037"/>
            <wp:effectExtent l="0" t="0" r="63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0900" cy="12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r w:rsidR="00FE78B1">
        <w:t>7</w:t>
      </w:r>
      <w:r>
        <w:t xml:space="preserve"> Start “Command Prompt” using the Run command</w:t>
      </w:r>
    </w:p>
    <w:p w:rsidR="00336FA9" w:rsidRDefault="00336FA9" w:rsidP="00321679">
      <w:pPr>
        <w:pStyle w:val="ListNumber"/>
      </w:pPr>
      <w:r>
        <w:t>Locate to the ‘</w:t>
      </w:r>
      <w:proofErr w:type="spellStart"/>
      <w:r>
        <w:t>d</w:t>
      </w:r>
      <w:r w:rsidR="006C3053">
        <w:t>dt</w:t>
      </w:r>
      <w:proofErr w:type="spellEnd"/>
      <w:r>
        <w:t>-</w:t>
      </w:r>
      <w:r w:rsidR="006C3053">
        <w:t>framework</w:t>
      </w:r>
      <w:r>
        <w:t>’ folder: ‘cd path\to\</w:t>
      </w:r>
      <w:proofErr w:type="spellStart"/>
      <w:r>
        <w:t>d</w:t>
      </w:r>
      <w:r w:rsidR="006C3053">
        <w:t>dt</w:t>
      </w:r>
      <w:proofErr w:type="spellEnd"/>
      <w:r>
        <w:t>-</w:t>
      </w:r>
      <w:r w:rsidR="006C3053">
        <w:t>framework</w:t>
      </w:r>
      <w:r>
        <w:t>\folder’;</w:t>
      </w:r>
    </w:p>
    <w:p w:rsidR="00336FA9" w:rsidRDefault="00336FA9" w:rsidP="00336FA9">
      <w:pPr>
        <w:pStyle w:val="Code"/>
      </w:pPr>
      <w:proofErr w:type="gramStart"/>
      <w:r>
        <w:t>cd</w:t>
      </w:r>
      <w:proofErr w:type="gramEnd"/>
      <w:r>
        <w:t xml:space="preserve"> path\to\</w:t>
      </w:r>
      <w:proofErr w:type="spellStart"/>
      <w:r>
        <w:t>d</w:t>
      </w:r>
      <w:r w:rsidR="006C3053">
        <w:t>dt</w:t>
      </w:r>
      <w:proofErr w:type="spellEnd"/>
      <w:r>
        <w:t>-</w:t>
      </w:r>
      <w:r w:rsidR="006C3053">
        <w:t>framework</w:t>
      </w:r>
      <w:r>
        <w:t>\folder</w:t>
      </w:r>
    </w:p>
    <w:p w:rsidR="00336FA9" w:rsidRDefault="00DF2AF9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21ADE9FF" wp14:editId="27F6A119">
            <wp:extent cx="5287917" cy="2626157"/>
            <wp:effectExtent l="0" t="0" r="825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4307" cy="262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r w:rsidR="00FE78B1">
        <w:t>8</w:t>
      </w:r>
      <w:r>
        <w:t xml:space="preserve"> Locate to the ‘</w:t>
      </w:r>
      <w:proofErr w:type="spellStart"/>
      <w:r w:rsidR="006C3053">
        <w:t>ddt</w:t>
      </w:r>
      <w:proofErr w:type="spellEnd"/>
      <w:r w:rsidR="006C3053">
        <w:t>-framework</w:t>
      </w:r>
      <w:r>
        <w:t>’ folder from Command Prompt on Windows OS</w:t>
      </w:r>
    </w:p>
    <w:p w:rsidR="00336FA9" w:rsidRDefault="00336FA9" w:rsidP="00321679">
      <w:pPr>
        <w:pStyle w:val="ListNumber"/>
      </w:pPr>
      <w:r>
        <w:t xml:space="preserve">Run the “gradlew.bat build” command line to build the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library package.</w:t>
      </w:r>
    </w:p>
    <w:p w:rsidR="00336FA9" w:rsidRDefault="00336FA9" w:rsidP="00336FA9">
      <w:pPr>
        <w:pStyle w:val="Code"/>
      </w:pPr>
      <w:proofErr w:type="gramStart"/>
      <w:r>
        <w:t>gradlew.bat</w:t>
      </w:r>
      <w:proofErr w:type="gramEnd"/>
      <w:r>
        <w:t xml:space="preserve"> build</w:t>
      </w:r>
    </w:p>
    <w:p w:rsidR="00336FA9" w:rsidRDefault="00D07CF5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3B8EFE2B" wp14:editId="77B99966">
            <wp:extent cx="5343824" cy="264078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9339" cy="26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r w:rsidR="00FE78B1">
        <w:t>9</w:t>
      </w:r>
      <w:r>
        <w:t xml:space="preserve"> Build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Library package from Command Prompt on Windows OS</w:t>
      </w:r>
    </w:p>
    <w:p w:rsidR="00336FA9" w:rsidRDefault="00336FA9" w:rsidP="002E765F">
      <w:pPr>
        <w:pStyle w:val="NoteStyle"/>
      </w:pPr>
      <w:r>
        <w:t xml:space="preserve">It might take some time for </w:t>
      </w:r>
      <w:proofErr w:type="spellStart"/>
      <w:r>
        <w:t>Gradle</w:t>
      </w:r>
      <w:proofErr w:type="spellEnd"/>
      <w:r>
        <w:t xml:space="preserve"> to download and resolve all library dependences for the first </w:t>
      </w:r>
      <w:r w:rsidR="00D07CF5">
        <w:t xml:space="preserve">build </w:t>
      </w:r>
      <w:r>
        <w:t>time.</w:t>
      </w:r>
    </w:p>
    <w:p w:rsidR="00336FA9" w:rsidRDefault="00336FA9" w:rsidP="00321679">
      <w:pPr>
        <w:pStyle w:val="ListNumber"/>
      </w:pPr>
      <w:r>
        <w:t xml:space="preserve">The JAR </w:t>
      </w:r>
      <w:proofErr w:type="gramStart"/>
      <w:r>
        <w:t>file</w:t>
      </w:r>
      <w:r w:rsidR="00CE0521" w:rsidRPr="00CE0521">
        <w:t>(</w:t>
      </w:r>
      <w:proofErr w:type="gramEnd"/>
      <w:r w:rsidR="00CE0521">
        <w:t>-s</w:t>
      </w:r>
      <w:r w:rsidR="00CE0521" w:rsidRPr="00CE0521">
        <w:t>)</w:t>
      </w:r>
      <w:r>
        <w:t xml:space="preserve"> </w:t>
      </w:r>
      <w:r w:rsidR="00CE0521">
        <w:t>should</w:t>
      </w:r>
      <w:r>
        <w:t xml:space="preserve"> be found in ‘</w:t>
      </w:r>
      <w:r w:rsidRPr="00151631">
        <w:t>build\libs</w:t>
      </w:r>
      <w:r>
        <w:t>’ folder when build task successfully completed.</w:t>
      </w:r>
    </w:p>
    <w:p w:rsidR="00336FA9" w:rsidRDefault="00336FA9" w:rsidP="00336FA9">
      <w:pPr>
        <w:pStyle w:val="WarningStyle"/>
      </w:pPr>
      <w:r w:rsidRPr="001F2AC7">
        <w:lastRenderedPageBreak/>
        <w:t xml:space="preserve">If build process is failed with some error try to use the “gradlew.bat jar” command instead to eliminate the library tests execution. If it does not helps please contact to the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 w:rsidRPr="001F2AC7">
        <w:t xml:space="preserve"> Team.</w:t>
      </w:r>
    </w:p>
    <w:p w:rsidR="00336FA9" w:rsidRDefault="00336FA9" w:rsidP="00336FA9">
      <w:pPr>
        <w:pStyle w:val="Code"/>
      </w:pPr>
      <w:proofErr w:type="gramStart"/>
      <w:r>
        <w:t>gradlew.bat</w:t>
      </w:r>
      <w:proofErr w:type="gramEnd"/>
      <w:r>
        <w:t xml:space="preserve"> jar</w:t>
      </w:r>
    </w:p>
    <w:p w:rsidR="00336FA9" w:rsidRDefault="00D07CF5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263EDFD5" wp14:editId="551DB8EE">
            <wp:extent cx="5415680" cy="2684399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4308" cy="270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r w:rsidR="00FE78B1">
        <w:t>10</w:t>
      </w:r>
      <w:r>
        <w:t xml:space="preserve"> Build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Library package and skip tests from Command Prompt on Windows OS</w:t>
      </w:r>
    </w:p>
    <w:p w:rsidR="00336FA9" w:rsidRDefault="00336FA9" w:rsidP="002E765F">
      <w:pPr>
        <w:pStyle w:val="NoteStyle"/>
      </w:pPr>
      <w:r>
        <w:t>Please see the “</w:t>
      </w:r>
      <w:r w:rsidR="006C3053">
        <w:t>EPM</w:t>
      </w:r>
      <w:r w:rsidRPr="000529BA">
        <w:t>-</w:t>
      </w:r>
      <w:r w:rsidR="006C3053">
        <w:t>SPI</w:t>
      </w:r>
      <w:r>
        <w:t>_</w:t>
      </w:r>
      <w:r w:rsidR="006C3053">
        <w:t>DDT_F</w:t>
      </w:r>
      <w:r w:rsidR="006C3053" w:rsidRPr="0036453A">
        <w:t>ramework</w:t>
      </w:r>
      <w:r>
        <w:t>_Overview</w:t>
      </w:r>
      <w:r w:rsidRPr="000529BA">
        <w:t>.docx</w:t>
      </w:r>
      <w:r>
        <w:t>” document from ‘doc</w:t>
      </w:r>
      <w:r w:rsidR="00D07CF5">
        <w:t>s</w:t>
      </w:r>
      <w:r>
        <w:t xml:space="preserve">’ folder of the </w:t>
      </w:r>
      <w:fldSimple w:instr=" REF _Ref436931171  \* MERGEFORMAT ">
        <w:r>
          <w:t>Package Structure</w:t>
        </w:r>
      </w:fldSimple>
      <w:r>
        <w:t xml:space="preserve"> for more details on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Library build process.</w:t>
      </w:r>
    </w:p>
    <w:p w:rsidR="00336FA9" w:rsidRPr="00221110" w:rsidRDefault="00336FA9" w:rsidP="00336FA9">
      <w:pPr>
        <w:pStyle w:val="Heading2"/>
      </w:pPr>
      <w:bookmarkStart w:id="36" w:name="_Toc428544117"/>
      <w:bookmarkStart w:id="37" w:name="_Ref436936505"/>
      <w:bookmarkStart w:id="38" w:name="_Toc436997833"/>
      <w:bookmarkStart w:id="39" w:name="_Toc453865266"/>
      <w:r>
        <w:t xml:space="preserve">Add </w:t>
      </w:r>
      <w:r w:rsidR="00081CD7">
        <w:t>DDT</w:t>
      </w:r>
      <w:r w:rsidR="00081CD7" w:rsidRPr="0036453A">
        <w:t xml:space="preserve"> </w:t>
      </w:r>
      <w:r w:rsidR="00081CD7">
        <w:t>F</w:t>
      </w:r>
      <w:r w:rsidR="00081CD7" w:rsidRPr="0036453A">
        <w:t>ramework</w:t>
      </w:r>
      <w:r>
        <w:t xml:space="preserve"> library to SoapUI</w:t>
      </w:r>
      <w:bookmarkEnd w:id="36"/>
      <w:bookmarkEnd w:id="37"/>
      <w:bookmarkEnd w:id="38"/>
      <w:bookmarkEnd w:id="39"/>
    </w:p>
    <w:p w:rsidR="00336FA9" w:rsidRDefault="00336FA9" w:rsidP="00336FA9">
      <w:pPr>
        <w:pStyle w:val="BodyText"/>
      </w:pPr>
      <w:r>
        <w:t xml:space="preserve">To make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library available in </w:t>
      </w:r>
      <w:proofErr w:type="spellStart"/>
      <w:r>
        <w:t>SoapUI</w:t>
      </w:r>
      <w:proofErr w:type="spellEnd"/>
      <w:r>
        <w:t xml:space="preserve"> </w:t>
      </w:r>
      <w:r w:rsidR="00F9395E">
        <w:t>please</w:t>
      </w:r>
      <w:r>
        <w:t xml:space="preserve"> copy JAR file with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library to the ‘SOAPUI_HOME/lib’ folder where SOAPUI_HOME is the installation folder of </w:t>
      </w:r>
      <w:proofErr w:type="spellStart"/>
      <w:r>
        <w:t>SoapUI</w:t>
      </w:r>
      <w:proofErr w:type="spellEnd"/>
      <w:r w:rsidR="00F9395E">
        <w:t xml:space="preserve"> application</w:t>
      </w:r>
      <w:r>
        <w:t>.</w:t>
      </w:r>
    </w:p>
    <w:p w:rsidR="0057675F" w:rsidRPr="0057675F" w:rsidRDefault="0057675F" w:rsidP="00336FA9">
      <w:pPr>
        <w:pStyle w:val="BodyText"/>
      </w:pPr>
      <w:r w:rsidRPr="0057675F">
        <w:rPr>
          <w:b/>
        </w:rPr>
        <w:t>Note</w:t>
      </w:r>
      <w:r>
        <w:t xml:space="preserve">: DDT Framework library </w:t>
      </w:r>
      <w:r w:rsidR="00FA6141">
        <w:t xml:space="preserve">JAR file </w:t>
      </w:r>
      <w:r>
        <w:t xml:space="preserve">usually named like </w:t>
      </w:r>
      <w:proofErr w:type="spellStart"/>
      <w:proofErr w:type="gramStart"/>
      <w:r>
        <w:t>ddt</w:t>
      </w:r>
      <w:proofErr w:type="spellEnd"/>
      <w:r>
        <w:t>-</w:t>
      </w:r>
      <w:proofErr w:type="gramEnd"/>
      <w:r>
        <w:t>framework-&lt;version number&gt;.jar</w:t>
      </w:r>
    </w:p>
    <w:p w:rsidR="00336FA9" w:rsidRDefault="00336FA9" w:rsidP="00321679">
      <w:pPr>
        <w:pStyle w:val="ListNumber"/>
        <w:numPr>
          <w:ilvl w:val="0"/>
          <w:numId w:val="19"/>
        </w:numPr>
      </w:pPr>
      <w:r>
        <w:t xml:space="preserve">When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Library build process is successfully complete</w:t>
      </w:r>
      <w:r w:rsidR="00CE0521">
        <w:t>d</w:t>
      </w:r>
      <w:r>
        <w:t xml:space="preserve"> open the ‘</w:t>
      </w:r>
      <w:proofErr w:type="spellStart"/>
      <w:r w:rsidR="006C3053">
        <w:t>ddt</w:t>
      </w:r>
      <w:proofErr w:type="spellEnd"/>
      <w:r w:rsidR="006C3053">
        <w:t>-framework</w:t>
      </w:r>
      <w:r w:rsidRPr="00673C64">
        <w:t>\build\libs</w:t>
      </w:r>
      <w:r>
        <w:t>’ folder;</w:t>
      </w:r>
    </w:p>
    <w:p w:rsidR="00336FA9" w:rsidRDefault="00D07CF5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704C7865" wp14:editId="40B3B726">
            <wp:extent cx="4228185" cy="2697236"/>
            <wp:effectExtent l="0" t="0" r="127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6314" cy="27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r w:rsidR="00FE78B1">
        <w:t>11</w:t>
      </w:r>
      <w:r>
        <w:t xml:space="preserve"> Build folder with </w:t>
      </w:r>
      <w:r w:rsidR="006C3053">
        <w:t>DDT</w:t>
      </w:r>
      <w:r w:rsidR="006C3053" w:rsidRPr="0036453A">
        <w:t xml:space="preserve"> </w:t>
      </w:r>
      <w:r w:rsidR="006C3053">
        <w:t>F</w:t>
      </w:r>
      <w:r w:rsidR="006C3053" w:rsidRPr="0036453A">
        <w:t>ramework</w:t>
      </w:r>
      <w:r>
        <w:t xml:space="preserve"> package</w:t>
      </w:r>
    </w:p>
    <w:p w:rsidR="00336FA9" w:rsidRDefault="00336FA9" w:rsidP="00321679">
      <w:pPr>
        <w:pStyle w:val="ListNumber"/>
      </w:pPr>
      <w:r>
        <w:t>Copy the ‘</w:t>
      </w:r>
      <w:r w:rsidR="00081CD7">
        <w:t>ddt-framework</w:t>
      </w:r>
      <w:r>
        <w:t xml:space="preserve">-1.0.jar’ file to the ‘SOAPUI_HOME/lib’ folder where SOAPUI_HOME is the installation folder of </w:t>
      </w:r>
      <w:proofErr w:type="spellStart"/>
      <w:r>
        <w:t>SoapUI</w:t>
      </w:r>
      <w:proofErr w:type="spellEnd"/>
      <w:r w:rsidR="00CE0521">
        <w:t xml:space="preserve"> application</w:t>
      </w:r>
      <w:r>
        <w:t>.</w:t>
      </w:r>
    </w:p>
    <w:p w:rsidR="00336FA9" w:rsidRDefault="00D07CF5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985FB67" wp14:editId="340A8D03">
            <wp:extent cx="4325305" cy="29949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8014" cy="30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>
          <w:t>1</w:t>
        </w:r>
      </w:fldSimple>
      <w:r w:rsidR="00FE78B1">
        <w:t>2</w:t>
      </w:r>
      <w:r>
        <w:t xml:space="preserve"> </w:t>
      </w:r>
      <w:proofErr w:type="spellStart"/>
      <w:r>
        <w:t>SoapUI</w:t>
      </w:r>
      <w:proofErr w:type="spellEnd"/>
      <w:r>
        <w:t xml:space="preserve"> ‘lib’ folder with </w:t>
      </w:r>
      <w:r w:rsidR="00DB576D">
        <w:t>DDT</w:t>
      </w:r>
      <w:r w:rsidR="00DB576D" w:rsidRPr="0036453A">
        <w:t xml:space="preserve"> </w:t>
      </w:r>
      <w:r w:rsidR="00DB576D">
        <w:t>F</w:t>
      </w:r>
      <w:r w:rsidR="00DB576D" w:rsidRPr="0036453A">
        <w:t>ramework</w:t>
      </w:r>
      <w:r>
        <w:t xml:space="preserve"> Library package</w:t>
      </w:r>
    </w:p>
    <w:p w:rsidR="00336FA9" w:rsidRDefault="00336FA9" w:rsidP="002E765F">
      <w:pPr>
        <w:pStyle w:val="NoteStyle"/>
      </w:pPr>
      <w:r>
        <w:t>Please see the “</w:t>
      </w:r>
      <w:r w:rsidR="00081CD7">
        <w:t>EPM</w:t>
      </w:r>
      <w:r w:rsidR="00081CD7" w:rsidRPr="000529BA">
        <w:t>-</w:t>
      </w:r>
      <w:r w:rsidR="00081CD7">
        <w:t>SPI_DDT_F</w:t>
      </w:r>
      <w:r w:rsidR="00081CD7" w:rsidRPr="0036453A">
        <w:t>ramework</w:t>
      </w:r>
      <w:r w:rsidR="00081CD7">
        <w:t>_Overview</w:t>
      </w:r>
      <w:r w:rsidR="00081CD7" w:rsidRPr="000529BA">
        <w:t>.docx</w:t>
      </w:r>
      <w:r>
        <w:t>” document from ‘doc</w:t>
      </w:r>
      <w:r w:rsidR="00D07CF5">
        <w:t>s</w:t>
      </w:r>
      <w:r>
        <w:t xml:space="preserve">’ folder of the </w:t>
      </w:r>
      <w:fldSimple w:instr=" REF _Ref436931171  \* MERGEFORMAT ">
        <w:r>
          <w:t>Package Structure</w:t>
        </w:r>
      </w:fldSimple>
      <w:r>
        <w:t xml:space="preserve"> for more details on integration of </w:t>
      </w:r>
      <w:r w:rsidR="00081CD7">
        <w:t>DDT</w:t>
      </w:r>
      <w:r w:rsidR="00081CD7" w:rsidRPr="0036453A">
        <w:t xml:space="preserve"> </w:t>
      </w:r>
      <w:r w:rsidR="00081CD7">
        <w:t>F</w:t>
      </w:r>
      <w:r w:rsidR="00081CD7" w:rsidRPr="0036453A">
        <w:t>ramework</w:t>
      </w:r>
      <w:r>
        <w:t xml:space="preserve"> </w:t>
      </w:r>
      <w:r w:rsidR="00081CD7">
        <w:t xml:space="preserve">Library </w:t>
      </w:r>
      <w:r>
        <w:t xml:space="preserve">to </w:t>
      </w:r>
      <w:proofErr w:type="spellStart"/>
      <w:r>
        <w:t>SoapUI</w:t>
      </w:r>
      <w:proofErr w:type="spellEnd"/>
      <w:r>
        <w:t xml:space="preserve"> project.</w:t>
      </w:r>
    </w:p>
    <w:p w:rsidR="00336FA9" w:rsidRPr="00221110" w:rsidRDefault="00336FA9" w:rsidP="00336FA9">
      <w:pPr>
        <w:pStyle w:val="Heading2"/>
      </w:pPr>
      <w:bookmarkStart w:id="40" w:name="_Ref441436652"/>
      <w:bookmarkStart w:id="41" w:name="_Ref441436669"/>
      <w:bookmarkStart w:id="42" w:name="_Toc453865267"/>
      <w:r>
        <w:t xml:space="preserve">Add </w:t>
      </w:r>
      <w:r w:rsidR="00081CD7">
        <w:t>DDT</w:t>
      </w:r>
      <w:r w:rsidR="00081CD7" w:rsidRPr="0036453A">
        <w:t xml:space="preserve"> </w:t>
      </w:r>
      <w:r w:rsidR="00081CD7">
        <w:t>F</w:t>
      </w:r>
      <w:r w:rsidR="00081CD7" w:rsidRPr="0036453A">
        <w:t>ramework</w:t>
      </w:r>
      <w:r>
        <w:t xml:space="preserve"> Plugin to SoapUI</w:t>
      </w:r>
      <w:bookmarkEnd w:id="40"/>
      <w:bookmarkEnd w:id="41"/>
      <w:bookmarkEnd w:id="42"/>
    </w:p>
    <w:p w:rsidR="00336FA9" w:rsidRDefault="00336FA9" w:rsidP="00336FA9">
      <w:pPr>
        <w:pStyle w:val="BodyText"/>
      </w:pPr>
      <w:r>
        <w:t xml:space="preserve">To make </w:t>
      </w:r>
      <w:r w:rsidR="00081CD7">
        <w:t>DDT</w:t>
      </w:r>
      <w:r w:rsidR="00081CD7" w:rsidRPr="0036453A">
        <w:t xml:space="preserve"> </w:t>
      </w:r>
      <w:r w:rsidR="00081CD7">
        <w:t>F</w:t>
      </w:r>
      <w:r w:rsidR="00081CD7" w:rsidRPr="0036453A">
        <w:t>ramework</w:t>
      </w:r>
      <w:r>
        <w:t xml:space="preserve"> plugin available in </w:t>
      </w:r>
      <w:proofErr w:type="spellStart"/>
      <w:r>
        <w:t>SoapU</w:t>
      </w:r>
      <w:r w:rsidR="00F9395E">
        <w:t>I</w:t>
      </w:r>
      <w:proofErr w:type="spellEnd"/>
      <w:r>
        <w:t xml:space="preserve"> </w:t>
      </w:r>
      <w:r w:rsidR="00F9395E">
        <w:t>please</w:t>
      </w:r>
      <w:r>
        <w:t xml:space="preserve"> copy JAR file with </w:t>
      </w:r>
      <w:r w:rsidR="00081CD7">
        <w:t>DDT</w:t>
      </w:r>
      <w:r w:rsidR="00081CD7" w:rsidRPr="0036453A">
        <w:t xml:space="preserve"> </w:t>
      </w:r>
      <w:r w:rsidR="00081CD7">
        <w:t>F</w:t>
      </w:r>
      <w:r w:rsidR="00081CD7" w:rsidRPr="0036453A">
        <w:t>ramework</w:t>
      </w:r>
      <w:r>
        <w:t xml:space="preserve"> Plugin to the ‘SOAPUI_HOME/bin/plugins’ folder where SOAPUI_HOME is the installation folder of </w:t>
      </w:r>
      <w:proofErr w:type="spellStart"/>
      <w:r>
        <w:t>SoapUI</w:t>
      </w:r>
      <w:proofErr w:type="spellEnd"/>
      <w:r w:rsidR="00F9395E">
        <w:t xml:space="preserve"> application</w:t>
      </w:r>
      <w:r>
        <w:t>.</w:t>
      </w:r>
    </w:p>
    <w:p w:rsidR="0057675F" w:rsidRDefault="0057675F" w:rsidP="00336FA9">
      <w:pPr>
        <w:pStyle w:val="BodyText"/>
      </w:pPr>
      <w:r>
        <w:t xml:space="preserve">Note: DDT Framework plugin </w:t>
      </w:r>
      <w:r w:rsidR="00015983">
        <w:t xml:space="preserve">JAR file </w:t>
      </w:r>
      <w:r>
        <w:t xml:space="preserve">usually named like </w:t>
      </w:r>
      <w:proofErr w:type="spellStart"/>
      <w:proofErr w:type="gramStart"/>
      <w:r>
        <w:t>ddt</w:t>
      </w:r>
      <w:proofErr w:type="spellEnd"/>
      <w:r>
        <w:t>-</w:t>
      </w:r>
      <w:proofErr w:type="gramEnd"/>
      <w:r>
        <w:t>framework-plugin-&lt;version number&gt;.jar</w:t>
      </w:r>
    </w:p>
    <w:p w:rsidR="00336FA9" w:rsidRDefault="00336FA9" w:rsidP="00321679">
      <w:pPr>
        <w:pStyle w:val="ListNumber"/>
        <w:numPr>
          <w:ilvl w:val="0"/>
          <w:numId w:val="20"/>
        </w:numPr>
      </w:pPr>
      <w:r>
        <w:t xml:space="preserve">When </w:t>
      </w:r>
      <w:r w:rsidR="00081CD7">
        <w:t>DDT</w:t>
      </w:r>
      <w:r w:rsidR="00081CD7" w:rsidRPr="0036453A">
        <w:t xml:space="preserve"> </w:t>
      </w:r>
      <w:r w:rsidR="00081CD7">
        <w:t>F</w:t>
      </w:r>
      <w:r w:rsidR="00081CD7" w:rsidRPr="0036453A">
        <w:t>ramework</w:t>
      </w:r>
      <w:r>
        <w:t xml:space="preserve"> build process is successfully complete</w:t>
      </w:r>
      <w:r w:rsidR="00A97F9D">
        <w:t>d</w:t>
      </w:r>
      <w:r>
        <w:t xml:space="preserve"> open the ‘</w:t>
      </w:r>
      <w:proofErr w:type="spellStart"/>
      <w:r w:rsidRPr="00673C64">
        <w:t>d</w:t>
      </w:r>
      <w:r w:rsidR="00081CD7">
        <w:t>dt</w:t>
      </w:r>
      <w:proofErr w:type="spellEnd"/>
      <w:r w:rsidRPr="00673C64">
        <w:t>-</w:t>
      </w:r>
      <w:r w:rsidR="00081CD7">
        <w:t>framework</w:t>
      </w:r>
      <w:r w:rsidRPr="00673C64">
        <w:t>\build\libs</w:t>
      </w:r>
      <w:r>
        <w:t>’ folder;</w:t>
      </w:r>
    </w:p>
    <w:p w:rsidR="00336FA9" w:rsidRDefault="00790529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13D089D4" wp14:editId="42444668">
            <wp:extent cx="4535424" cy="2889352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5714" cy="289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="00FE78B1">
        <w:rPr>
          <w:noProof/>
        </w:rPr>
        <w:t>3</w:t>
      </w:r>
      <w:r>
        <w:t xml:space="preserve"> Build folder with </w:t>
      </w:r>
      <w:r w:rsidR="00081CD7">
        <w:t>DDT</w:t>
      </w:r>
      <w:r w:rsidR="00081CD7" w:rsidRPr="0036453A">
        <w:t xml:space="preserve"> </w:t>
      </w:r>
      <w:r w:rsidR="00081CD7">
        <w:t>F</w:t>
      </w:r>
      <w:r w:rsidR="00081CD7" w:rsidRPr="0036453A">
        <w:t>ramework</w:t>
      </w:r>
    </w:p>
    <w:p w:rsidR="00336FA9" w:rsidRDefault="00336FA9" w:rsidP="00321679">
      <w:pPr>
        <w:pStyle w:val="ListNumber"/>
      </w:pPr>
      <w:r>
        <w:t>Copy the ‘</w:t>
      </w:r>
      <w:r w:rsidR="00081CD7" w:rsidRPr="00673C64">
        <w:t>d</w:t>
      </w:r>
      <w:r w:rsidR="00081CD7">
        <w:t>dt</w:t>
      </w:r>
      <w:r w:rsidR="00081CD7" w:rsidRPr="00673C64">
        <w:t>-</w:t>
      </w:r>
      <w:r w:rsidR="00081CD7">
        <w:t>framework</w:t>
      </w:r>
      <w:r>
        <w:t xml:space="preserve">-plugin-1.0.jar’ file to the ‘SOAPUI_HOME/bin/plugins’ folder where SOAPUI_HOME is the installation folder of </w:t>
      </w:r>
      <w:proofErr w:type="spellStart"/>
      <w:r>
        <w:t>SoapUI</w:t>
      </w:r>
      <w:proofErr w:type="spellEnd"/>
      <w:r w:rsidR="00A97F9D">
        <w:t xml:space="preserve"> application</w:t>
      </w:r>
      <w:r>
        <w:t xml:space="preserve">. If the ‘plugins’ folder </w:t>
      </w:r>
      <w:r w:rsidR="00A97F9D">
        <w:t>doe</w:t>
      </w:r>
      <w:r>
        <w:t>s not exist under the ‘SOAPUI_HOME/bin’ please create it.</w:t>
      </w:r>
    </w:p>
    <w:p w:rsidR="00336FA9" w:rsidRDefault="00790529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4DED0E" wp14:editId="588C13CB">
            <wp:extent cx="4656610" cy="291579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839" cy="29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="00FE78B1">
        <w:rPr>
          <w:noProof/>
        </w:rPr>
        <w:t>4</w:t>
      </w:r>
      <w:r>
        <w:t xml:space="preserve"> </w:t>
      </w:r>
      <w:proofErr w:type="spellStart"/>
      <w:r>
        <w:t>SoapUI</w:t>
      </w:r>
      <w:proofErr w:type="spellEnd"/>
      <w:r>
        <w:t xml:space="preserve"> ‘plugins’ folder with </w:t>
      </w:r>
      <w:r w:rsidR="00081CD7">
        <w:t>DDT</w:t>
      </w:r>
      <w:r w:rsidR="00081CD7" w:rsidRPr="0036453A">
        <w:t xml:space="preserve"> </w:t>
      </w:r>
      <w:r w:rsidR="00081CD7">
        <w:t>F</w:t>
      </w:r>
      <w:r w:rsidR="00081CD7" w:rsidRPr="0036453A">
        <w:t>ramework</w:t>
      </w:r>
      <w:r>
        <w:t xml:space="preserve"> Plugin</w:t>
      </w:r>
    </w:p>
    <w:p w:rsidR="00336FA9" w:rsidRDefault="00336FA9" w:rsidP="002E765F">
      <w:pPr>
        <w:pStyle w:val="NoteStyle"/>
      </w:pPr>
      <w:r>
        <w:t>Please see the “</w:t>
      </w:r>
      <w:r w:rsidR="00081CD7">
        <w:t>EPM</w:t>
      </w:r>
      <w:r w:rsidR="00081CD7" w:rsidRPr="000529BA">
        <w:t>-</w:t>
      </w:r>
      <w:r w:rsidR="00081CD7">
        <w:t>SPI_DDT_F</w:t>
      </w:r>
      <w:r w:rsidR="00081CD7" w:rsidRPr="0036453A">
        <w:t>ramework</w:t>
      </w:r>
      <w:r w:rsidR="00081CD7">
        <w:t>_Overview</w:t>
      </w:r>
      <w:r w:rsidR="00081CD7" w:rsidRPr="000529BA">
        <w:t>.docx</w:t>
      </w:r>
      <w:r>
        <w:t xml:space="preserve">” document from ‘doc’ folder of the </w:t>
      </w:r>
      <w:fldSimple w:instr=" REF _Ref436931171  \* MERGEFORMAT ">
        <w:r>
          <w:t>Package Structure</w:t>
        </w:r>
      </w:fldSimple>
      <w:r>
        <w:t xml:space="preserve"> for more details on integration of </w:t>
      </w:r>
      <w:r w:rsidR="00081CD7">
        <w:t>DDT</w:t>
      </w:r>
      <w:r w:rsidR="00081CD7" w:rsidRPr="0036453A">
        <w:t xml:space="preserve"> </w:t>
      </w:r>
      <w:r w:rsidR="00081CD7">
        <w:t>F</w:t>
      </w:r>
      <w:r w:rsidR="00081CD7" w:rsidRPr="0036453A">
        <w:t>ramework</w:t>
      </w:r>
      <w:r>
        <w:t xml:space="preserve"> Plugin to </w:t>
      </w:r>
      <w:proofErr w:type="spellStart"/>
      <w:r>
        <w:t>SoapUI</w:t>
      </w:r>
      <w:proofErr w:type="spellEnd"/>
      <w:r>
        <w:t xml:space="preserve"> project.</w:t>
      </w:r>
    </w:p>
    <w:p w:rsidR="00336FA9" w:rsidRPr="008E2573" w:rsidRDefault="00336FA9" w:rsidP="00336FA9">
      <w:pPr>
        <w:pStyle w:val="Heading1"/>
      </w:pPr>
      <w:bookmarkStart w:id="43" w:name="_Toc428544121"/>
      <w:bookmarkStart w:id="44" w:name="_Toc436997834"/>
      <w:bookmarkStart w:id="45" w:name="_Toc453865268"/>
      <w:r>
        <w:t>SoapUI Project</w:t>
      </w:r>
      <w:bookmarkEnd w:id="43"/>
      <w:bookmarkEnd w:id="44"/>
      <w:bookmarkEnd w:id="45"/>
    </w:p>
    <w:p w:rsidR="00336FA9" w:rsidRDefault="00336FA9" w:rsidP="00336FA9">
      <w:pPr>
        <w:pStyle w:val="BodyText"/>
      </w:pPr>
      <w:proofErr w:type="spellStart"/>
      <w:r>
        <w:t>SoapUI</w:t>
      </w:r>
      <w:proofErr w:type="spellEnd"/>
      <w:r>
        <w:t xml:space="preserve"> is the main tool for adding, configur</w:t>
      </w:r>
      <w:r w:rsidR="00B26885">
        <w:t>ing</w:t>
      </w:r>
      <w:r>
        <w:t xml:space="preserve"> and executi</w:t>
      </w:r>
      <w:r w:rsidR="00B26885">
        <w:t>ng</w:t>
      </w:r>
      <w:r>
        <w:t xml:space="preserve"> of test cases.</w:t>
      </w:r>
    </w:p>
    <w:p w:rsidR="00336FA9" w:rsidRDefault="00336FA9" w:rsidP="00336FA9">
      <w:pPr>
        <w:pStyle w:val="BodyText"/>
      </w:pPr>
      <w:r>
        <w:t xml:space="preserve">Soap UI project contains set of test cases for regression testing. </w:t>
      </w:r>
      <w:r w:rsidR="00B26885">
        <w:t xml:space="preserve">There is being </w:t>
      </w:r>
      <w:r>
        <w:t>configure</w:t>
      </w:r>
      <w:r w:rsidR="00B26885">
        <w:t>d</w:t>
      </w:r>
      <w:r>
        <w:t xml:space="preserve"> path to test data files, endpoints, REST Requests, Groovy Scripts and Assertion Scripts with </w:t>
      </w:r>
      <w:r w:rsidR="00081CD7">
        <w:t>DDT</w:t>
      </w:r>
      <w:r w:rsidR="00081CD7" w:rsidRPr="0036453A">
        <w:t xml:space="preserve"> </w:t>
      </w:r>
      <w:r w:rsidR="00081CD7">
        <w:t>F</w:t>
      </w:r>
      <w:r w:rsidR="00081CD7" w:rsidRPr="0036453A">
        <w:t>ramework</w:t>
      </w:r>
      <w:r>
        <w:t xml:space="preserve"> Library methods calls, and Manual Steps if it is require</w:t>
      </w:r>
      <w:r w:rsidR="00B26885">
        <w:t>d</w:t>
      </w:r>
      <w:r>
        <w:t>.</w:t>
      </w:r>
    </w:p>
    <w:p w:rsidR="00E159DE" w:rsidRPr="00AC7091" w:rsidRDefault="00E159DE" w:rsidP="00AC7091">
      <w:pPr>
        <w:pStyle w:val="BodyText"/>
      </w:pPr>
      <w:r w:rsidRPr="00AC7091">
        <w:t xml:space="preserve">The DEMO of </w:t>
      </w:r>
      <w:proofErr w:type="spellStart"/>
      <w:r w:rsidRPr="00AC7091">
        <w:t>SoapUI</w:t>
      </w:r>
      <w:proofErr w:type="spellEnd"/>
      <w:r w:rsidRPr="00AC7091">
        <w:t xml:space="preserve"> project is available on GIT repository </w:t>
      </w:r>
      <w:hyperlink r:id="rId34" w:history="1">
        <w:r w:rsidR="00AC7091" w:rsidRPr="00465D2B">
          <w:rPr>
            <w:rStyle w:val="Hyperlink"/>
          </w:rPr>
          <w:t>https://gitbud.epam.com/aleksei_galkin/ddt-framework/tree/master/</w:t>
        </w:r>
      </w:hyperlink>
      <w:r w:rsidR="00AC7091">
        <w:t xml:space="preserve"> </w:t>
      </w:r>
      <w:r w:rsidRPr="00AC7091">
        <w:t xml:space="preserve">in following </w:t>
      </w:r>
      <w:proofErr w:type="gramStart"/>
      <w:r w:rsidRPr="00AC7091">
        <w:t>folder  ‘</w:t>
      </w:r>
      <w:proofErr w:type="gramEnd"/>
      <w:r w:rsidRPr="00AC7091">
        <w:t>\docs\examples\demo’</w:t>
      </w:r>
    </w:p>
    <w:p w:rsidR="00336FA9" w:rsidRDefault="00336FA9" w:rsidP="00AC7091">
      <w:pPr>
        <w:pStyle w:val="BodyText"/>
      </w:pPr>
      <w:r w:rsidRPr="00AC7091">
        <w:t xml:space="preserve">The </w:t>
      </w:r>
      <w:r w:rsidR="00A97F9D" w:rsidRPr="00AC7091">
        <w:t>template</w:t>
      </w:r>
      <w:r w:rsidRPr="00AC7091">
        <w:t xml:space="preserve"> of </w:t>
      </w:r>
      <w:proofErr w:type="spellStart"/>
      <w:r w:rsidRPr="00AC7091">
        <w:t>SoapUI</w:t>
      </w:r>
      <w:proofErr w:type="spellEnd"/>
      <w:r w:rsidRPr="00AC7091">
        <w:t xml:space="preserve"> project is available on GIT repository </w:t>
      </w:r>
      <w:hyperlink r:id="rId35" w:history="1">
        <w:r w:rsidR="00AC7091" w:rsidRPr="00465D2B">
          <w:rPr>
            <w:rStyle w:val="Hyperlink"/>
          </w:rPr>
          <w:t>https://gitbud.epam.com/aleksei_galkin/ddt-framework/tree/master/</w:t>
        </w:r>
      </w:hyperlink>
      <w:r w:rsidR="00AC7091">
        <w:t xml:space="preserve"> </w:t>
      </w:r>
      <w:r w:rsidRPr="00AC7091">
        <w:t xml:space="preserve">in following </w:t>
      </w:r>
      <w:proofErr w:type="gramStart"/>
      <w:r w:rsidRPr="00AC7091">
        <w:t>folder</w:t>
      </w:r>
      <w:r w:rsidR="00E159DE" w:rsidRPr="00AC7091">
        <w:t xml:space="preserve"> </w:t>
      </w:r>
      <w:r w:rsidRPr="00AC7091">
        <w:t xml:space="preserve"> ‘</w:t>
      </w:r>
      <w:proofErr w:type="gramEnd"/>
      <w:r w:rsidRPr="00AC7091">
        <w:t>\</w:t>
      </w:r>
      <w:r w:rsidR="00081CD7" w:rsidRPr="00081CD7">
        <w:t>docs\examples</w:t>
      </w:r>
      <w:r w:rsidR="00B64735" w:rsidRPr="00891F36">
        <w:t>\soap-</w:t>
      </w:r>
      <w:proofErr w:type="spellStart"/>
      <w:r w:rsidR="00B64735" w:rsidRPr="00891F36">
        <w:t>ui</w:t>
      </w:r>
      <w:proofErr w:type="spellEnd"/>
      <w:r w:rsidR="00B64735" w:rsidRPr="00891F36">
        <w:t>-tests</w:t>
      </w:r>
      <w:r>
        <w:t>’.</w:t>
      </w:r>
    </w:p>
    <w:p w:rsidR="00336FA9" w:rsidRDefault="00336FA9" w:rsidP="00336FA9">
      <w:pPr>
        <w:pStyle w:val="Heading2"/>
      </w:pPr>
      <w:bookmarkStart w:id="46" w:name="_Toc428543903"/>
      <w:bookmarkStart w:id="47" w:name="_Toc436997835"/>
      <w:bookmarkStart w:id="48" w:name="_Toc453865269"/>
      <w:proofErr w:type="gramStart"/>
      <w:r>
        <w:t>Dow</w:t>
      </w:r>
      <w:r w:rsidR="00C82D5B">
        <w:t>N</w:t>
      </w:r>
      <w:r>
        <w:t xml:space="preserve">load </w:t>
      </w:r>
      <w:r w:rsidR="00D6742D">
        <w:t xml:space="preserve"> </w:t>
      </w:r>
      <w:r>
        <w:t>SoapUI</w:t>
      </w:r>
      <w:proofErr w:type="gramEnd"/>
      <w:r>
        <w:t xml:space="preserve"> Project</w:t>
      </w:r>
      <w:bookmarkEnd w:id="46"/>
      <w:bookmarkEnd w:id="47"/>
      <w:bookmarkEnd w:id="48"/>
    </w:p>
    <w:p w:rsidR="00321679" w:rsidRDefault="00321679" w:rsidP="00336FA9">
      <w:pPr>
        <w:pStyle w:val="WarningStyle"/>
      </w:pPr>
      <w:r>
        <w:t xml:space="preserve">Please make sure you use </w:t>
      </w:r>
      <w:r w:rsidR="00C82D5B">
        <w:t>the latest</w:t>
      </w:r>
      <w:r>
        <w:t xml:space="preserve"> version of </w:t>
      </w:r>
      <w:r w:rsidR="00C82D5B">
        <w:t xml:space="preserve">(template) </w:t>
      </w:r>
      <w:proofErr w:type="spellStart"/>
      <w:r>
        <w:t>SoapUI</w:t>
      </w:r>
      <w:proofErr w:type="spellEnd"/>
      <w:r>
        <w:t xml:space="preserve"> project from appropriate </w:t>
      </w:r>
      <w:proofErr w:type="spellStart"/>
      <w:r>
        <w:t>git</w:t>
      </w:r>
      <w:proofErr w:type="spellEnd"/>
      <w:r>
        <w:t xml:space="preserve"> branch. Please contact the </w:t>
      </w:r>
      <w:r w:rsidR="00081CD7">
        <w:t>DDT</w:t>
      </w:r>
      <w:r w:rsidR="00081CD7" w:rsidRPr="0036453A">
        <w:t xml:space="preserve"> </w:t>
      </w:r>
      <w:r w:rsidR="00081CD7">
        <w:t>F</w:t>
      </w:r>
      <w:r w:rsidR="00081CD7" w:rsidRPr="0036453A">
        <w:t>ramework</w:t>
      </w:r>
      <w:r>
        <w:t xml:space="preserve"> team to get the correct </w:t>
      </w:r>
      <w:proofErr w:type="spellStart"/>
      <w:r>
        <w:t>git</w:t>
      </w:r>
      <w:proofErr w:type="spellEnd"/>
      <w:r>
        <w:t xml:space="preserve"> branch name</w:t>
      </w:r>
      <w:r w:rsidRPr="001F2AC7">
        <w:t>.</w:t>
      </w:r>
    </w:p>
    <w:p w:rsidR="00B26885" w:rsidRDefault="00B26885" w:rsidP="00B26885">
      <w:pPr>
        <w:pStyle w:val="WarningStyle"/>
        <w:numPr>
          <w:ilvl w:val="0"/>
          <w:numId w:val="0"/>
        </w:numPr>
        <w:ind w:left="907"/>
      </w:pPr>
    </w:p>
    <w:p w:rsidR="00FF6C62" w:rsidRDefault="00FF6C62" w:rsidP="00336FA9">
      <w:pPr>
        <w:pStyle w:val="BodyText"/>
      </w:pPr>
      <w:r>
        <w:t>The Demo-</w:t>
      </w:r>
      <w:r w:rsidRPr="00B26885">
        <w:t xml:space="preserve">DDTF-soapui-project.xml </w:t>
      </w:r>
      <w:r>
        <w:t xml:space="preserve">of </w:t>
      </w:r>
      <w:proofErr w:type="spellStart"/>
      <w:r>
        <w:t>SoapUI</w:t>
      </w:r>
      <w:proofErr w:type="spellEnd"/>
      <w:r>
        <w:t xml:space="preserve"> project is available on GIT repository </w:t>
      </w:r>
      <w:hyperlink r:id="rId36" w:history="1">
        <w:r w:rsidRPr="00465D2B">
          <w:rPr>
            <w:rStyle w:val="Hyperlink"/>
          </w:rPr>
          <w:t>https://gitbud.epam.com/aleksei_galkin/ddt-framework.git</w:t>
        </w:r>
      </w:hyperlink>
      <w:r>
        <w:t xml:space="preserve"> in following folder: ‘</w:t>
      </w:r>
      <w:r w:rsidRPr="00C94F42">
        <w:t>\</w:t>
      </w:r>
      <w:r w:rsidRPr="00081CD7">
        <w:t>docs\examples</w:t>
      </w:r>
      <w:r w:rsidRPr="00891F36">
        <w:t>\</w:t>
      </w:r>
      <w:r>
        <w:t>demo’</w:t>
      </w:r>
    </w:p>
    <w:p w:rsidR="00336FA9" w:rsidRDefault="00336FA9" w:rsidP="00336FA9">
      <w:pPr>
        <w:pStyle w:val="BodyText"/>
      </w:pPr>
      <w:r>
        <w:t xml:space="preserve">The </w:t>
      </w:r>
      <w:r w:rsidR="00EE5B05">
        <w:t>template</w:t>
      </w:r>
      <w:r>
        <w:t xml:space="preserve"> </w:t>
      </w:r>
      <w:r w:rsidR="00B26885" w:rsidRPr="00B26885">
        <w:t xml:space="preserve">DDT-Framework-soapui-project.xml </w:t>
      </w:r>
      <w:r>
        <w:t xml:space="preserve">of </w:t>
      </w:r>
      <w:proofErr w:type="spellStart"/>
      <w:r>
        <w:t>SoapUI</w:t>
      </w:r>
      <w:proofErr w:type="spellEnd"/>
      <w:r>
        <w:t xml:space="preserve"> project is available on GIT repository </w:t>
      </w:r>
      <w:hyperlink r:id="rId37" w:history="1">
        <w:r w:rsidR="00E159DE" w:rsidRPr="00465D2B">
          <w:rPr>
            <w:rStyle w:val="Hyperlink"/>
          </w:rPr>
          <w:t>https://gitbud.epam.com/aleksei_galkin/ddt-framework.git</w:t>
        </w:r>
      </w:hyperlink>
      <w:r>
        <w:t xml:space="preserve"> in following folder: ‘</w:t>
      </w:r>
      <w:r w:rsidRPr="00C94F42">
        <w:t>\</w:t>
      </w:r>
      <w:r w:rsidR="00B64735" w:rsidRPr="00081CD7">
        <w:t>docs\examples</w:t>
      </w:r>
      <w:r w:rsidR="00B64735" w:rsidRPr="00891F36">
        <w:t>\soap-</w:t>
      </w:r>
      <w:proofErr w:type="spellStart"/>
      <w:r w:rsidR="00B64735" w:rsidRPr="00891F36">
        <w:t>ui</w:t>
      </w:r>
      <w:proofErr w:type="spellEnd"/>
      <w:r w:rsidR="00B64735" w:rsidRPr="00891F36">
        <w:t>-tests</w:t>
      </w:r>
      <w:r>
        <w:t>’.</w:t>
      </w:r>
    </w:p>
    <w:p w:rsidR="00336FA9" w:rsidRDefault="00336FA9" w:rsidP="00336FA9">
      <w:pPr>
        <w:pStyle w:val="BodyText"/>
      </w:pPr>
      <w:r>
        <w:t>It is possible to use the ‘</w:t>
      </w:r>
      <w:proofErr w:type="spellStart"/>
      <w:r>
        <w:t>git</w:t>
      </w:r>
      <w:proofErr w:type="spellEnd"/>
      <w:r>
        <w:t xml:space="preserve">’ tool to download </w:t>
      </w:r>
      <w:proofErr w:type="spellStart"/>
      <w:r>
        <w:t>SoapUI</w:t>
      </w:r>
      <w:proofErr w:type="spellEnd"/>
      <w:r>
        <w:t xml:space="preserve"> project, or download the zip archive directly from the EPAM GITLAB site </w:t>
      </w:r>
      <w:hyperlink r:id="rId38" w:history="1">
        <w:r w:rsidR="00B64735">
          <w:rPr>
            <w:rStyle w:val="Hyperlink"/>
          </w:rPr>
          <w:t>https://gitbud.epam.com/aleksei_galkin/ddt-framework/tree/master/docs/examples/soap-ui-tests</w:t>
        </w:r>
      </w:hyperlink>
      <w:r w:rsidR="00333F5A">
        <w:rPr>
          <w:rStyle w:val="Hyperlink"/>
        </w:rPr>
        <w:t xml:space="preserve"> </w:t>
      </w:r>
      <w:r w:rsidR="00333F5A">
        <w:t xml:space="preserve"> (please use </w:t>
      </w:r>
      <w:hyperlink r:id="rId39" w:history="1">
        <w:r w:rsidR="00333F5A" w:rsidRPr="00465D2B">
          <w:rPr>
            <w:rStyle w:val="Hyperlink"/>
          </w:rPr>
          <w:t>https://gitbud.epam.com/aleksei_galkin/ddt-framework/tree/master/docs/examples/demo</w:t>
        </w:r>
      </w:hyperlink>
      <w:r w:rsidR="00333F5A">
        <w:t xml:space="preserve"> to get DEMO):</w:t>
      </w:r>
    </w:p>
    <w:p w:rsidR="00336FA9" w:rsidRDefault="00336FA9" w:rsidP="00321679">
      <w:pPr>
        <w:pStyle w:val="ListNumber"/>
        <w:numPr>
          <w:ilvl w:val="0"/>
          <w:numId w:val="21"/>
        </w:numPr>
      </w:pPr>
      <w:r>
        <w:t xml:space="preserve">Click on the “Download zip” button to download the latest version of </w:t>
      </w:r>
      <w:r w:rsidR="00F84E65">
        <w:t>(template</w:t>
      </w:r>
      <w:r w:rsidR="00DD7820" w:rsidRPr="00DD7820">
        <w:t xml:space="preserve"> </w:t>
      </w:r>
      <w:r w:rsidR="00DD7820">
        <w:t>or demo</w:t>
      </w:r>
      <w:r w:rsidR="00F84E65">
        <w:t xml:space="preserve">) </w:t>
      </w:r>
      <w:proofErr w:type="spellStart"/>
      <w:r>
        <w:t>SoapUI</w:t>
      </w:r>
      <w:proofErr w:type="spellEnd"/>
      <w:r>
        <w:t xml:space="preserve"> project and test data:</w:t>
      </w:r>
    </w:p>
    <w:p w:rsidR="00336FA9" w:rsidRDefault="00D7493C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0E02732" wp14:editId="024C517B">
            <wp:extent cx="5941695" cy="168021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g_fig14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="00FE78B1">
        <w:rPr>
          <w:noProof/>
        </w:rPr>
        <w:t>5</w:t>
      </w:r>
      <w:r>
        <w:t xml:space="preserve"> Download zip archive with </w:t>
      </w:r>
      <w:proofErr w:type="spellStart"/>
      <w:r>
        <w:t>SoapUI</w:t>
      </w:r>
      <w:proofErr w:type="spellEnd"/>
      <w:r>
        <w:t xml:space="preserve"> project from the EPAM GITLAB site</w:t>
      </w:r>
    </w:p>
    <w:p w:rsidR="00336FA9" w:rsidRDefault="00336FA9" w:rsidP="00321679">
      <w:pPr>
        <w:pStyle w:val="ListNumber"/>
        <w:numPr>
          <w:ilvl w:val="0"/>
          <w:numId w:val="14"/>
        </w:numPr>
      </w:pPr>
      <w:r>
        <w:t>Extract downloaded zip archive.</w:t>
      </w:r>
    </w:p>
    <w:p w:rsidR="00336FA9" w:rsidRPr="00DF7366" w:rsidRDefault="00336FA9" w:rsidP="00336FA9">
      <w:pPr>
        <w:pStyle w:val="Captionstyle"/>
        <w:jc w:val="center"/>
      </w:pPr>
    </w:p>
    <w:p w:rsidR="00336FA9" w:rsidRPr="00221110" w:rsidRDefault="00336FA9" w:rsidP="00336FA9">
      <w:pPr>
        <w:pStyle w:val="Heading2"/>
      </w:pPr>
      <w:bookmarkStart w:id="49" w:name="_Toc425956194"/>
      <w:bookmarkStart w:id="50" w:name="_Ref427237907"/>
      <w:bookmarkStart w:id="51" w:name="_Toc428543904"/>
      <w:bookmarkStart w:id="52" w:name="_Ref436936578"/>
      <w:bookmarkStart w:id="53" w:name="_Toc436997837"/>
      <w:bookmarkStart w:id="54" w:name="_Toc453865271"/>
      <w:r>
        <w:t>Configure SoapUI Project</w:t>
      </w:r>
      <w:r w:rsidRPr="00FB6126">
        <w:t xml:space="preserve"> </w:t>
      </w:r>
      <w:r>
        <w:t>for Testing Environment</w:t>
      </w:r>
      <w:bookmarkEnd w:id="49"/>
      <w:bookmarkEnd w:id="50"/>
      <w:bookmarkEnd w:id="51"/>
      <w:bookmarkEnd w:id="52"/>
      <w:bookmarkEnd w:id="53"/>
      <w:bookmarkEnd w:id="54"/>
    </w:p>
    <w:p w:rsidR="00336FA9" w:rsidRDefault="00DD7820" w:rsidP="00336FA9">
      <w:pPr>
        <w:pStyle w:val="BodyText"/>
      </w:pPr>
      <w:r>
        <w:t xml:space="preserve">Configuring </w:t>
      </w:r>
      <w:proofErr w:type="spellStart"/>
      <w:r>
        <w:t>SoapUI</w:t>
      </w:r>
      <w:proofErr w:type="spellEnd"/>
      <w:r>
        <w:t xml:space="preserve"> project for testing environment is usually done by configuration file. Its name is kept in DDT</w:t>
      </w:r>
      <w:r w:rsidR="002E1361">
        <w:t xml:space="preserve"> Framework code and at the moment it should be ‘</w:t>
      </w:r>
      <w:proofErr w:type="spellStart"/>
      <w:proofErr w:type="gramStart"/>
      <w:r w:rsidR="002E1361">
        <w:t>testProps.properties</w:t>
      </w:r>
      <w:proofErr w:type="spellEnd"/>
      <w:r w:rsidR="002E1361">
        <w:t>’</w:t>
      </w:r>
      <w:proofErr w:type="gramEnd"/>
      <w:r w:rsidR="002E1361">
        <w:t>.</w:t>
      </w:r>
      <w:r>
        <w:t xml:space="preserve"> </w:t>
      </w:r>
      <w:r w:rsidR="00336FA9">
        <w:t>The ‘</w:t>
      </w:r>
      <w:r w:rsidR="00B64735" w:rsidRPr="00C94F42">
        <w:t>\</w:t>
      </w:r>
      <w:r w:rsidR="00B64735" w:rsidRPr="00081CD7">
        <w:t>docs\examples</w:t>
      </w:r>
      <w:r w:rsidR="00B64735" w:rsidRPr="00891F36">
        <w:t>\soap-</w:t>
      </w:r>
      <w:proofErr w:type="spellStart"/>
      <w:r w:rsidR="00B64735" w:rsidRPr="00891F36">
        <w:t>ui</w:t>
      </w:r>
      <w:proofErr w:type="spellEnd"/>
      <w:r w:rsidR="00B64735" w:rsidRPr="00891F36">
        <w:t>-tests</w:t>
      </w:r>
      <w:r w:rsidR="00336FA9">
        <w:t>\</w:t>
      </w:r>
      <w:proofErr w:type="spellStart"/>
      <w:r w:rsidR="00336FA9">
        <w:t>testProps.properties</w:t>
      </w:r>
      <w:proofErr w:type="spellEnd"/>
      <w:r w:rsidR="00336FA9">
        <w:t xml:space="preserve">’ file contains list of properties for easy configuration </w:t>
      </w:r>
      <w:proofErr w:type="spellStart"/>
      <w:r w:rsidR="00336FA9">
        <w:t>SoapUI</w:t>
      </w:r>
      <w:proofErr w:type="spellEnd"/>
      <w:r w:rsidR="00336FA9">
        <w:t xml:space="preserve"> project:</w:t>
      </w:r>
    </w:p>
    <w:p w:rsidR="00336FA9" w:rsidRDefault="00336FA9" w:rsidP="00321679">
      <w:pPr>
        <w:pStyle w:val="ListNumber"/>
        <w:numPr>
          <w:ilvl w:val="0"/>
          <w:numId w:val="26"/>
        </w:numPr>
      </w:pPr>
      <w:r>
        <w:t>Open the ‘</w:t>
      </w:r>
      <w:r w:rsidR="00B64735" w:rsidRPr="00C94F42">
        <w:t>\</w:t>
      </w:r>
      <w:r w:rsidR="00B64735" w:rsidRPr="00081CD7">
        <w:t>docs\examples</w:t>
      </w:r>
      <w:r w:rsidR="00B64735" w:rsidRPr="00891F36">
        <w:t>\soap-</w:t>
      </w:r>
      <w:proofErr w:type="spellStart"/>
      <w:r w:rsidR="00B64735" w:rsidRPr="00891F36">
        <w:t>ui</w:t>
      </w:r>
      <w:proofErr w:type="spellEnd"/>
      <w:r w:rsidR="00B64735" w:rsidRPr="00891F36">
        <w:t>-tests</w:t>
      </w:r>
      <w:r>
        <w:t>’ folder</w:t>
      </w:r>
      <w:r w:rsidR="002E1361">
        <w:t xml:space="preserve"> (or ‘</w:t>
      </w:r>
      <w:r w:rsidR="002E1361" w:rsidRPr="00C94F42">
        <w:t>\</w:t>
      </w:r>
      <w:r w:rsidR="002E1361" w:rsidRPr="00081CD7">
        <w:t>docs\examples</w:t>
      </w:r>
      <w:r w:rsidR="002E1361" w:rsidRPr="00891F36">
        <w:t>\</w:t>
      </w:r>
      <w:r w:rsidR="002E1361">
        <w:t>demo’ for DEMO)</w:t>
      </w:r>
      <w:r>
        <w:t xml:space="preserve"> with </w:t>
      </w:r>
      <w:proofErr w:type="spellStart"/>
      <w:r>
        <w:t>S</w:t>
      </w:r>
      <w:r w:rsidRPr="00891F36">
        <w:t>oap</w:t>
      </w:r>
      <w:r>
        <w:t>UI</w:t>
      </w:r>
      <w:proofErr w:type="spellEnd"/>
      <w:r>
        <w:t xml:space="preserve"> </w:t>
      </w:r>
      <w:r w:rsidRPr="00891F36">
        <w:t>tests</w:t>
      </w:r>
      <w:r>
        <w:t xml:space="preserve"> from the extracted archive;</w:t>
      </w:r>
    </w:p>
    <w:p w:rsidR="00336FA9" w:rsidRDefault="001B3E22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44DE8485" wp14:editId="278EBBEF">
            <wp:extent cx="5058747" cy="2808072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6307" cy="281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Folder with </w:t>
      </w:r>
      <w:proofErr w:type="spellStart"/>
      <w:r>
        <w:t>SoapUI</w:t>
      </w:r>
      <w:proofErr w:type="spellEnd"/>
      <w:r>
        <w:t xml:space="preserve"> project</w:t>
      </w:r>
    </w:p>
    <w:p w:rsidR="00336FA9" w:rsidRDefault="00336FA9" w:rsidP="00321679">
      <w:pPr>
        <w:pStyle w:val="ListNumber"/>
        <w:numPr>
          <w:ilvl w:val="0"/>
          <w:numId w:val="14"/>
        </w:numPr>
      </w:pPr>
      <w:r>
        <w:t>Open the ‘</w:t>
      </w:r>
      <w:proofErr w:type="spellStart"/>
      <w:r>
        <w:t>testProps.properties</w:t>
      </w:r>
      <w:proofErr w:type="spellEnd"/>
      <w:r>
        <w:t xml:space="preserve">’ file in </w:t>
      </w:r>
      <w:r w:rsidR="001B3E22">
        <w:t xml:space="preserve">a </w:t>
      </w:r>
      <w:r>
        <w:t>text editor;</w:t>
      </w:r>
    </w:p>
    <w:p w:rsidR="00336FA9" w:rsidRDefault="001B3E22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9CC9399" wp14:editId="28470AE8">
            <wp:extent cx="5941695" cy="2216785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 Configuration file for </w:t>
      </w:r>
      <w:proofErr w:type="spellStart"/>
      <w:r>
        <w:t>SoapUI</w:t>
      </w:r>
      <w:proofErr w:type="spellEnd"/>
      <w:r>
        <w:t xml:space="preserve"> project</w:t>
      </w:r>
    </w:p>
    <w:p w:rsidR="00336FA9" w:rsidRDefault="00336FA9" w:rsidP="00321679">
      <w:pPr>
        <w:pStyle w:val="ListNumber"/>
        <w:numPr>
          <w:ilvl w:val="0"/>
          <w:numId w:val="14"/>
        </w:numPr>
      </w:pPr>
      <w:r>
        <w:t>Update property values according the following table;</w:t>
      </w:r>
    </w:p>
    <w:p w:rsidR="00336FA9" w:rsidRDefault="00336FA9" w:rsidP="00336FA9">
      <w:pPr>
        <w:pStyle w:val="Captionstyle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List of configuration properties for </w:t>
      </w:r>
      <w:proofErr w:type="spellStart"/>
      <w:r>
        <w:t>SoapUI</w:t>
      </w:r>
      <w:proofErr w:type="spellEnd"/>
      <w:r>
        <w:t xml:space="preserve"> project</w:t>
      </w:r>
    </w:p>
    <w:tbl>
      <w:tblPr>
        <w:tblStyle w:val="TableEPAM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563"/>
        <w:gridCol w:w="3853"/>
        <w:gridCol w:w="3823"/>
      </w:tblGrid>
      <w:tr w:rsidR="00336FA9" w:rsidRPr="00EA7C5F" w:rsidTr="00CC3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9" w:type="dxa"/>
            <w:gridSpan w:val="3"/>
          </w:tcPr>
          <w:p w:rsidR="00336FA9" w:rsidRDefault="00336FA9" w:rsidP="003A18F4">
            <w:r>
              <w:t xml:space="preserve">Configuration properties for </w:t>
            </w:r>
            <w:proofErr w:type="spellStart"/>
            <w:r>
              <w:t>SoapUI</w:t>
            </w:r>
            <w:proofErr w:type="spellEnd"/>
            <w:r>
              <w:t xml:space="preserve"> project</w:t>
            </w:r>
          </w:p>
        </w:tc>
      </w:tr>
      <w:tr w:rsidR="00336FA9" w:rsidRPr="00EA7C5F" w:rsidTr="00CC3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:rsidR="00336FA9" w:rsidRPr="00DA6CF4" w:rsidRDefault="00336FA9" w:rsidP="003A18F4">
            <w:r>
              <w:t>Property name</w:t>
            </w:r>
          </w:p>
        </w:tc>
        <w:tc>
          <w:tcPr>
            <w:tcW w:w="3853" w:type="dxa"/>
          </w:tcPr>
          <w:p w:rsidR="00336FA9" w:rsidRPr="00DA6CF4" w:rsidRDefault="00336FA9" w:rsidP="003A18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823" w:type="dxa"/>
          </w:tcPr>
          <w:p w:rsidR="00336FA9" w:rsidRPr="00DA6CF4" w:rsidRDefault="00336FA9" w:rsidP="003A18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</w:tr>
      <w:tr w:rsidR="00336FA9" w:rsidTr="00CC3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:rsidR="00336FA9" w:rsidRDefault="00336FA9" w:rsidP="003A18F4">
            <w:proofErr w:type="spellStart"/>
            <w:r>
              <w:t>dataPath</w:t>
            </w:r>
            <w:proofErr w:type="spellEnd"/>
          </w:p>
        </w:tc>
        <w:tc>
          <w:tcPr>
            <w:tcW w:w="3853" w:type="dxa"/>
          </w:tcPr>
          <w:p w:rsidR="00336FA9" w:rsidRDefault="00336FA9" w:rsidP="003A18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Path to directory with data files where “PATH_TO_EXTRACTED_FOLDER” is path to folder where ‘</w:t>
            </w:r>
            <w:r w:rsidR="00AB3CCE" w:rsidRPr="00891F36">
              <w:t>soap-</w:t>
            </w:r>
            <w:proofErr w:type="spellStart"/>
            <w:r w:rsidR="00AB3CCE" w:rsidRPr="00891F36">
              <w:t>ui</w:t>
            </w:r>
            <w:proofErr w:type="spellEnd"/>
            <w:r w:rsidR="00AB3CCE" w:rsidRPr="00891F36">
              <w:t>-tests</w:t>
            </w:r>
            <w:r>
              <w:t>’ was extracted (please use double backslashes as path separator ‘\\’).</w:t>
            </w:r>
          </w:p>
        </w:tc>
        <w:tc>
          <w:tcPr>
            <w:tcW w:w="3823" w:type="dxa"/>
          </w:tcPr>
          <w:p w:rsidR="00336FA9" w:rsidRPr="00FB6126" w:rsidRDefault="00336FA9" w:rsidP="00AB3C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PATH_TO_EXTRACTED_FOLDER\\</w:t>
            </w:r>
            <w:r w:rsidR="00B64735" w:rsidRPr="00081CD7">
              <w:t>docs\</w:t>
            </w:r>
            <w:r w:rsidR="007F2F8C">
              <w:t>\</w:t>
            </w:r>
            <w:r w:rsidR="00B64735" w:rsidRPr="00081CD7">
              <w:t>examples</w:t>
            </w:r>
            <w:r w:rsidR="007F2F8C">
              <w:t>\</w:t>
            </w:r>
            <w:r w:rsidR="00B64735" w:rsidRPr="00891F36">
              <w:t>\soap-</w:t>
            </w:r>
            <w:proofErr w:type="spellStart"/>
            <w:r w:rsidR="00B64735" w:rsidRPr="00891F36">
              <w:t>ui</w:t>
            </w:r>
            <w:proofErr w:type="spellEnd"/>
            <w:r w:rsidR="00B64735" w:rsidRPr="00891F36">
              <w:t>-tests</w:t>
            </w:r>
            <w:r w:rsidR="00AB3CCE">
              <w:t>\\</w:t>
            </w:r>
            <w:r>
              <w:t>data</w:t>
            </w:r>
          </w:p>
        </w:tc>
      </w:tr>
      <w:tr w:rsidR="007B4D4A" w:rsidTr="00CC37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:rsidR="007B4D4A" w:rsidRDefault="007B4D4A" w:rsidP="00C6679D">
            <w:proofErr w:type="spellStart"/>
            <w:r w:rsidRPr="00622339">
              <w:t>dataMappingFile</w:t>
            </w:r>
            <w:proofErr w:type="spellEnd"/>
          </w:p>
        </w:tc>
        <w:tc>
          <w:tcPr>
            <w:tcW w:w="3853" w:type="dxa"/>
          </w:tcPr>
          <w:p w:rsidR="007B4D4A" w:rsidRDefault="007B4D4A" w:rsidP="00C667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22339">
              <w:t>Path to file with the vari</w:t>
            </w:r>
            <w:r>
              <w:t>ables values used in data files where ‘PATH_TO_EXTRACTED_FOLDER’ is path to folder where ‘</w:t>
            </w:r>
            <w:r w:rsidRPr="00891F36">
              <w:t>soap-</w:t>
            </w:r>
            <w:proofErr w:type="spellStart"/>
            <w:r w:rsidRPr="00891F36">
              <w:t>ui</w:t>
            </w:r>
            <w:proofErr w:type="spellEnd"/>
            <w:r w:rsidRPr="00891F36">
              <w:t>-tests</w:t>
            </w:r>
            <w:r>
              <w:t>’ was extracted (please use double backslashes as path separator ‘\\’).</w:t>
            </w:r>
          </w:p>
        </w:tc>
        <w:tc>
          <w:tcPr>
            <w:tcW w:w="3823" w:type="dxa"/>
          </w:tcPr>
          <w:p w:rsidR="007B4D4A" w:rsidRPr="00FB6126" w:rsidRDefault="007B4D4A" w:rsidP="00C6679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PATH_TO_EXTRACTED_FOLDER\\</w:t>
            </w:r>
            <w:r w:rsidRPr="00081CD7">
              <w:t>docs\</w:t>
            </w:r>
            <w:r>
              <w:t>\</w:t>
            </w:r>
            <w:r w:rsidRPr="00081CD7">
              <w:t>examples</w:t>
            </w:r>
            <w:r>
              <w:t>\</w:t>
            </w:r>
            <w:r w:rsidRPr="00891F36">
              <w:t>\soap-ui-tests</w:t>
            </w:r>
            <w:r w:rsidRPr="004607F6">
              <w:t>\\maps\\</w:t>
            </w:r>
            <w:r>
              <w:t>demo_</w:t>
            </w:r>
            <w:r w:rsidRPr="004607F6">
              <w:t>maps.xls</w:t>
            </w:r>
          </w:p>
        </w:tc>
      </w:tr>
      <w:tr w:rsidR="00336FA9" w:rsidTr="00CC3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:rsidR="00336FA9" w:rsidRPr="00DA6CF4" w:rsidRDefault="00336FA9" w:rsidP="003A18F4">
            <w:proofErr w:type="spellStart"/>
            <w:r>
              <w:t>endPoint</w:t>
            </w:r>
            <w:proofErr w:type="spellEnd"/>
          </w:p>
        </w:tc>
        <w:tc>
          <w:tcPr>
            <w:tcW w:w="3853" w:type="dxa"/>
          </w:tcPr>
          <w:p w:rsidR="00336FA9" w:rsidRPr="00DA6CF4" w:rsidRDefault="00336FA9" w:rsidP="00DB57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Services layer server. Please use the ‘</w:t>
            </w:r>
            <w:r w:rsidRPr="00861706">
              <w:t>http</w:t>
            </w:r>
            <w:proofErr w:type="gramStart"/>
            <w:r w:rsidRPr="00861706">
              <w:t>:/</w:t>
            </w:r>
            <w:proofErr w:type="gramEnd"/>
            <w:r w:rsidRPr="00861706">
              <w:t>/</w:t>
            </w:r>
            <w:r w:rsidR="00DB576D">
              <w:t>server1</w:t>
            </w:r>
            <w:r w:rsidRPr="00861706">
              <w:t>.</w:t>
            </w:r>
            <w:r w:rsidR="00DB576D">
              <w:t>epam.com</w:t>
            </w:r>
            <w:r w:rsidRPr="00861706">
              <w:t>:170</w:t>
            </w:r>
            <w:r>
              <w:t>’ for application deployed on ‘</w:t>
            </w:r>
            <w:r w:rsidR="00DB576D">
              <w:t>server1</w:t>
            </w:r>
            <w:r w:rsidR="00DB576D" w:rsidRPr="00861706">
              <w:t>.</w:t>
            </w:r>
            <w:r w:rsidR="00DB576D">
              <w:t>epam.com</w:t>
            </w:r>
            <w:r>
              <w:t>’ server.</w:t>
            </w:r>
          </w:p>
        </w:tc>
        <w:tc>
          <w:tcPr>
            <w:tcW w:w="3823" w:type="dxa"/>
          </w:tcPr>
          <w:p w:rsidR="00336FA9" w:rsidRPr="00DA6CF4" w:rsidRDefault="00DB576D" w:rsidP="003A18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1706">
              <w:t>http://</w:t>
            </w:r>
            <w:r>
              <w:t>server1</w:t>
            </w:r>
            <w:r w:rsidRPr="00861706">
              <w:t>.</w:t>
            </w:r>
            <w:r>
              <w:t>epam.com</w:t>
            </w:r>
            <w:r w:rsidRPr="00861706">
              <w:t>:170</w:t>
            </w:r>
          </w:p>
        </w:tc>
      </w:tr>
      <w:tr w:rsidR="00336FA9" w:rsidTr="00CC37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:rsidR="00336FA9" w:rsidRPr="00622339" w:rsidRDefault="00336FA9" w:rsidP="00220A32">
            <w:proofErr w:type="spellStart"/>
            <w:r w:rsidRPr="00E42A1E">
              <w:t>url_</w:t>
            </w:r>
            <w:r w:rsidR="00220A32">
              <w:t>weather</w:t>
            </w:r>
            <w:proofErr w:type="spellEnd"/>
          </w:p>
        </w:tc>
        <w:tc>
          <w:tcPr>
            <w:tcW w:w="3853" w:type="dxa"/>
          </w:tcPr>
          <w:p w:rsidR="00336FA9" w:rsidRPr="00622339" w:rsidRDefault="00465C31" w:rsidP="00465C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Any</w:t>
            </w:r>
            <w:r w:rsidR="00336FA9">
              <w:t xml:space="preserve"> service layer server. </w:t>
            </w:r>
            <w:r>
              <w:t>For example public web weather server</w:t>
            </w:r>
          </w:p>
        </w:tc>
        <w:tc>
          <w:tcPr>
            <w:tcW w:w="3823" w:type="dxa"/>
          </w:tcPr>
          <w:p w:rsidR="00336FA9" w:rsidRDefault="00465C31" w:rsidP="00465C3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65C31">
              <w:t>http://www.webservicex.net/globalweather.asmx</w:t>
            </w:r>
          </w:p>
        </w:tc>
      </w:tr>
    </w:tbl>
    <w:p w:rsidR="00336FA9" w:rsidRDefault="00336FA9" w:rsidP="00321679">
      <w:pPr>
        <w:pStyle w:val="ListNumber"/>
        <w:numPr>
          <w:ilvl w:val="0"/>
          <w:numId w:val="14"/>
        </w:numPr>
      </w:pPr>
      <w:r>
        <w:t>Save all changes in the “</w:t>
      </w:r>
      <w:proofErr w:type="spellStart"/>
      <w:r>
        <w:t>testProps.properties</w:t>
      </w:r>
      <w:proofErr w:type="spellEnd"/>
      <w:r>
        <w:t>” file.</w:t>
      </w:r>
    </w:p>
    <w:p w:rsidR="00336FA9" w:rsidRDefault="00336FA9" w:rsidP="002E765F">
      <w:pPr>
        <w:pStyle w:val="WarningStyle"/>
      </w:pPr>
      <w:r w:rsidRPr="00484766">
        <w:t xml:space="preserve">The configuration file for </w:t>
      </w:r>
      <w:proofErr w:type="spellStart"/>
      <w:r w:rsidRPr="00484766">
        <w:t>SoapUI</w:t>
      </w:r>
      <w:proofErr w:type="spellEnd"/>
      <w:r w:rsidRPr="00484766">
        <w:t xml:space="preserve"> project should be located at the same directory as project itself.</w:t>
      </w:r>
    </w:p>
    <w:p w:rsidR="00336FA9" w:rsidRDefault="00336FA9" w:rsidP="002E765F">
      <w:pPr>
        <w:pStyle w:val="NoteStyle"/>
      </w:pPr>
      <w:r>
        <w:t>Please see the “</w:t>
      </w:r>
      <w:r w:rsidR="00AB3CCE">
        <w:t>EPM</w:t>
      </w:r>
      <w:r w:rsidR="00AB3CCE" w:rsidRPr="000529BA">
        <w:t>-</w:t>
      </w:r>
      <w:r w:rsidR="00AB3CCE">
        <w:t>SPI_DDT_F</w:t>
      </w:r>
      <w:r w:rsidR="00AB3CCE" w:rsidRPr="0036453A">
        <w:t>ramework</w:t>
      </w:r>
      <w:r w:rsidR="00AB3CCE">
        <w:t>_Overview</w:t>
      </w:r>
      <w:r w:rsidR="00AB3CCE" w:rsidRPr="000529BA">
        <w:t>.docx</w:t>
      </w:r>
      <w:r>
        <w:t>” document from ‘doc</w:t>
      </w:r>
      <w:r w:rsidR="001B3E22">
        <w:t>s</w:t>
      </w:r>
      <w:r>
        <w:t xml:space="preserve">’ folder of the </w:t>
      </w:r>
      <w:fldSimple w:instr=" REF _Ref436931171  \* MERGEFORMAT ">
        <w:r>
          <w:t>Package Structure</w:t>
        </w:r>
      </w:fldSimple>
      <w:r>
        <w:t xml:space="preserve"> for more details on configuration of </w:t>
      </w:r>
      <w:proofErr w:type="spellStart"/>
      <w:r>
        <w:t>SoapUI</w:t>
      </w:r>
      <w:proofErr w:type="spellEnd"/>
      <w:r>
        <w:t xml:space="preserve"> project.</w:t>
      </w:r>
    </w:p>
    <w:p w:rsidR="00321679" w:rsidRPr="00221110" w:rsidRDefault="00321679" w:rsidP="00321679">
      <w:pPr>
        <w:pStyle w:val="Heading2"/>
      </w:pPr>
      <w:bookmarkStart w:id="55" w:name="_Toc453081475"/>
      <w:bookmarkStart w:id="56" w:name="_Toc453865272"/>
      <w:bookmarkStart w:id="57" w:name="_Toc428543905"/>
      <w:bookmarkStart w:id="58" w:name="_Toc436997838"/>
      <w:r>
        <w:t>User</w:t>
      </w:r>
      <w:r w:rsidR="00390EC4">
        <w:t>-defined</w:t>
      </w:r>
      <w:r>
        <w:t xml:space="preserve"> Cookie</w:t>
      </w:r>
      <w:bookmarkEnd w:id="55"/>
      <w:bookmarkEnd w:id="56"/>
    </w:p>
    <w:p w:rsidR="00321679" w:rsidRDefault="00321679" w:rsidP="00321679">
      <w:pPr>
        <w:pStyle w:val="WarningStyle"/>
      </w:pPr>
      <w:r w:rsidRPr="00B31C63">
        <w:t>Th</w:t>
      </w:r>
      <w:r>
        <w:t xml:space="preserve">is feature works only with </w:t>
      </w:r>
      <w:r w:rsidR="00AB3CCE">
        <w:t>DDT</w:t>
      </w:r>
      <w:r w:rsidR="00AB3CCE" w:rsidRPr="0036453A">
        <w:t xml:space="preserve"> </w:t>
      </w:r>
      <w:r w:rsidR="00AB3CCE">
        <w:t>F</w:t>
      </w:r>
      <w:r w:rsidR="00AB3CCE" w:rsidRPr="0036453A">
        <w:t>ramework</w:t>
      </w:r>
      <w:r>
        <w:t xml:space="preserve"> Plugin</w:t>
      </w:r>
      <w:r w:rsidRPr="00B31C63">
        <w:t>.</w:t>
      </w:r>
    </w:p>
    <w:p w:rsidR="00321679" w:rsidRDefault="00321679" w:rsidP="00321679">
      <w:pPr>
        <w:pStyle w:val="WarningStyle"/>
      </w:pPr>
      <w:r w:rsidRPr="00B31C63">
        <w:t xml:space="preserve">The </w:t>
      </w:r>
      <w:r w:rsidR="005E35B8" w:rsidRPr="00945D9C">
        <w:t>‘</w:t>
      </w:r>
      <w:proofErr w:type="spellStart"/>
      <w:r w:rsidR="005E35B8" w:rsidRPr="00945D9C">
        <w:t>testProps.properties</w:t>
      </w:r>
      <w:proofErr w:type="spellEnd"/>
      <w:r w:rsidR="005E35B8" w:rsidRPr="00945D9C">
        <w:t>’</w:t>
      </w:r>
      <w:r w:rsidR="005E35B8">
        <w:t xml:space="preserve"> </w:t>
      </w:r>
      <w:r w:rsidRPr="00B31C63">
        <w:t xml:space="preserve">configuration file for </w:t>
      </w:r>
      <w:proofErr w:type="spellStart"/>
      <w:r w:rsidRPr="00B31C63">
        <w:t>SoapUI</w:t>
      </w:r>
      <w:proofErr w:type="spellEnd"/>
      <w:r w:rsidRPr="00B31C63">
        <w:t xml:space="preserve"> project should be located at the same directory as project itself.</w:t>
      </w:r>
    </w:p>
    <w:p w:rsidR="001B3E22" w:rsidRDefault="001B3E22" w:rsidP="001B3E22">
      <w:pPr>
        <w:pStyle w:val="WarningStyle"/>
        <w:numPr>
          <w:ilvl w:val="0"/>
          <w:numId w:val="0"/>
        </w:numPr>
        <w:ind w:left="907"/>
      </w:pPr>
    </w:p>
    <w:p w:rsidR="00321679" w:rsidRDefault="00321679" w:rsidP="00321679">
      <w:pPr>
        <w:pStyle w:val="BodyText"/>
      </w:pPr>
      <w:r>
        <w:t>It is possible to add user</w:t>
      </w:r>
      <w:r w:rsidR="00390EC4">
        <w:t>-</w:t>
      </w:r>
      <w:r>
        <w:t xml:space="preserve">defined cookies to HTTP request with </w:t>
      </w:r>
      <w:r w:rsidR="00AB3CCE">
        <w:t>DDT</w:t>
      </w:r>
      <w:r w:rsidR="00AB3CCE" w:rsidRPr="0036453A">
        <w:t xml:space="preserve"> </w:t>
      </w:r>
      <w:r w:rsidR="00AB3CCE">
        <w:t>F</w:t>
      </w:r>
      <w:r w:rsidR="00AB3CCE" w:rsidRPr="0036453A">
        <w:t>ramework</w:t>
      </w:r>
      <w:r>
        <w:t xml:space="preserve"> Plugin. If the ‘cookie’ property is defined in the</w:t>
      </w:r>
      <w:r w:rsidRPr="00945D9C">
        <w:t xml:space="preserve"> ‘</w:t>
      </w:r>
      <w:proofErr w:type="spellStart"/>
      <w:r w:rsidRPr="00945D9C">
        <w:t>testProps.properties</w:t>
      </w:r>
      <w:proofErr w:type="spellEnd"/>
      <w:r w:rsidRPr="00945D9C">
        <w:t>’</w:t>
      </w:r>
      <w:r>
        <w:t xml:space="preserve"> configuration file then it value will be added to HTTP request cookies.</w:t>
      </w:r>
    </w:p>
    <w:p w:rsidR="00321679" w:rsidRDefault="00995AA7" w:rsidP="0032167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87A3435" wp14:editId="1331AB80">
            <wp:extent cx="5941695" cy="2195195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79" w:rsidRDefault="00321679" w:rsidP="00321679">
      <w:pPr>
        <w:pStyle w:val="Captionstyle"/>
        <w:jc w:val="center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t xml:space="preserve"> Example of test configuration with user-defined cookie</w:t>
      </w:r>
    </w:p>
    <w:p w:rsidR="00336FA9" w:rsidRPr="00221110" w:rsidRDefault="00336FA9" w:rsidP="00336FA9">
      <w:pPr>
        <w:pStyle w:val="Heading2"/>
      </w:pPr>
      <w:bookmarkStart w:id="59" w:name="_Toc453865273"/>
      <w:r>
        <w:t>Import SoapUI Project</w:t>
      </w:r>
      <w:bookmarkEnd w:id="57"/>
      <w:bookmarkEnd w:id="58"/>
      <w:bookmarkEnd w:id="59"/>
    </w:p>
    <w:p w:rsidR="00336FA9" w:rsidRDefault="00336FA9" w:rsidP="00336FA9">
      <w:pPr>
        <w:pStyle w:val="BodyText"/>
      </w:pPr>
      <w:r>
        <w:t xml:space="preserve">It is required to import the </w:t>
      </w:r>
      <w:proofErr w:type="spellStart"/>
      <w:r>
        <w:t>SoapUI</w:t>
      </w:r>
      <w:proofErr w:type="spellEnd"/>
      <w:r>
        <w:t xml:space="preserve"> project to the </w:t>
      </w:r>
      <w:proofErr w:type="spellStart"/>
      <w:r>
        <w:t>SoapUI</w:t>
      </w:r>
      <w:proofErr w:type="spellEnd"/>
      <w:r>
        <w:t xml:space="preserve"> </w:t>
      </w:r>
      <w:r w:rsidR="00CC32C5">
        <w:t>workspace</w:t>
      </w:r>
      <w:r>
        <w:t xml:space="preserve"> for the first time:</w:t>
      </w:r>
    </w:p>
    <w:p w:rsidR="00336FA9" w:rsidRDefault="00336FA9" w:rsidP="00321679">
      <w:pPr>
        <w:pStyle w:val="ListNumber"/>
        <w:numPr>
          <w:ilvl w:val="0"/>
          <w:numId w:val="23"/>
        </w:numPr>
      </w:pPr>
      <w:r>
        <w:t xml:space="preserve">Open the installed </w:t>
      </w:r>
      <w:proofErr w:type="spellStart"/>
      <w:r>
        <w:t>SoapUI</w:t>
      </w:r>
      <w:proofErr w:type="spellEnd"/>
      <w:r>
        <w:t xml:space="preserve"> tool;</w:t>
      </w:r>
    </w:p>
    <w:p w:rsidR="00336FA9" w:rsidRDefault="00995AA7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738D0398" wp14:editId="03CFE3F8">
            <wp:extent cx="5941695" cy="4315460"/>
            <wp:effectExtent l="0" t="0" r="1905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19</w:t>
        </w:r>
      </w:fldSimple>
      <w:r>
        <w:t xml:space="preserve"> </w:t>
      </w:r>
      <w:proofErr w:type="spellStart"/>
      <w:r>
        <w:t>SoapUI</w:t>
      </w:r>
      <w:proofErr w:type="spellEnd"/>
      <w:r>
        <w:t xml:space="preserve"> main window</w:t>
      </w:r>
    </w:p>
    <w:p w:rsidR="00336FA9" w:rsidRDefault="00336FA9" w:rsidP="00321679">
      <w:pPr>
        <w:pStyle w:val="ListNumber"/>
        <w:numPr>
          <w:ilvl w:val="0"/>
          <w:numId w:val="14"/>
        </w:numPr>
      </w:pPr>
      <w:r>
        <w:t>Click on the “Import Project” item of “File” menu;</w:t>
      </w:r>
    </w:p>
    <w:p w:rsidR="00336FA9" w:rsidRDefault="00995AA7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695D69" wp14:editId="3A316773">
            <wp:extent cx="5941695" cy="4353560"/>
            <wp:effectExtent l="0" t="0" r="190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g_fig2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20</w:t>
        </w:r>
      </w:fldSimple>
      <w:r>
        <w:t xml:space="preserve"> “Import Project” menu item</w:t>
      </w:r>
    </w:p>
    <w:p w:rsidR="00336FA9" w:rsidRDefault="00336FA9" w:rsidP="00321679">
      <w:pPr>
        <w:pStyle w:val="ListNumber"/>
        <w:numPr>
          <w:ilvl w:val="0"/>
          <w:numId w:val="14"/>
        </w:numPr>
      </w:pPr>
      <w:r>
        <w:t>Select the “</w:t>
      </w:r>
      <w:r w:rsidR="00DB576D">
        <w:t>DDT</w:t>
      </w:r>
      <w:r w:rsidR="005312A2">
        <w:t>-</w:t>
      </w:r>
      <w:r w:rsidR="00DB576D">
        <w:t>Framework</w:t>
      </w:r>
      <w:r w:rsidR="005312A2">
        <w:t>-soapui-project</w:t>
      </w:r>
      <w:r w:rsidRPr="00774A38">
        <w:t>.xml</w:t>
      </w:r>
      <w:r>
        <w:t>” file</w:t>
      </w:r>
      <w:r w:rsidR="005312A2">
        <w:t xml:space="preserve"> (or Demo-DDTF-project.xml for DEMO)</w:t>
      </w:r>
      <w:r>
        <w:t xml:space="preserve"> from the </w:t>
      </w:r>
      <w:r w:rsidR="00AB3CCE">
        <w:t>‘</w:t>
      </w:r>
      <w:r w:rsidR="00AB3CCE" w:rsidRPr="00C94F42">
        <w:t>\</w:t>
      </w:r>
      <w:r w:rsidR="00AB3CCE" w:rsidRPr="00081CD7">
        <w:t>docs\examples</w:t>
      </w:r>
      <w:r w:rsidR="00AB3CCE" w:rsidRPr="00891F36">
        <w:t>\soap-</w:t>
      </w:r>
      <w:proofErr w:type="spellStart"/>
      <w:r w:rsidR="00AB3CCE" w:rsidRPr="00891F36">
        <w:t>ui</w:t>
      </w:r>
      <w:proofErr w:type="spellEnd"/>
      <w:r w:rsidR="00AB3CCE" w:rsidRPr="00891F36">
        <w:t>-tests</w:t>
      </w:r>
      <w:r w:rsidR="00AB3CCE">
        <w:t>’</w:t>
      </w:r>
      <w:r w:rsidR="005312A2">
        <w:t xml:space="preserve"> (or ‘</w:t>
      </w:r>
      <w:r w:rsidR="005312A2" w:rsidRPr="00C94F42">
        <w:t>\</w:t>
      </w:r>
      <w:r w:rsidR="005312A2" w:rsidRPr="00081CD7">
        <w:t>docs\examples</w:t>
      </w:r>
      <w:r w:rsidR="005312A2" w:rsidRPr="00891F36">
        <w:t>\</w:t>
      </w:r>
      <w:r w:rsidR="005312A2">
        <w:t>demo’ for DEMO)</w:t>
      </w:r>
      <w:r>
        <w:t xml:space="preserve"> folder of extracted archive; and</w:t>
      </w:r>
    </w:p>
    <w:p w:rsidR="00336FA9" w:rsidRDefault="00995AA7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145A8C9C" wp14:editId="70D0EA60">
            <wp:extent cx="3152851" cy="2227357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9952" cy="22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21</w:t>
        </w:r>
      </w:fldSimple>
      <w:r>
        <w:t xml:space="preserve"> “Select </w:t>
      </w:r>
      <w:proofErr w:type="spellStart"/>
      <w:r>
        <w:t>soapUI</w:t>
      </w:r>
      <w:proofErr w:type="spellEnd"/>
      <w:r>
        <w:t xml:space="preserve"> Project File” dialog box</w:t>
      </w:r>
    </w:p>
    <w:p w:rsidR="00336FA9" w:rsidRDefault="00336FA9" w:rsidP="00321679">
      <w:pPr>
        <w:pStyle w:val="ListNumber"/>
        <w:numPr>
          <w:ilvl w:val="0"/>
          <w:numId w:val="14"/>
        </w:numPr>
      </w:pPr>
      <w:r>
        <w:t xml:space="preserve">Click on the “Open” button </w:t>
      </w:r>
      <w:r w:rsidR="00CC32C5">
        <w:t>of</w:t>
      </w:r>
      <w:r>
        <w:t xml:space="preserve"> the “Select </w:t>
      </w:r>
      <w:proofErr w:type="spellStart"/>
      <w:r>
        <w:t>soapUI</w:t>
      </w:r>
      <w:proofErr w:type="spellEnd"/>
      <w:r>
        <w:t xml:space="preserve"> Project File” dialog box.</w:t>
      </w:r>
    </w:p>
    <w:p w:rsidR="00336FA9" w:rsidRDefault="00CC32C5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9BC5D70" wp14:editId="6A594F34">
            <wp:extent cx="5941695" cy="408178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22</w:t>
        </w:r>
      </w:fldSimple>
      <w:r>
        <w:t xml:space="preserve"> </w:t>
      </w:r>
      <w:r w:rsidR="00CC32C5">
        <w:t xml:space="preserve">View of imported </w:t>
      </w:r>
      <w:proofErr w:type="spellStart"/>
      <w:r>
        <w:t>SoapUI</w:t>
      </w:r>
      <w:proofErr w:type="spellEnd"/>
      <w:r>
        <w:t xml:space="preserve"> project</w:t>
      </w:r>
    </w:p>
    <w:p w:rsidR="00336FA9" w:rsidRDefault="00336FA9" w:rsidP="002E765F">
      <w:pPr>
        <w:pStyle w:val="NoteStyle"/>
      </w:pPr>
      <w:r w:rsidRPr="00BF28CE">
        <w:t xml:space="preserve">For detailed information </w:t>
      </w:r>
      <w:r w:rsidR="00CC32C5">
        <w:t>about how to work i</w:t>
      </w:r>
      <w:r>
        <w:t xml:space="preserve">n </w:t>
      </w:r>
      <w:proofErr w:type="spellStart"/>
      <w:r>
        <w:t>SoapUI</w:t>
      </w:r>
      <w:proofErr w:type="spellEnd"/>
      <w:r>
        <w:t>,</w:t>
      </w:r>
      <w:r w:rsidRPr="00BF28CE">
        <w:t xml:space="preserve"> </w:t>
      </w:r>
      <w:r w:rsidR="00CC32C5">
        <w:t xml:space="preserve">please </w:t>
      </w:r>
      <w:r w:rsidRPr="00BF28CE">
        <w:t>visit</w:t>
      </w:r>
      <w:r>
        <w:t xml:space="preserve"> the </w:t>
      </w:r>
      <w:hyperlink r:id="rId48" w:history="1">
        <w:r w:rsidRPr="000158D5">
          <w:rPr>
            <w:rStyle w:val="Hyperlink"/>
          </w:rPr>
          <w:t>http://www.soapui.org/</w:t>
        </w:r>
      </w:hyperlink>
      <w:r>
        <w:t xml:space="preserve"> </w:t>
      </w:r>
      <w:r w:rsidRPr="00BF28CE">
        <w:t>web site</w:t>
      </w:r>
      <w:r>
        <w:t>.</w:t>
      </w:r>
    </w:p>
    <w:p w:rsidR="00336FA9" w:rsidRPr="00221110" w:rsidRDefault="00336FA9" w:rsidP="00336FA9">
      <w:pPr>
        <w:pStyle w:val="Heading2"/>
      </w:pPr>
      <w:bookmarkStart w:id="60" w:name="_Toc428543906"/>
      <w:bookmarkStart w:id="61" w:name="_Toc436997839"/>
      <w:bookmarkStart w:id="62" w:name="_Toc453865274"/>
      <w:r>
        <w:t>Structure of SoapUI Project</w:t>
      </w:r>
      <w:bookmarkEnd w:id="60"/>
      <w:bookmarkEnd w:id="61"/>
      <w:bookmarkEnd w:id="62"/>
    </w:p>
    <w:p w:rsidR="00336FA9" w:rsidRDefault="00336FA9" w:rsidP="00336FA9">
      <w:pPr>
        <w:pStyle w:val="BodyText"/>
      </w:pPr>
      <w:r>
        <w:t xml:space="preserve">The </w:t>
      </w:r>
      <w:proofErr w:type="spellStart"/>
      <w:r>
        <w:t>SoapUI</w:t>
      </w:r>
      <w:proofErr w:type="spellEnd"/>
      <w:r>
        <w:t xml:space="preserve"> project for </w:t>
      </w:r>
      <w:r w:rsidR="00AB3CCE">
        <w:t>DDT</w:t>
      </w:r>
      <w:r>
        <w:t xml:space="preserve"> consists set of test suites. </w:t>
      </w:r>
      <w:r w:rsidRPr="00252125">
        <w:t xml:space="preserve">Each test suite </w:t>
      </w:r>
      <w:r w:rsidR="00CC32C5">
        <w:t xml:space="preserve">linked to one data-file by </w:t>
      </w:r>
      <w:r w:rsidR="00FC7045">
        <w:t>test suite custom property ‘</w:t>
      </w:r>
      <w:proofErr w:type="spellStart"/>
      <w:r w:rsidR="00FC7045">
        <w:t>dataFile</w:t>
      </w:r>
      <w:proofErr w:type="spellEnd"/>
      <w:r w:rsidR="00FC7045">
        <w:t xml:space="preserve">’ that </w:t>
      </w:r>
      <w:r w:rsidRPr="00252125">
        <w:t xml:space="preserve">contains test </w:t>
      </w:r>
      <w:proofErr w:type="gramStart"/>
      <w:r w:rsidRPr="00252125">
        <w:t>case</w:t>
      </w:r>
      <w:r w:rsidR="00FC7045">
        <w:t>(</w:t>
      </w:r>
      <w:proofErr w:type="gramEnd"/>
      <w:r w:rsidR="00FC7045">
        <w:t>-s)/</w:t>
      </w:r>
      <w:r w:rsidRPr="00252125">
        <w:t>test scenario</w:t>
      </w:r>
      <w:r w:rsidR="00FC7045">
        <w:t>(-s)</w:t>
      </w:r>
      <w:r w:rsidRPr="00252125">
        <w:t xml:space="preserve"> for story, task or bug as </w:t>
      </w:r>
      <w:r w:rsidR="00FC7045">
        <w:t xml:space="preserve">it’s </w:t>
      </w:r>
      <w:r w:rsidRPr="00252125">
        <w:t>declared in the name of test suite</w:t>
      </w:r>
      <w:r w:rsidRPr="0043458C">
        <w:t>.</w:t>
      </w:r>
    </w:p>
    <w:p w:rsidR="00336FA9" w:rsidRDefault="00336FA9" w:rsidP="00336FA9">
      <w:pPr>
        <w:pStyle w:val="BodyText"/>
      </w:pPr>
      <w:r w:rsidRPr="00252125">
        <w:t xml:space="preserve">Test automation </w:t>
      </w:r>
      <w:r w:rsidR="0084586B">
        <w:t xml:space="preserve">is </w:t>
      </w:r>
      <w:r w:rsidRPr="00252125">
        <w:t xml:space="preserve">performed with data-driven testing. </w:t>
      </w:r>
      <w:r w:rsidRPr="007D1401">
        <w:t xml:space="preserve">Test data (input, expected output, etc.) are stored in external Excel files. </w:t>
      </w:r>
      <w:r>
        <w:t xml:space="preserve">The </w:t>
      </w:r>
      <w:r w:rsidRPr="007D1401">
        <w:t>“Data driven scenario” Test Case</w:t>
      </w:r>
      <w:r>
        <w:t xml:space="preserve"> read and iteratively use test</w:t>
      </w:r>
      <w:r w:rsidRPr="007D1401">
        <w:t xml:space="preserve"> data.</w:t>
      </w:r>
      <w:r>
        <w:t xml:space="preserve"> Input data may contain variables defined in separate file</w:t>
      </w:r>
      <w:r w:rsidR="00B80CA1" w:rsidRPr="00B80CA1">
        <w:t xml:space="preserve"> (</w:t>
      </w:r>
      <w:r w:rsidR="00B80CA1">
        <w:t>usually called ‘maps’</w:t>
      </w:r>
      <w:r w:rsidR="00B80CA1" w:rsidRPr="00B80CA1">
        <w:t>)</w:t>
      </w:r>
      <w:r>
        <w:t xml:space="preserve"> to eliminate massive update of test data files in case some systems changes. </w:t>
      </w:r>
      <w:r w:rsidRPr="008E6FE8">
        <w:t xml:space="preserve">In this situation </w:t>
      </w:r>
      <w:r w:rsidR="0084586B">
        <w:t xml:space="preserve">there will be </w:t>
      </w:r>
      <w:r w:rsidRPr="008E6FE8">
        <w:t>need to update only the variables values or specify another file with the variables values</w:t>
      </w:r>
      <w:r>
        <w:t>.</w:t>
      </w:r>
    </w:p>
    <w:p w:rsidR="00336FA9" w:rsidRDefault="00FC7045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F405C99" wp14:editId="632D4A33">
            <wp:extent cx="5941695" cy="407860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23</w:t>
        </w:r>
      </w:fldSimple>
      <w:r>
        <w:t xml:space="preserve"> </w:t>
      </w:r>
      <w:proofErr w:type="spellStart"/>
      <w:r>
        <w:t>SoapUI</w:t>
      </w:r>
      <w:proofErr w:type="spellEnd"/>
      <w:r>
        <w:t xml:space="preserve"> test case structure</w:t>
      </w:r>
    </w:p>
    <w:p w:rsidR="00336FA9" w:rsidRDefault="00336FA9" w:rsidP="002E765F">
      <w:pPr>
        <w:pStyle w:val="NoteStyle"/>
      </w:pPr>
      <w:r>
        <w:t>Please see the “</w:t>
      </w:r>
      <w:r w:rsidR="00AB3CCE">
        <w:t>EPM</w:t>
      </w:r>
      <w:r w:rsidR="00AB3CCE" w:rsidRPr="000529BA">
        <w:t>-</w:t>
      </w:r>
      <w:r w:rsidR="00AB3CCE">
        <w:t>SPI_DDT_F</w:t>
      </w:r>
      <w:r w:rsidR="00AB3CCE" w:rsidRPr="0036453A">
        <w:t>ramework</w:t>
      </w:r>
      <w:r w:rsidR="00AB3CCE">
        <w:t>_Overview</w:t>
      </w:r>
      <w:r w:rsidR="00AB3CCE" w:rsidRPr="000529BA">
        <w:t>.docx</w:t>
      </w:r>
      <w:r>
        <w:t>” document from ‘doc</w:t>
      </w:r>
      <w:r w:rsidR="00937D3E">
        <w:t>s</w:t>
      </w:r>
      <w:r>
        <w:t xml:space="preserve">’ folder of the </w:t>
      </w:r>
      <w:fldSimple w:instr=" REF _Ref436931171  \* MERGEFORMAT ">
        <w:r>
          <w:t>Package Structure</w:t>
        </w:r>
      </w:fldSimple>
      <w:r>
        <w:t xml:space="preserve"> for more details on structure of </w:t>
      </w:r>
      <w:proofErr w:type="spellStart"/>
      <w:r>
        <w:t>SoapUI</w:t>
      </w:r>
      <w:proofErr w:type="spellEnd"/>
      <w:r>
        <w:t xml:space="preserve"> project.</w:t>
      </w:r>
    </w:p>
    <w:p w:rsidR="00336FA9" w:rsidRPr="008E2573" w:rsidRDefault="00336FA9" w:rsidP="00336FA9">
      <w:pPr>
        <w:pStyle w:val="Heading1"/>
      </w:pPr>
      <w:bookmarkStart w:id="63" w:name="_Toc428544127"/>
      <w:bookmarkStart w:id="64" w:name="_Toc436997840"/>
      <w:bookmarkStart w:id="65" w:name="_Toc453865275"/>
      <w:r>
        <w:t>Test Execution and Result Validation</w:t>
      </w:r>
      <w:bookmarkEnd w:id="63"/>
      <w:bookmarkEnd w:id="64"/>
      <w:bookmarkEnd w:id="65"/>
    </w:p>
    <w:p w:rsidR="00336FA9" w:rsidRDefault="00336FA9" w:rsidP="00336FA9">
      <w:pPr>
        <w:pStyle w:val="BodyText"/>
      </w:pPr>
      <w:r>
        <w:t xml:space="preserve">Before test execution, make sure that </w:t>
      </w:r>
      <w:r w:rsidR="003A18F4">
        <w:fldChar w:fldCharType="begin"/>
      </w:r>
      <w:r w:rsidR="003A18F4">
        <w:instrText xml:space="preserve"> REF _Ref436936505 </w:instrText>
      </w:r>
      <w:r w:rsidR="003A18F4">
        <w:fldChar w:fldCharType="separate"/>
      </w:r>
      <w:r w:rsidR="00AB3CCE">
        <w:t>DDT</w:t>
      </w:r>
      <w:r w:rsidR="00AB3CCE" w:rsidRPr="0036453A">
        <w:t xml:space="preserve"> </w:t>
      </w:r>
      <w:r w:rsidR="00AB3CCE">
        <w:t>F</w:t>
      </w:r>
      <w:r w:rsidR="00AB3CCE" w:rsidRPr="0036453A">
        <w:t>ramework</w:t>
      </w:r>
      <w:r w:rsidR="00AB3CCE">
        <w:t xml:space="preserve"> library integrated to </w:t>
      </w:r>
      <w:proofErr w:type="spellStart"/>
      <w:r w:rsidR="00AB3CCE">
        <w:t>SoapUI</w:t>
      </w:r>
      <w:proofErr w:type="spellEnd"/>
      <w:r w:rsidR="003A18F4">
        <w:fldChar w:fldCharType="end"/>
      </w:r>
      <w:r>
        <w:t xml:space="preserve"> and </w:t>
      </w:r>
      <w:r w:rsidR="003A18F4">
        <w:fldChar w:fldCharType="begin"/>
      </w:r>
      <w:r w:rsidR="003A18F4">
        <w:instrText xml:space="preserve"> REF _Ref436936578 </w:instrText>
      </w:r>
      <w:r w:rsidR="003A18F4">
        <w:fldChar w:fldCharType="separate"/>
      </w:r>
      <w:proofErr w:type="spellStart"/>
      <w:r>
        <w:t>SoapUI</w:t>
      </w:r>
      <w:proofErr w:type="spellEnd"/>
      <w:r>
        <w:t xml:space="preserve"> Project</w:t>
      </w:r>
      <w:r w:rsidRPr="00FB6126">
        <w:t xml:space="preserve"> </w:t>
      </w:r>
      <w:r>
        <w:t>configured</w:t>
      </w:r>
      <w:r w:rsidR="003A18F4">
        <w:fldChar w:fldCharType="end"/>
      </w:r>
      <w:r>
        <w:t xml:space="preserve"> properly.</w:t>
      </w:r>
    </w:p>
    <w:p w:rsidR="00336FA9" w:rsidRPr="00221110" w:rsidRDefault="00336FA9" w:rsidP="00336FA9">
      <w:pPr>
        <w:pStyle w:val="Heading2"/>
      </w:pPr>
      <w:bookmarkStart w:id="66" w:name="_Toc428544128"/>
      <w:bookmarkStart w:id="67" w:name="_Toc436997841"/>
      <w:bookmarkStart w:id="68" w:name="_Toc453865276"/>
      <w:r>
        <w:t>Start Test Suite Execution</w:t>
      </w:r>
      <w:bookmarkEnd w:id="66"/>
      <w:bookmarkEnd w:id="67"/>
      <w:bookmarkEnd w:id="68"/>
    </w:p>
    <w:p w:rsidR="00336FA9" w:rsidRDefault="00336FA9" w:rsidP="00336FA9">
      <w:pPr>
        <w:pStyle w:val="BodyText"/>
      </w:pPr>
      <w:r>
        <w:t>It is possible to execute any test suite according to the following instruction:</w:t>
      </w:r>
    </w:p>
    <w:p w:rsidR="00336FA9" w:rsidRDefault="00336FA9" w:rsidP="00321679">
      <w:pPr>
        <w:pStyle w:val="ListNumber"/>
        <w:numPr>
          <w:ilvl w:val="0"/>
          <w:numId w:val="24"/>
        </w:numPr>
      </w:pPr>
      <w:r w:rsidRPr="009740D3">
        <w:t xml:space="preserve">Expand project tree in </w:t>
      </w:r>
      <w:proofErr w:type="spellStart"/>
      <w:r w:rsidRPr="009740D3">
        <w:t>SoapUI</w:t>
      </w:r>
      <w:proofErr w:type="spellEnd"/>
      <w:r w:rsidRPr="009740D3">
        <w:t>;</w:t>
      </w:r>
    </w:p>
    <w:p w:rsidR="00336FA9" w:rsidRDefault="00336FA9" w:rsidP="00321679">
      <w:pPr>
        <w:pStyle w:val="ListNumber"/>
      </w:pPr>
      <w:r w:rsidRPr="009740D3">
        <w:t>Double click on selected Test Suite to open Test Cases window;</w:t>
      </w:r>
    </w:p>
    <w:p w:rsidR="00336FA9" w:rsidRPr="00F13325" w:rsidRDefault="00FC7045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B8460AA" wp14:editId="007D474F">
            <wp:extent cx="5941695" cy="408432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Pr="00920D74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24</w:t>
        </w:r>
      </w:fldSimple>
      <w:r>
        <w:t xml:space="preserve"> </w:t>
      </w:r>
      <w:proofErr w:type="spellStart"/>
      <w:r>
        <w:t>TestSuite</w:t>
      </w:r>
      <w:proofErr w:type="spellEnd"/>
      <w:r>
        <w:t xml:space="preserve"> window</w:t>
      </w:r>
    </w:p>
    <w:p w:rsidR="00336FA9" w:rsidRDefault="00336FA9" w:rsidP="00321679">
      <w:pPr>
        <w:pStyle w:val="ListNumber"/>
      </w:pPr>
      <w:r w:rsidRPr="009740D3">
        <w:t xml:space="preserve">Click on the ‘Runs the selected </w:t>
      </w:r>
      <w:proofErr w:type="spellStart"/>
      <w:r w:rsidRPr="009740D3">
        <w:t>TestCases</w:t>
      </w:r>
      <w:proofErr w:type="spellEnd"/>
      <w:r w:rsidRPr="009740D3">
        <w:t>’ button</w:t>
      </w:r>
      <w:r w:rsidR="00FC7045">
        <w:t xml:space="preserve"> (green arrow)</w:t>
      </w:r>
      <w:r w:rsidRPr="009740D3">
        <w:t xml:space="preserve"> to start Test Suite execution.</w:t>
      </w:r>
    </w:p>
    <w:p w:rsidR="00336FA9" w:rsidRPr="00221110" w:rsidRDefault="00336FA9" w:rsidP="00336FA9">
      <w:pPr>
        <w:pStyle w:val="Heading2"/>
      </w:pPr>
      <w:bookmarkStart w:id="69" w:name="_Toc428544129"/>
      <w:bookmarkStart w:id="70" w:name="_Toc436997842"/>
      <w:bookmarkStart w:id="71" w:name="_Toc453865277"/>
      <w:r>
        <w:t>View Test Suite Execution Log</w:t>
      </w:r>
      <w:bookmarkEnd w:id="69"/>
      <w:bookmarkEnd w:id="70"/>
      <w:bookmarkEnd w:id="71"/>
    </w:p>
    <w:p w:rsidR="00336FA9" w:rsidRDefault="00336FA9" w:rsidP="00336FA9">
      <w:pPr>
        <w:pStyle w:val="BodyText"/>
      </w:pPr>
      <w:r>
        <w:t xml:space="preserve">All information on status of </w:t>
      </w:r>
      <w:proofErr w:type="spellStart"/>
      <w:r>
        <w:t>TestCases</w:t>
      </w:r>
      <w:proofErr w:type="spellEnd"/>
      <w:r>
        <w:t xml:space="preserve"> execution </w:t>
      </w:r>
      <w:r w:rsidR="00C85D2C">
        <w:t xml:space="preserve">is </w:t>
      </w:r>
      <w:r>
        <w:t>available in ‘</w:t>
      </w:r>
      <w:proofErr w:type="spellStart"/>
      <w:r>
        <w:t>TestSuite</w:t>
      </w:r>
      <w:proofErr w:type="spellEnd"/>
      <w:r>
        <w:t xml:space="preserve"> Log’ at bottom of the </w:t>
      </w:r>
      <w:r w:rsidRPr="009740D3">
        <w:t>Test Cases window</w:t>
      </w:r>
      <w:r>
        <w:t>.</w:t>
      </w:r>
    </w:p>
    <w:p w:rsidR="00336FA9" w:rsidRPr="00F13325" w:rsidRDefault="0084586B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5443D" wp14:editId="6DB7CE3F">
            <wp:extent cx="5941695" cy="4341495"/>
            <wp:effectExtent l="0" t="0" r="1905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36FA9" w:rsidRPr="00920D74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25</w:t>
        </w:r>
      </w:fldSimple>
      <w:r>
        <w:t xml:space="preserve"> </w:t>
      </w:r>
      <w:proofErr w:type="spellStart"/>
      <w:r>
        <w:t>TestSuite</w:t>
      </w:r>
      <w:proofErr w:type="spellEnd"/>
      <w:r>
        <w:t xml:space="preserve"> Execution Log</w:t>
      </w:r>
    </w:p>
    <w:p w:rsidR="002177A6" w:rsidRPr="00221110" w:rsidRDefault="002177A6" w:rsidP="002177A6">
      <w:pPr>
        <w:pStyle w:val="Heading2"/>
      </w:pPr>
      <w:bookmarkStart w:id="72" w:name="_Toc453865278"/>
      <w:r>
        <w:t>View D</w:t>
      </w:r>
      <w:r w:rsidR="00DB576D">
        <w:t>DT Framework</w:t>
      </w:r>
      <w:r>
        <w:t xml:space="preserve"> Log</w:t>
      </w:r>
      <w:bookmarkEnd w:id="72"/>
    </w:p>
    <w:p w:rsidR="002177A6" w:rsidRDefault="002177A6" w:rsidP="002177A6">
      <w:pPr>
        <w:pStyle w:val="BodyText"/>
      </w:pPr>
      <w:r>
        <w:t xml:space="preserve">All information on test data, test step parameters and result assertion is logged by the </w:t>
      </w:r>
      <w:r w:rsidR="00AB3CCE">
        <w:t>DDT</w:t>
      </w:r>
      <w:r w:rsidR="00AB3CCE" w:rsidRPr="0036453A">
        <w:t xml:space="preserve"> </w:t>
      </w:r>
      <w:r w:rsidR="00AB3CCE">
        <w:t>F</w:t>
      </w:r>
      <w:r w:rsidR="00AB3CCE" w:rsidRPr="0036453A">
        <w:t>ramework</w:t>
      </w:r>
      <w:r>
        <w:t xml:space="preserve"> Library and available in ‘</w:t>
      </w:r>
      <w:r w:rsidR="0084586B">
        <w:t>DDTF</w:t>
      </w:r>
      <w:r>
        <w:t xml:space="preserve"> log’ tab at bottom of the </w:t>
      </w:r>
      <w:proofErr w:type="spellStart"/>
      <w:r>
        <w:t>SoapUI</w:t>
      </w:r>
      <w:proofErr w:type="spellEnd"/>
      <w:r w:rsidRPr="009740D3">
        <w:t xml:space="preserve"> window</w:t>
      </w:r>
      <w:r>
        <w:t>.</w:t>
      </w:r>
    </w:p>
    <w:p w:rsidR="002177A6" w:rsidRPr="00F13325" w:rsidRDefault="001A0D10" w:rsidP="002177A6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F703661" wp14:editId="4EE30BDE">
            <wp:extent cx="5941695" cy="4328795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A6" w:rsidRPr="00920D74" w:rsidRDefault="002177A6" w:rsidP="002177A6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26</w:t>
        </w:r>
      </w:fldSimple>
      <w:r>
        <w:t xml:space="preserve"> </w:t>
      </w:r>
      <w:r w:rsidR="00AB3CCE">
        <w:t>DDT</w:t>
      </w:r>
      <w:r w:rsidR="00AB3CCE" w:rsidRPr="0036453A">
        <w:t xml:space="preserve"> </w:t>
      </w:r>
      <w:r w:rsidR="00AB3CCE">
        <w:t>F</w:t>
      </w:r>
      <w:r w:rsidR="00AB3CCE" w:rsidRPr="0036453A">
        <w:t>ramework</w:t>
      </w:r>
      <w:r>
        <w:t xml:space="preserve"> Library Log</w:t>
      </w:r>
    </w:p>
    <w:p w:rsidR="002177A6" w:rsidRPr="002177A6" w:rsidRDefault="002177A6" w:rsidP="002177A6">
      <w:pPr>
        <w:pStyle w:val="NoteStyle"/>
      </w:pPr>
      <w:r>
        <w:t>It is possible to configure the maximum number of rows displayed in ‘</w:t>
      </w:r>
      <w:r w:rsidR="00456CE5">
        <w:t>DDTF</w:t>
      </w:r>
      <w:r w:rsidR="00AB3CCE">
        <w:t xml:space="preserve"> log</w:t>
      </w:r>
      <w:r>
        <w:t>’ with the “Set Max Rows” menu item of context menu from the ‘</w:t>
      </w:r>
      <w:r w:rsidR="00456CE5">
        <w:t>DDTF</w:t>
      </w:r>
      <w:r w:rsidR="00AB3CCE">
        <w:t xml:space="preserve"> log</w:t>
      </w:r>
      <w:r>
        <w:t>’ tab.</w:t>
      </w:r>
    </w:p>
    <w:p w:rsidR="00336FA9" w:rsidRPr="00221110" w:rsidRDefault="00336FA9" w:rsidP="00336FA9">
      <w:pPr>
        <w:pStyle w:val="Heading2"/>
      </w:pPr>
      <w:bookmarkStart w:id="73" w:name="_Toc428544130"/>
      <w:bookmarkStart w:id="74" w:name="_Toc436997843"/>
      <w:bookmarkStart w:id="75" w:name="_Toc453865279"/>
      <w:r>
        <w:t>Test Step Result</w:t>
      </w:r>
      <w:r w:rsidRPr="00FB0447">
        <w:t xml:space="preserve"> </w:t>
      </w:r>
      <w:r>
        <w:t>Validation</w:t>
      </w:r>
      <w:bookmarkEnd w:id="73"/>
      <w:bookmarkEnd w:id="74"/>
      <w:bookmarkEnd w:id="75"/>
    </w:p>
    <w:p w:rsidR="00336FA9" w:rsidRDefault="00336FA9" w:rsidP="00336FA9">
      <w:pPr>
        <w:pStyle w:val="BodyText"/>
      </w:pPr>
      <w:r>
        <w:t>Test suite log contains results for each executed test step. All passed steps marked with green</w:t>
      </w:r>
      <w:r w:rsidR="00C85D2C">
        <w:t xml:space="preserve"> </w:t>
      </w:r>
      <w:proofErr w:type="spellStart"/>
      <w:r w:rsidR="00C85D2C">
        <w:t>colour</w:t>
      </w:r>
      <w:proofErr w:type="spellEnd"/>
      <w:r>
        <w:t xml:space="preserve"> and all failed steps marked with red</w:t>
      </w:r>
      <w:r w:rsidR="00C85D2C">
        <w:t xml:space="preserve"> </w:t>
      </w:r>
      <w:proofErr w:type="spellStart"/>
      <w:r w:rsidR="00C85D2C">
        <w:t>colour</w:t>
      </w:r>
      <w:proofErr w:type="spellEnd"/>
      <w:r>
        <w:t>.</w:t>
      </w:r>
    </w:p>
    <w:p w:rsidR="00336FA9" w:rsidRDefault="00336FA9" w:rsidP="00321679">
      <w:pPr>
        <w:pStyle w:val="ListNumber"/>
        <w:numPr>
          <w:ilvl w:val="0"/>
          <w:numId w:val="25"/>
        </w:numPr>
      </w:pPr>
      <w:r>
        <w:t>It is possible to open each REST request step with double click to view its Request Message, Response Message and Properties.</w:t>
      </w:r>
    </w:p>
    <w:p w:rsidR="00336FA9" w:rsidRPr="00F13325" w:rsidRDefault="00CF4427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774B1B50" wp14:editId="1763B9D6">
            <wp:extent cx="5091379" cy="24474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6372" cy="24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Pr="00920D74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27</w:t>
        </w:r>
      </w:fldSimple>
      <w:r>
        <w:t xml:space="preserve"> Message Viewer window</w:t>
      </w:r>
    </w:p>
    <w:p w:rsidR="00336FA9" w:rsidRDefault="00336FA9" w:rsidP="00321679">
      <w:pPr>
        <w:pStyle w:val="ListNumber"/>
      </w:pPr>
      <w:r>
        <w:lastRenderedPageBreak/>
        <w:t>All failed REST requests contain assertion message.</w:t>
      </w:r>
    </w:p>
    <w:p w:rsidR="00336FA9" w:rsidRPr="00F13325" w:rsidRDefault="00CF4427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67DCFE43" wp14:editId="24134109">
            <wp:extent cx="5069434" cy="2429883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0134" cy="24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Pr="00920D74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28</w:t>
        </w:r>
      </w:fldSimple>
      <w:r>
        <w:t xml:space="preserve"> Messages tab with assertion messages</w:t>
      </w:r>
    </w:p>
    <w:p w:rsidR="00336FA9" w:rsidRDefault="00336FA9" w:rsidP="00321679">
      <w:pPr>
        <w:pStyle w:val="ListNumber"/>
      </w:pPr>
      <w:r>
        <w:t>It is possible to copy the assertion message from the “Message Viewer” dialog with the “</w:t>
      </w:r>
      <w:proofErr w:type="spellStart"/>
      <w:r>
        <w:t>Ctrl+C</w:t>
      </w:r>
      <w:proofErr w:type="spellEnd"/>
      <w:r>
        <w:t xml:space="preserve">” keys combination and paste it to </w:t>
      </w:r>
      <w:r w:rsidR="00C85D2C">
        <w:t>a</w:t>
      </w:r>
      <w:r>
        <w:t xml:space="preserve"> text editor. It is more convenient to analyze of assertion result in test editor. </w:t>
      </w:r>
      <w:r w:rsidRPr="00AA33B6">
        <w:t xml:space="preserve">The “Message Viewer” dialog in </w:t>
      </w:r>
      <w:proofErr w:type="spellStart"/>
      <w:r w:rsidRPr="00AA33B6">
        <w:t>SoapUI</w:t>
      </w:r>
      <w:proofErr w:type="spellEnd"/>
      <w:r w:rsidRPr="00AA33B6">
        <w:t xml:space="preserve"> is not support text formatting and indenta</w:t>
      </w:r>
      <w:r>
        <w:t>tions for the assertion message.</w:t>
      </w:r>
    </w:p>
    <w:p w:rsidR="00336FA9" w:rsidRPr="00F13325" w:rsidRDefault="00CF4427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11B2B0F1" wp14:editId="0F3AC9A6">
            <wp:extent cx="5133625" cy="20409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69970" cy="20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Pr="00920D74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29</w:t>
        </w:r>
      </w:fldSimple>
      <w:r>
        <w:t xml:space="preserve"> Assertion message in text editor</w:t>
      </w:r>
    </w:p>
    <w:p w:rsidR="00336FA9" w:rsidRDefault="00336FA9" w:rsidP="00321679">
      <w:pPr>
        <w:pStyle w:val="ListNumber"/>
      </w:pPr>
      <w:r>
        <w:t xml:space="preserve">All failed test steps contains step description. Step description start with combination of </w:t>
      </w:r>
      <w:r w:rsidRPr="00D72B50">
        <w:t>CELL_ DESCRIPTION</w:t>
      </w:r>
      <w:r>
        <w:t>,</w:t>
      </w:r>
      <w:r w:rsidRPr="00D72B50">
        <w:t xml:space="preserve"> CELL_METHOD </w:t>
      </w:r>
      <w:r>
        <w:t xml:space="preserve">and </w:t>
      </w:r>
      <w:r w:rsidRPr="00D72B50">
        <w:t>CELL_PATH</w:t>
      </w:r>
      <w:r>
        <w:t>.</w:t>
      </w:r>
    </w:p>
    <w:p w:rsidR="00336FA9" w:rsidRPr="00F13325" w:rsidRDefault="00B4295A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D568C57" wp14:editId="5C52D7CB">
            <wp:extent cx="5941695" cy="4321810"/>
            <wp:effectExtent l="0" t="0" r="1905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g_fig3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Pr="00920D74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30</w:t>
        </w:r>
      </w:fldSimple>
      <w:r>
        <w:t xml:space="preserve"> Description of failed test step in </w:t>
      </w:r>
      <w:proofErr w:type="spellStart"/>
      <w:r>
        <w:t>TestSuit</w:t>
      </w:r>
      <w:proofErr w:type="spellEnd"/>
      <w:r>
        <w:t xml:space="preserve"> log</w:t>
      </w:r>
    </w:p>
    <w:p w:rsidR="00336FA9" w:rsidRDefault="00336FA9" w:rsidP="00321679">
      <w:pPr>
        <w:pStyle w:val="ListNumber"/>
      </w:pPr>
      <w:r>
        <w:t xml:space="preserve">All assertion messages start with the same combination of </w:t>
      </w:r>
      <w:r w:rsidRPr="00D72B50">
        <w:t>CELL_ DESCRIPTION</w:t>
      </w:r>
      <w:r>
        <w:t>,</w:t>
      </w:r>
      <w:r w:rsidRPr="00D72B50">
        <w:t xml:space="preserve"> CELL_METHOD </w:t>
      </w:r>
      <w:r>
        <w:t xml:space="preserve">and </w:t>
      </w:r>
      <w:r w:rsidRPr="00D72B50">
        <w:t>CELL_PATH</w:t>
      </w:r>
      <w:r>
        <w:t xml:space="preserve"> for efficient navigation on test data file.</w:t>
      </w:r>
    </w:p>
    <w:p w:rsidR="00336FA9" w:rsidRPr="00F13325" w:rsidRDefault="005E3F19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712D800D" wp14:editId="799675D8">
            <wp:extent cx="5398617" cy="2531702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g_fig3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10" cy="25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Pr="00920D74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31</w:t>
        </w:r>
      </w:fldSimple>
      <w:r>
        <w:t xml:space="preserve"> Description of failed test step in assertion message</w:t>
      </w:r>
    </w:p>
    <w:p w:rsidR="00336FA9" w:rsidRDefault="00336FA9" w:rsidP="00321679">
      <w:pPr>
        <w:pStyle w:val="ListNumber"/>
      </w:pPr>
      <w:r>
        <w:t>It is possible to verify corresponding test step in test data file using this combination with the appropriate data file.</w:t>
      </w:r>
    </w:p>
    <w:p w:rsidR="00336FA9" w:rsidRPr="00F13325" w:rsidRDefault="005E3F19" w:rsidP="00336FA9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C33DAE1" wp14:editId="0C60A383">
            <wp:extent cx="5941695" cy="1681480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g_fig32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32</w:t>
        </w:r>
      </w:fldSimple>
      <w:r>
        <w:t xml:space="preserve"> Combination of </w:t>
      </w:r>
      <w:r w:rsidRPr="00D72B50">
        <w:t>CELL_ DESCRIPTION</w:t>
      </w:r>
      <w:r>
        <w:t>,</w:t>
      </w:r>
      <w:r w:rsidRPr="00D72B50">
        <w:t xml:space="preserve"> CELL_METHOD </w:t>
      </w:r>
      <w:r>
        <w:t xml:space="preserve">and </w:t>
      </w:r>
      <w:r w:rsidRPr="00D72B50">
        <w:t>CELL_PATH</w:t>
      </w:r>
      <w:r>
        <w:t xml:space="preserve"> in Test Data file</w:t>
      </w:r>
    </w:p>
    <w:p w:rsidR="00336FA9" w:rsidRPr="00167DB9" w:rsidRDefault="00336FA9" w:rsidP="005E3F19">
      <w:pPr>
        <w:pStyle w:val="NoteStyle"/>
        <w:numPr>
          <w:ilvl w:val="0"/>
          <w:numId w:val="0"/>
        </w:numPr>
        <w:ind w:left="567" w:hanging="567"/>
      </w:pPr>
    </w:p>
    <w:p w:rsidR="00336FA9" w:rsidRDefault="00336FA9" w:rsidP="00321679">
      <w:pPr>
        <w:pStyle w:val="ListNumber"/>
      </w:pPr>
      <w:r>
        <w:t xml:space="preserve">Each test data file </w:t>
      </w:r>
      <w:r w:rsidR="00B4295A">
        <w:t xml:space="preserve">can </w:t>
      </w:r>
      <w:r>
        <w:t xml:space="preserve">contain </w:t>
      </w:r>
      <w:r w:rsidR="00B4295A">
        <w:t xml:space="preserve">description of </w:t>
      </w:r>
      <w:r>
        <w:t>all test scenarios on the “</w:t>
      </w:r>
      <w:proofErr w:type="spellStart"/>
      <w:r>
        <w:t>TestCases</w:t>
      </w:r>
      <w:proofErr w:type="spellEnd"/>
      <w:r>
        <w:t>” sheet of document.</w:t>
      </w:r>
    </w:p>
    <w:p w:rsidR="00336FA9" w:rsidRPr="00F13325" w:rsidRDefault="00270E12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726D8DC9" wp14:editId="6FE556DF">
            <wp:extent cx="5941695" cy="3756025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9" w:rsidRPr="00920D74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33</w:t>
        </w:r>
      </w:fldSimple>
      <w:r>
        <w:t xml:space="preserve"> Test scenarios on the “</w:t>
      </w:r>
      <w:proofErr w:type="spellStart"/>
      <w:r>
        <w:t>TestCases</w:t>
      </w:r>
      <w:proofErr w:type="spellEnd"/>
      <w:r>
        <w:t>” sheet of document in Test Data file</w:t>
      </w:r>
    </w:p>
    <w:p w:rsidR="00336FA9" w:rsidRDefault="00336FA9" w:rsidP="002E765F">
      <w:pPr>
        <w:pStyle w:val="NoteStyle"/>
      </w:pPr>
      <w:r>
        <w:t>Test step description contains reference to appropriate test scenario, e.g. “TS 04_</w:t>
      </w:r>
      <w:r w:rsidR="00270E12">
        <w:t>...</w:t>
      </w:r>
      <w:r>
        <w:t xml:space="preserve">” means “Test Scenario 04, Step </w:t>
      </w:r>
      <w:r w:rsidR="00270E12">
        <w:t>…</w:t>
      </w:r>
      <w:proofErr w:type="gramStart"/>
      <w:r>
        <w:t>”.</w:t>
      </w:r>
      <w:proofErr w:type="gramEnd"/>
    </w:p>
    <w:p w:rsidR="00336FA9" w:rsidRDefault="00336FA9" w:rsidP="002E765F">
      <w:pPr>
        <w:pStyle w:val="WarningStyle"/>
      </w:pPr>
      <w:r w:rsidRPr="0012416B">
        <w:t>The “Step Description” and “Expected” fields on the “</w:t>
      </w:r>
      <w:proofErr w:type="spellStart"/>
      <w:r w:rsidRPr="0012416B">
        <w:t>TestCases</w:t>
      </w:r>
      <w:proofErr w:type="spellEnd"/>
      <w:r w:rsidRPr="0012416B">
        <w:t>” sheets might by updated with short delay. Please use the test data from the first sheet as it contains up to date information.</w:t>
      </w:r>
    </w:p>
    <w:p w:rsidR="00270E12" w:rsidRDefault="00270E12" w:rsidP="00270E12">
      <w:pPr>
        <w:pStyle w:val="WarningStyle"/>
        <w:numPr>
          <w:ilvl w:val="0"/>
          <w:numId w:val="0"/>
        </w:numPr>
        <w:ind w:left="907"/>
      </w:pPr>
    </w:p>
    <w:p w:rsidR="00336FA9" w:rsidRDefault="00336FA9" w:rsidP="00336FA9">
      <w:pPr>
        <w:pStyle w:val="BodyText"/>
      </w:pPr>
      <w:r>
        <w:t>It is possible to view information on REST request step in different formats for more convenient step validation.</w:t>
      </w:r>
    </w:p>
    <w:p w:rsidR="00336FA9" w:rsidRDefault="00336FA9" w:rsidP="00336FA9">
      <w:pPr>
        <w:pStyle w:val="Captionstyle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Tabs and message formats on Message Viewer window</w:t>
      </w:r>
    </w:p>
    <w:tbl>
      <w:tblPr>
        <w:tblStyle w:val="TableEPAM"/>
        <w:tblW w:w="0" w:type="auto"/>
        <w:tblInd w:w="108" w:type="dxa"/>
        <w:tblLook w:val="04A0" w:firstRow="1" w:lastRow="0" w:firstColumn="1" w:lastColumn="0" w:noHBand="0" w:noVBand="1"/>
      </w:tblPr>
      <w:tblGrid>
        <w:gridCol w:w="4618"/>
        <w:gridCol w:w="4621"/>
      </w:tblGrid>
      <w:tr w:rsidR="00336FA9" w:rsidTr="003A18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9" w:type="dxa"/>
            <w:gridSpan w:val="2"/>
          </w:tcPr>
          <w:p w:rsidR="00336FA9" w:rsidRPr="00DA6CF4" w:rsidRDefault="00336FA9" w:rsidP="003A18F4">
            <w:r>
              <w:t>Available message formats</w:t>
            </w:r>
          </w:p>
        </w:tc>
      </w:tr>
      <w:tr w:rsidR="00336FA9" w:rsidTr="003A18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8" w:type="dxa"/>
          </w:tcPr>
          <w:p w:rsidR="00336FA9" w:rsidRPr="00DA6CF4" w:rsidRDefault="00336FA9" w:rsidP="003A18F4">
            <w:r>
              <w:t>Message tab</w:t>
            </w:r>
          </w:p>
        </w:tc>
        <w:tc>
          <w:tcPr>
            <w:tcW w:w="4621" w:type="dxa"/>
          </w:tcPr>
          <w:p w:rsidR="00336FA9" w:rsidRPr="00DA6CF4" w:rsidRDefault="00336FA9" w:rsidP="003A18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 format</w:t>
            </w:r>
          </w:p>
        </w:tc>
      </w:tr>
      <w:tr w:rsidR="00336FA9" w:rsidTr="003A1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8" w:type="dxa"/>
          </w:tcPr>
          <w:p w:rsidR="00336FA9" w:rsidRPr="00DA6CF4" w:rsidRDefault="00336FA9" w:rsidP="003A18F4">
            <w:r w:rsidRPr="00D72B50">
              <w:t>Request</w:t>
            </w:r>
            <w:r w:rsidRPr="00D72B50">
              <w:rPr>
                <w:lang w:val="ru-RU"/>
              </w:rPr>
              <w:t xml:space="preserve"> </w:t>
            </w:r>
            <w:r w:rsidRPr="00D72B50">
              <w:t>Message</w:t>
            </w:r>
          </w:p>
        </w:tc>
        <w:tc>
          <w:tcPr>
            <w:tcW w:w="4621" w:type="dxa"/>
          </w:tcPr>
          <w:p w:rsidR="00336FA9" w:rsidRDefault="00336FA9" w:rsidP="003A18F4">
            <w:pPr>
              <w:pStyle w:val="TableBulletLi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B50">
              <w:t>XML</w:t>
            </w:r>
          </w:p>
          <w:p w:rsidR="00336FA9" w:rsidRPr="00DA6CF4" w:rsidRDefault="00336FA9" w:rsidP="00984C9E">
            <w:pPr>
              <w:pStyle w:val="TableBulletLi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B50">
              <w:t>RAW</w:t>
            </w:r>
          </w:p>
        </w:tc>
      </w:tr>
      <w:tr w:rsidR="00336FA9" w:rsidTr="003A18F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8" w:type="dxa"/>
          </w:tcPr>
          <w:p w:rsidR="00336FA9" w:rsidRPr="00DA6CF4" w:rsidRDefault="00336FA9" w:rsidP="003A18F4">
            <w:r w:rsidRPr="00D72B50">
              <w:lastRenderedPageBreak/>
              <w:t>Response Message</w:t>
            </w:r>
          </w:p>
        </w:tc>
        <w:tc>
          <w:tcPr>
            <w:tcW w:w="4621" w:type="dxa"/>
          </w:tcPr>
          <w:p w:rsidR="00336FA9" w:rsidRDefault="00336FA9" w:rsidP="003A18F4">
            <w:pPr>
              <w:pStyle w:val="TableBulletLi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D72B50">
              <w:t>XML</w:t>
            </w:r>
          </w:p>
          <w:p w:rsidR="00336FA9" w:rsidRDefault="00336FA9" w:rsidP="003A18F4">
            <w:pPr>
              <w:pStyle w:val="TableBulletLi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JSON</w:t>
            </w:r>
          </w:p>
          <w:p w:rsidR="00336FA9" w:rsidRDefault="00336FA9" w:rsidP="003A18F4">
            <w:pPr>
              <w:pStyle w:val="TableBulletLi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HTML</w:t>
            </w:r>
          </w:p>
          <w:p w:rsidR="00336FA9" w:rsidRPr="00DA6CF4" w:rsidRDefault="00336FA9" w:rsidP="00984C9E">
            <w:pPr>
              <w:pStyle w:val="TableBulletLi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D72B50">
              <w:t>RAW</w:t>
            </w:r>
          </w:p>
        </w:tc>
      </w:tr>
      <w:tr w:rsidR="00336FA9" w:rsidTr="003A18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8" w:type="dxa"/>
          </w:tcPr>
          <w:p w:rsidR="00336FA9" w:rsidRPr="00D72B50" w:rsidRDefault="00336FA9" w:rsidP="003A18F4">
            <w:r w:rsidRPr="00D72B50">
              <w:t>Step properties</w:t>
            </w:r>
          </w:p>
        </w:tc>
        <w:tc>
          <w:tcPr>
            <w:tcW w:w="4621" w:type="dxa"/>
          </w:tcPr>
          <w:p w:rsidR="00336FA9" w:rsidRPr="00D72B50" w:rsidRDefault="00336FA9" w:rsidP="003A18F4">
            <w:pPr>
              <w:pStyle w:val="TableBulletLi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72B50">
              <w:t>SoapUI</w:t>
            </w:r>
            <w:proofErr w:type="spellEnd"/>
            <w:r w:rsidRPr="00D72B50">
              <w:t xml:space="preserve"> tab</w:t>
            </w:r>
            <w:r>
              <w:t>le</w:t>
            </w:r>
          </w:p>
        </w:tc>
      </w:tr>
      <w:tr w:rsidR="00336FA9" w:rsidTr="003A18F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8" w:type="dxa"/>
          </w:tcPr>
          <w:p w:rsidR="00336FA9" w:rsidRPr="00D72B50" w:rsidRDefault="00336FA9" w:rsidP="003A18F4">
            <w:r w:rsidRPr="00D72B50">
              <w:t>Assertion message</w:t>
            </w:r>
          </w:p>
        </w:tc>
        <w:tc>
          <w:tcPr>
            <w:tcW w:w="4621" w:type="dxa"/>
          </w:tcPr>
          <w:p w:rsidR="00336FA9" w:rsidRPr="00D72B50" w:rsidRDefault="00336FA9" w:rsidP="003A18F4">
            <w:pPr>
              <w:pStyle w:val="TableBulletLis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String</w:t>
            </w:r>
          </w:p>
        </w:tc>
      </w:tr>
    </w:tbl>
    <w:p w:rsidR="00336FA9" w:rsidRDefault="00336FA9" w:rsidP="00336FA9">
      <w:pPr>
        <w:pStyle w:val="BodyText"/>
      </w:pPr>
    </w:p>
    <w:p w:rsidR="00336FA9" w:rsidRDefault="00336FA9" w:rsidP="00336FA9">
      <w:pPr>
        <w:pStyle w:val="BodyText"/>
      </w:pPr>
      <w:r>
        <w:t xml:space="preserve">Request and Response </w:t>
      </w:r>
      <w:r w:rsidRPr="00D72B50">
        <w:t>Messages in RAW format contain information on HTTP headers.</w:t>
      </w:r>
    </w:p>
    <w:p w:rsidR="00336FA9" w:rsidRDefault="00984C9E" w:rsidP="00336FA9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4C4296C8" wp14:editId="319F548B">
            <wp:extent cx="4155033" cy="2124364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7900" cy="214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36FA9" w:rsidRDefault="00336FA9" w:rsidP="00336FA9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34</w:t>
        </w:r>
      </w:fldSimple>
      <w:r>
        <w:t xml:space="preserve"> RAW format of Request Message</w:t>
      </w:r>
    </w:p>
    <w:p w:rsidR="00336FA9" w:rsidRPr="00221110" w:rsidRDefault="00336FA9" w:rsidP="00336FA9">
      <w:pPr>
        <w:pStyle w:val="Heading2"/>
      </w:pPr>
      <w:bookmarkStart w:id="76" w:name="_Toc428544131"/>
      <w:bookmarkStart w:id="77" w:name="_Toc436997844"/>
      <w:bookmarkStart w:id="78" w:name="_Toc453865280"/>
      <w:r>
        <w:t>Closing</w:t>
      </w:r>
      <w:r w:rsidRPr="00622339">
        <w:t xml:space="preserve"> </w:t>
      </w:r>
      <w:r>
        <w:t>SoapUI</w:t>
      </w:r>
      <w:bookmarkEnd w:id="76"/>
      <w:bookmarkEnd w:id="77"/>
      <w:bookmarkEnd w:id="78"/>
    </w:p>
    <w:p w:rsidR="001E6571" w:rsidRDefault="00984C9E" w:rsidP="00A80AD5">
      <w:pPr>
        <w:pStyle w:val="BodyText"/>
      </w:pPr>
      <w:r>
        <w:t xml:space="preserve">There is a common rule about </w:t>
      </w:r>
      <w:proofErr w:type="spellStart"/>
      <w:r>
        <w:t>SoapUI</w:t>
      </w:r>
      <w:proofErr w:type="spellEnd"/>
      <w:r>
        <w:t xml:space="preserve"> – keep your projects ‘closed’ in </w:t>
      </w:r>
      <w:proofErr w:type="spellStart"/>
      <w:r>
        <w:t>SoapUI</w:t>
      </w:r>
      <w:proofErr w:type="spellEnd"/>
      <w:r w:rsidR="003C6EFF">
        <w:t xml:space="preserve"> workspace</w:t>
      </w:r>
      <w:r>
        <w:t xml:space="preserve">. So, it’s better to close project before closing </w:t>
      </w:r>
      <w:proofErr w:type="spellStart"/>
      <w:r w:rsidR="00C85D2C">
        <w:t>SoapUI</w:t>
      </w:r>
      <w:proofErr w:type="spellEnd"/>
      <w:r>
        <w:t xml:space="preserve"> tool. Highlight the project, view context menu by right mouse click and choose ‘Close Project’ menu item. You can also </w:t>
      </w:r>
      <w:r w:rsidR="00336FA9" w:rsidRPr="00E95B57">
        <w:t xml:space="preserve">close </w:t>
      </w:r>
      <w:proofErr w:type="spellStart"/>
      <w:r w:rsidR="00336FA9" w:rsidRPr="00E95B57">
        <w:t>SoapUI</w:t>
      </w:r>
      <w:proofErr w:type="spellEnd"/>
      <w:r w:rsidR="00336FA9" w:rsidRPr="00E95B57">
        <w:t xml:space="preserve"> without saving changes</w:t>
      </w:r>
      <w:r>
        <w:t>.</w:t>
      </w:r>
      <w:r w:rsidR="00336FA9" w:rsidRPr="00E95B57">
        <w:t xml:space="preserve"> </w:t>
      </w:r>
      <w:r>
        <w:t xml:space="preserve">To do that please </w:t>
      </w:r>
      <w:r w:rsidR="00336FA9" w:rsidRPr="00E95B57">
        <w:t>click on the “File / Exit without saving” menu item.</w:t>
      </w:r>
    </w:p>
    <w:p w:rsidR="008040BA" w:rsidRDefault="00EC5BDF" w:rsidP="00167BF3">
      <w:pPr>
        <w:pStyle w:val="AppendixLevel1"/>
      </w:pPr>
      <w:bookmarkStart w:id="79" w:name="_Toc428456416"/>
      <w:bookmarkStart w:id="80" w:name="_Toc428544132"/>
      <w:bookmarkStart w:id="81" w:name="_Toc453865281"/>
      <w:r>
        <w:lastRenderedPageBreak/>
        <w:t>Troubleshooting</w:t>
      </w:r>
      <w:bookmarkEnd w:id="79"/>
      <w:bookmarkEnd w:id="80"/>
      <w:bookmarkEnd w:id="81"/>
    </w:p>
    <w:p w:rsidR="008040BA" w:rsidRDefault="00EC5BDF" w:rsidP="008040BA">
      <w:pPr>
        <w:pStyle w:val="BodyText"/>
      </w:pPr>
      <w:r w:rsidRPr="00BF28CE">
        <w:t xml:space="preserve">This </w:t>
      </w:r>
      <w:r>
        <w:t>chapter contains the list of known troubles that may occurs during D</w:t>
      </w:r>
      <w:r w:rsidR="00AB3CCE">
        <w:t>DT</w:t>
      </w:r>
      <w:r>
        <w:t xml:space="preserve"> Framework installation.</w:t>
      </w:r>
    </w:p>
    <w:p w:rsidR="00EB222A" w:rsidRDefault="00123F67" w:rsidP="000439F4">
      <w:pPr>
        <w:pStyle w:val="AppendixLevel2"/>
      </w:pPr>
      <w:bookmarkStart w:id="82" w:name="_Toc428456417"/>
      <w:bookmarkStart w:id="83" w:name="_Toc428544133"/>
      <w:bookmarkStart w:id="84" w:name="_Toc453865282"/>
      <w:r>
        <w:t xml:space="preserve">Build Task for </w:t>
      </w:r>
      <w:r w:rsidR="00DB576D">
        <w:t>DDT</w:t>
      </w:r>
      <w:r w:rsidR="00DB576D" w:rsidRPr="0036453A">
        <w:t xml:space="preserve"> </w:t>
      </w:r>
      <w:r w:rsidR="00DB576D">
        <w:t>F</w:t>
      </w:r>
      <w:r w:rsidR="00DB576D" w:rsidRPr="0036453A">
        <w:t>ramework</w:t>
      </w:r>
      <w:r w:rsidR="00DB576D">
        <w:t xml:space="preserve"> </w:t>
      </w:r>
      <w:r>
        <w:t>Failed</w:t>
      </w:r>
      <w:bookmarkEnd w:id="82"/>
      <w:bookmarkEnd w:id="83"/>
      <w:bookmarkEnd w:id="84"/>
    </w:p>
    <w:p w:rsidR="008040BA" w:rsidRDefault="00123F67" w:rsidP="008040BA">
      <w:pPr>
        <w:pStyle w:val="BodyText"/>
      </w:pPr>
      <w:r w:rsidRPr="005B5520">
        <w:t xml:space="preserve">If build process is failed with some error </w:t>
      </w:r>
      <w:r>
        <w:t xml:space="preserve">at </w:t>
      </w:r>
      <w:r w:rsidRPr="005B5520">
        <w:rPr>
          <w:i/>
        </w:rPr>
        <w:t>“</w:t>
      </w:r>
      <w:proofErr w:type="gramStart"/>
      <w:r w:rsidRPr="005B5520">
        <w:rPr>
          <w:i/>
        </w:rPr>
        <w:t>:test</w:t>
      </w:r>
      <w:proofErr w:type="gramEnd"/>
      <w:r w:rsidRPr="005B5520">
        <w:rPr>
          <w:i/>
        </w:rPr>
        <w:t>”</w:t>
      </w:r>
      <w:r>
        <w:t xml:space="preserve"> point </w:t>
      </w:r>
      <w:r w:rsidRPr="005B5520">
        <w:t>try to use the “gradlew.bat jar” command instead to elimina</w:t>
      </w:r>
      <w:r>
        <w:t>te the library tests execution.</w:t>
      </w:r>
    </w:p>
    <w:p w:rsidR="00A077BF" w:rsidRDefault="00A077BF" w:rsidP="00A077BF">
      <w:pPr>
        <w:pStyle w:val="NoteStyle"/>
      </w:pPr>
      <w:r w:rsidRPr="005B5520">
        <w:t xml:space="preserve">If it does not helps please contact to the </w:t>
      </w:r>
      <w:r w:rsidR="00AB3CCE">
        <w:t>DDT Framework</w:t>
      </w:r>
      <w:r w:rsidRPr="005B5520">
        <w:t xml:space="preserve"> Team for further support.</w:t>
      </w:r>
    </w:p>
    <w:p w:rsidR="00A077BF" w:rsidRDefault="00A077BF" w:rsidP="000439F4">
      <w:pPr>
        <w:pStyle w:val="AppendixLevel2"/>
      </w:pPr>
      <w:bookmarkStart w:id="85" w:name="_Toc428456418"/>
      <w:bookmarkStart w:id="86" w:name="_Toc428544134"/>
      <w:bookmarkStart w:id="87" w:name="_Toc453865283"/>
      <w:r>
        <w:t>Properties from Configuration File is not available in SoapUI Project</w:t>
      </w:r>
      <w:bookmarkEnd w:id="85"/>
      <w:bookmarkEnd w:id="86"/>
      <w:bookmarkEnd w:id="87"/>
    </w:p>
    <w:p w:rsidR="00A077BF" w:rsidRDefault="00A077BF" w:rsidP="00A077BF">
      <w:pPr>
        <w:pStyle w:val="BodyText"/>
      </w:pPr>
      <w:r>
        <w:t xml:space="preserve">Please make sure that configuration file is located at the same folder as the </w:t>
      </w:r>
      <w:proofErr w:type="spellStart"/>
      <w:r>
        <w:t>SoapUI</w:t>
      </w:r>
      <w:proofErr w:type="spellEnd"/>
      <w:r>
        <w:t xml:space="preserve"> project file itself. The </w:t>
      </w:r>
      <w:r w:rsidR="00AB3CCE">
        <w:t>DDT Framework</w:t>
      </w:r>
      <w:r>
        <w:t xml:space="preserve"> Library searches configuration file in directory where </w:t>
      </w:r>
      <w:proofErr w:type="spellStart"/>
      <w:r>
        <w:t>SoapUI</w:t>
      </w:r>
      <w:proofErr w:type="spellEnd"/>
      <w:r>
        <w:t xml:space="preserve"> project file located.</w:t>
      </w:r>
    </w:p>
    <w:p w:rsidR="00A077BF" w:rsidRDefault="00A077BF" w:rsidP="00A077BF">
      <w:pPr>
        <w:pStyle w:val="BodyText"/>
      </w:pPr>
      <w:r w:rsidRPr="008E5890">
        <w:t xml:space="preserve">If project file has moved from other directory, please make sure it is re-import successfully into </w:t>
      </w:r>
      <w:proofErr w:type="spellStart"/>
      <w:r w:rsidRPr="008E5890">
        <w:t>SoapUI</w:t>
      </w:r>
      <w:proofErr w:type="spellEnd"/>
      <w:r w:rsidRPr="008E5890">
        <w:t xml:space="preserve">. </w:t>
      </w:r>
      <w:proofErr w:type="spellStart"/>
      <w:r w:rsidRPr="008E5890">
        <w:t>SoapUI</w:t>
      </w:r>
      <w:proofErr w:type="spellEnd"/>
      <w:r w:rsidRPr="008E5890">
        <w:t xml:space="preserve"> has link to the project file in its workspace so it is required to re-import all moved project files to update link in </w:t>
      </w:r>
      <w:proofErr w:type="spellStart"/>
      <w:r w:rsidRPr="008E5890">
        <w:t>SoapUI</w:t>
      </w:r>
      <w:proofErr w:type="spellEnd"/>
      <w:r w:rsidRPr="008E5890">
        <w:t xml:space="preserve"> workspace or it is possible to switch to the new workspace with imported file.</w:t>
      </w:r>
    </w:p>
    <w:p w:rsidR="00A077BF" w:rsidRDefault="00A077BF" w:rsidP="000439F4">
      <w:pPr>
        <w:pStyle w:val="AppendixLevel2"/>
      </w:pPr>
      <w:bookmarkStart w:id="88" w:name="_Toc428456420"/>
      <w:bookmarkStart w:id="89" w:name="_Toc428544136"/>
      <w:bookmarkStart w:id="90" w:name="_Toc453865284"/>
      <w:r>
        <w:t>Assertion Messages for Failed Steps are too long</w:t>
      </w:r>
      <w:bookmarkEnd w:id="88"/>
      <w:bookmarkEnd w:id="89"/>
      <w:bookmarkEnd w:id="90"/>
    </w:p>
    <w:p w:rsidR="00A077BF" w:rsidRDefault="00A077BF" w:rsidP="00A077BF">
      <w:pPr>
        <w:pStyle w:val="BodyText"/>
      </w:pPr>
      <w:r w:rsidRPr="00AA33B6">
        <w:t xml:space="preserve">The “Message Viewer” dialog in </w:t>
      </w:r>
      <w:proofErr w:type="spellStart"/>
      <w:r w:rsidRPr="00AA33B6">
        <w:t>SoapUI</w:t>
      </w:r>
      <w:proofErr w:type="spellEnd"/>
      <w:r w:rsidRPr="00AA33B6">
        <w:t xml:space="preserve"> is not support text formatting and indentations for the assertion message.</w:t>
      </w:r>
      <w:r>
        <w:t xml:space="preserve"> However, it is possible to copy the assertion message from the “Message Viewer” dialog with the “</w:t>
      </w:r>
      <w:proofErr w:type="spellStart"/>
      <w:r>
        <w:t>Ctrl+C</w:t>
      </w:r>
      <w:proofErr w:type="spellEnd"/>
      <w:r>
        <w:t>” keys combination and paste it to the text editor. It is more convenient to analyze of assertion result in test editor.</w:t>
      </w:r>
    </w:p>
    <w:p w:rsidR="00A077BF" w:rsidRDefault="000E1EC2" w:rsidP="00A077BF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58E326B3" wp14:editId="15BB8ABB">
            <wp:extent cx="5941695" cy="217741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BF" w:rsidRPr="00123F67" w:rsidRDefault="00A077BF" w:rsidP="00A077BF">
      <w:pPr>
        <w:pStyle w:val="Captionstyle"/>
        <w:jc w:val="center"/>
      </w:pPr>
      <w:r>
        <w:t xml:space="preserve">Figure </w:t>
      </w:r>
      <w:fldSimple w:instr=" SEQ Figure \* ARABIC ">
        <w:r w:rsidR="00390EC4">
          <w:rPr>
            <w:noProof/>
          </w:rPr>
          <w:t>3</w:t>
        </w:r>
      </w:fldSimple>
      <w:r w:rsidR="00385ABB">
        <w:rPr>
          <w:noProof/>
        </w:rPr>
        <w:t>5</w:t>
      </w:r>
      <w:r>
        <w:t xml:space="preserve"> Assertion message in text editor</w:t>
      </w:r>
    </w:p>
    <w:p w:rsidR="00AC0EC0" w:rsidRDefault="00AC0EC0" w:rsidP="000439F4">
      <w:pPr>
        <w:pStyle w:val="AppendixLevel2"/>
      </w:pPr>
      <w:bookmarkStart w:id="91" w:name="_Toc428456421"/>
      <w:bookmarkStart w:id="92" w:name="_Toc428544137"/>
      <w:bookmarkStart w:id="93" w:name="_Toc453865285"/>
      <w:r>
        <w:t>Tests are not work or Data-Driver is not works</w:t>
      </w:r>
      <w:bookmarkEnd w:id="91"/>
      <w:bookmarkEnd w:id="92"/>
      <w:bookmarkEnd w:id="93"/>
    </w:p>
    <w:p w:rsidR="00AC0EC0" w:rsidRDefault="00AC0EC0" w:rsidP="00AC0EC0">
      <w:pPr>
        <w:pStyle w:val="BodyText"/>
      </w:pPr>
      <w:r>
        <w:t xml:space="preserve">It is possible to investigate </w:t>
      </w:r>
      <w:proofErr w:type="spellStart"/>
      <w:r>
        <w:t>SoapUI</w:t>
      </w:r>
      <w:proofErr w:type="spellEnd"/>
      <w:r>
        <w:t xml:space="preserve"> log file to figure out what goes wrong. </w:t>
      </w:r>
      <w:proofErr w:type="spellStart"/>
      <w:r>
        <w:t>SoapUI</w:t>
      </w:r>
      <w:proofErr w:type="spellEnd"/>
      <w:r>
        <w:t xml:space="preserve"> creates “soapui.log” and “soapui-errors.log” files in the “SOAPUI_HOME/bin” directory by default. The “soapui.log” contains detailed logs for data-driver runs with test steps descriptions and parameters.</w:t>
      </w:r>
      <w:r w:rsidRPr="00AC4B41">
        <w:t xml:space="preserve"> </w:t>
      </w:r>
      <w:r>
        <w:t xml:space="preserve">The “soapui-errors.log” contains detailed errors stack traces for </w:t>
      </w:r>
      <w:proofErr w:type="spellStart"/>
      <w:r>
        <w:t>SoapUI</w:t>
      </w:r>
      <w:proofErr w:type="spellEnd"/>
      <w:r>
        <w:t xml:space="preserve"> errors.</w:t>
      </w:r>
    </w:p>
    <w:p w:rsidR="00AC0EC0" w:rsidRDefault="00C85D2C" w:rsidP="00AC0EC0">
      <w:pPr>
        <w:pStyle w:val="BodyText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E8B6278" wp14:editId="4147D13F">
            <wp:extent cx="5941695" cy="3098800"/>
            <wp:effectExtent l="0" t="0" r="190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C0EC0" w:rsidRPr="00123F67" w:rsidRDefault="00AC0EC0" w:rsidP="00AC0EC0">
      <w:pPr>
        <w:pStyle w:val="Captionstyle"/>
        <w:jc w:val="center"/>
      </w:pPr>
      <w:r>
        <w:t xml:space="preserve">Figure </w:t>
      </w:r>
      <w:r w:rsidR="00834593">
        <w:fldChar w:fldCharType="begin"/>
      </w:r>
      <w:r w:rsidR="00834593">
        <w:instrText xml:space="preserve"> SEQ Figure \* ARABIC </w:instrText>
      </w:r>
      <w:r w:rsidR="00834593">
        <w:fldChar w:fldCharType="separate"/>
      </w:r>
      <w:r w:rsidR="00390EC4">
        <w:rPr>
          <w:noProof/>
        </w:rPr>
        <w:t>3</w:t>
      </w:r>
      <w:r w:rsidR="00834593">
        <w:rPr>
          <w:noProof/>
        </w:rPr>
        <w:fldChar w:fldCharType="end"/>
      </w:r>
      <w:r w:rsidR="00385ABB">
        <w:rPr>
          <w:noProof/>
        </w:rPr>
        <w:t>6</w:t>
      </w:r>
      <w:r>
        <w:t xml:space="preserve"> </w:t>
      </w:r>
      <w:r w:rsidR="00DB576D">
        <w:t>DDT</w:t>
      </w:r>
      <w:r w:rsidR="00DB576D" w:rsidRPr="0036453A">
        <w:t xml:space="preserve"> </w:t>
      </w:r>
      <w:r w:rsidR="00DB576D">
        <w:t>F</w:t>
      </w:r>
      <w:r w:rsidR="00DB576D" w:rsidRPr="0036453A">
        <w:t>ramework</w:t>
      </w:r>
      <w:r w:rsidR="00920A40">
        <w:t xml:space="preserve"> Library log in soapui.log file</w:t>
      </w:r>
    </w:p>
    <w:p w:rsidR="00920A40" w:rsidRDefault="00920A40" w:rsidP="000439F4">
      <w:pPr>
        <w:pStyle w:val="AppendixLevel2"/>
      </w:pPr>
      <w:bookmarkStart w:id="94" w:name="_Toc428456422"/>
      <w:bookmarkStart w:id="95" w:name="_Toc428544138"/>
      <w:bookmarkStart w:id="96" w:name="_Toc453865286"/>
      <w:r>
        <w:t>The “soapui.log” File is Missed</w:t>
      </w:r>
      <w:bookmarkEnd w:id="94"/>
      <w:bookmarkEnd w:id="95"/>
      <w:bookmarkEnd w:id="96"/>
    </w:p>
    <w:p w:rsidR="00C85D2C" w:rsidRDefault="00C85D2C" w:rsidP="00920A40">
      <w:pPr>
        <w:pStyle w:val="BodyText"/>
      </w:pPr>
      <w:r>
        <w:t xml:space="preserve">This problem can have a place when </w:t>
      </w:r>
      <w:proofErr w:type="spellStart"/>
      <w:r>
        <w:t>SoapUI</w:t>
      </w:r>
      <w:proofErr w:type="spellEnd"/>
      <w:r>
        <w:t xml:space="preserve"> tool is installed on System driver.</w:t>
      </w:r>
    </w:p>
    <w:p w:rsidR="00C85D2C" w:rsidRDefault="00920A40" w:rsidP="00920A40">
      <w:pPr>
        <w:pStyle w:val="BodyText"/>
      </w:pPr>
      <w:r>
        <w:t xml:space="preserve">Please make sure that </w:t>
      </w:r>
      <w:proofErr w:type="spellStart"/>
      <w:r>
        <w:t>SoapUI</w:t>
      </w:r>
      <w:proofErr w:type="spellEnd"/>
      <w:r>
        <w:t xml:space="preserve"> have access and rights to create and modify files in its “bin” directory.</w:t>
      </w:r>
    </w:p>
    <w:p w:rsidR="00920A40" w:rsidRDefault="00920A40" w:rsidP="000439F4">
      <w:pPr>
        <w:pStyle w:val="AppendixLevel2"/>
      </w:pPr>
      <w:bookmarkStart w:id="97" w:name="_Toc428456423"/>
      <w:bookmarkStart w:id="98" w:name="_Toc428544139"/>
      <w:bookmarkStart w:id="99" w:name="_Toc453865287"/>
      <w:r>
        <w:t>Nothing is helped</w:t>
      </w:r>
      <w:bookmarkEnd w:id="97"/>
      <w:bookmarkEnd w:id="98"/>
      <w:bookmarkEnd w:id="99"/>
    </w:p>
    <w:p w:rsidR="00A077BF" w:rsidRDefault="00920A40" w:rsidP="00A077BF">
      <w:pPr>
        <w:pStyle w:val="BodyText"/>
      </w:pPr>
      <w:r>
        <w:t xml:space="preserve">Please feel free to contact </w:t>
      </w:r>
      <w:r w:rsidRPr="005B5520">
        <w:t xml:space="preserve">the </w:t>
      </w:r>
      <w:r w:rsidR="00AB3CCE">
        <w:t>DDT Framework</w:t>
      </w:r>
      <w:r w:rsidRPr="005B5520">
        <w:t xml:space="preserve"> Team for further support</w:t>
      </w:r>
      <w:r>
        <w:t xml:space="preserve"> and help</w:t>
      </w:r>
      <w:r w:rsidRPr="005B5520">
        <w:t>.</w:t>
      </w:r>
    </w:p>
    <w:p w:rsidR="00452077" w:rsidRPr="0066044C" w:rsidRDefault="00452077" w:rsidP="0066044C">
      <w:pPr>
        <w:widowControl/>
        <w:spacing w:line="240" w:lineRule="auto"/>
      </w:pPr>
      <w:r>
        <w:br w:type="page"/>
      </w:r>
    </w:p>
    <w:tbl>
      <w:tblPr>
        <w:tblStyle w:val="TableEPAM"/>
        <w:tblW w:w="4887" w:type="pct"/>
        <w:tblInd w:w="108" w:type="dxa"/>
        <w:tblLook w:val="04A0" w:firstRow="1" w:lastRow="0" w:firstColumn="1" w:lastColumn="0" w:noHBand="0" w:noVBand="1"/>
      </w:tblPr>
      <w:tblGrid>
        <w:gridCol w:w="831"/>
        <w:gridCol w:w="2293"/>
        <w:gridCol w:w="1590"/>
        <w:gridCol w:w="1590"/>
        <w:gridCol w:w="1385"/>
        <w:gridCol w:w="1447"/>
      </w:tblGrid>
      <w:tr w:rsidR="00452077" w:rsidRPr="00DA6CF4" w:rsidTr="0067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</w:tcPr>
          <w:p w:rsidR="00452077" w:rsidRPr="00DA6CF4" w:rsidRDefault="00452077" w:rsidP="00565AB2">
            <w:r w:rsidRPr="00DA6CF4">
              <w:lastRenderedPageBreak/>
              <w:t>REVISION HISTORY</w:t>
            </w:r>
          </w:p>
        </w:tc>
      </w:tr>
      <w:tr w:rsidR="00452077" w:rsidRPr="00DA6CF4" w:rsidTr="0067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  <w:vMerge w:val="restart"/>
          </w:tcPr>
          <w:p w:rsidR="00452077" w:rsidRPr="002C5F65" w:rsidRDefault="00452077" w:rsidP="00565AB2">
            <w:r w:rsidRPr="002C5F65">
              <w:t>Ver.</w:t>
            </w:r>
          </w:p>
        </w:tc>
        <w:tc>
          <w:tcPr>
            <w:tcW w:w="1255" w:type="pct"/>
            <w:vMerge w:val="restart"/>
          </w:tcPr>
          <w:p w:rsidR="00452077" w:rsidRPr="002C5F65" w:rsidRDefault="00452077" w:rsidP="00565A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Description of Change</w:t>
            </w:r>
          </w:p>
        </w:tc>
        <w:tc>
          <w:tcPr>
            <w:tcW w:w="870" w:type="pct"/>
            <w:vMerge w:val="restart"/>
          </w:tcPr>
          <w:p w:rsidR="00452077" w:rsidRPr="002C5F65" w:rsidRDefault="00452077" w:rsidP="00565A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Author</w:t>
            </w:r>
          </w:p>
        </w:tc>
        <w:tc>
          <w:tcPr>
            <w:tcW w:w="870" w:type="pct"/>
            <w:vMerge w:val="restart"/>
          </w:tcPr>
          <w:p w:rsidR="00452077" w:rsidRPr="002C5F65" w:rsidRDefault="00452077" w:rsidP="00565A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Date</w:t>
            </w:r>
          </w:p>
        </w:tc>
        <w:tc>
          <w:tcPr>
            <w:tcW w:w="1550" w:type="pct"/>
            <w:gridSpan w:val="2"/>
          </w:tcPr>
          <w:p w:rsidR="00452077" w:rsidRPr="002C5F65" w:rsidRDefault="00452077" w:rsidP="00565A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Approved</w:t>
            </w:r>
          </w:p>
        </w:tc>
      </w:tr>
      <w:tr w:rsidR="00452077" w:rsidRPr="00DA6CF4" w:rsidTr="0067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  <w:vMerge/>
          </w:tcPr>
          <w:p w:rsidR="00452077" w:rsidRPr="002C5F65" w:rsidRDefault="00452077" w:rsidP="00565AB2"/>
        </w:tc>
        <w:tc>
          <w:tcPr>
            <w:tcW w:w="1255" w:type="pct"/>
            <w:vMerge/>
          </w:tcPr>
          <w:p w:rsidR="00452077" w:rsidRPr="002C5F65" w:rsidRDefault="00452077" w:rsidP="00565A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0" w:type="pct"/>
            <w:vMerge/>
          </w:tcPr>
          <w:p w:rsidR="00452077" w:rsidRPr="002C5F65" w:rsidRDefault="00452077" w:rsidP="00565A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0" w:type="pct"/>
            <w:vMerge/>
          </w:tcPr>
          <w:p w:rsidR="00452077" w:rsidRPr="002C5F65" w:rsidRDefault="00452077" w:rsidP="00565A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8" w:type="pct"/>
          </w:tcPr>
          <w:p w:rsidR="00452077" w:rsidRPr="002C5F65" w:rsidRDefault="00452077" w:rsidP="00565A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Name</w:t>
            </w:r>
          </w:p>
        </w:tc>
        <w:tc>
          <w:tcPr>
            <w:tcW w:w="793" w:type="pct"/>
          </w:tcPr>
          <w:p w:rsidR="00452077" w:rsidRPr="002C5F65" w:rsidRDefault="00452077" w:rsidP="00565A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5F65">
              <w:t>Effective Date</w:t>
            </w:r>
          </w:p>
        </w:tc>
      </w:tr>
      <w:tr w:rsidR="00452077" w:rsidRPr="00DA6CF4" w:rsidTr="0067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:rsidR="00452077" w:rsidRPr="00DA6CF4" w:rsidRDefault="00452077" w:rsidP="00565AB2">
            <w:proofErr w:type="spellStart"/>
            <w:r w:rsidRPr="00DA6CF4">
              <w:t>n.n</w:t>
            </w:r>
            <w:proofErr w:type="spellEnd"/>
          </w:p>
        </w:tc>
        <w:tc>
          <w:tcPr>
            <w:tcW w:w="1255" w:type="pct"/>
          </w:tcPr>
          <w:p w:rsidR="00452077" w:rsidRPr="00DA6CF4" w:rsidRDefault="00452077" w:rsidP="00565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:rsidR="00452077" w:rsidRPr="00FF15DE" w:rsidRDefault="00452077" w:rsidP="00565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:rsidR="00452077" w:rsidRPr="003534EA" w:rsidRDefault="00452077" w:rsidP="00565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F15DE">
              <w:t>dd</w:t>
            </w:r>
            <w:proofErr w:type="spellEnd"/>
            <w:r w:rsidRPr="00FF15DE">
              <w:t>-mmm-</w:t>
            </w:r>
            <w:proofErr w:type="spellStart"/>
            <w:r w:rsidRPr="00FF15DE">
              <w:t>yyyy</w:t>
            </w:r>
            <w:proofErr w:type="spellEnd"/>
          </w:p>
        </w:tc>
        <w:tc>
          <w:tcPr>
            <w:tcW w:w="758" w:type="pct"/>
          </w:tcPr>
          <w:p w:rsidR="00452077" w:rsidRPr="003534EA" w:rsidRDefault="00452077" w:rsidP="00565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93" w:type="pct"/>
          </w:tcPr>
          <w:p w:rsidR="00452077" w:rsidRPr="003534EA" w:rsidRDefault="00452077" w:rsidP="00565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dd</w:t>
            </w:r>
            <w:proofErr w:type="spellEnd"/>
            <w:r>
              <w:t>-mmm-</w:t>
            </w:r>
            <w:proofErr w:type="spellStart"/>
            <w:r>
              <w:t>yyyy</w:t>
            </w:r>
            <w:proofErr w:type="spellEnd"/>
          </w:p>
        </w:tc>
      </w:tr>
      <w:tr w:rsidR="00452077" w:rsidRPr="00DA6CF4" w:rsidTr="00673D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:rsidR="00452077" w:rsidRPr="00DA6CF4" w:rsidRDefault="00452077" w:rsidP="00565AB2"/>
        </w:tc>
        <w:tc>
          <w:tcPr>
            <w:tcW w:w="1255" w:type="pct"/>
          </w:tcPr>
          <w:p w:rsidR="00452077" w:rsidRPr="00DA6CF4" w:rsidRDefault="00452077" w:rsidP="00565A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870" w:type="pct"/>
          </w:tcPr>
          <w:p w:rsidR="00452077" w:rsidRPr="00FF15DE" w:rsidRDefault="00452077" w:rsidP="00565A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870" w:type="pct"/>
          </w:tcPr>
          <w:p w:rsidR="00452077" w:rsidRPr="00FF15DE" w:rsidRDefault="00452077" w:rsidP="00565A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58" w:type="pct"/>
          </w:tcPr>
          <w:p w:rsidR="00452077" w:rsidRPr="003534EA" w:rsidRDefault="00452077" w:rsidP="00565A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793" w:type="pct"/>
          </w:tcPr>
          <w:p w:rsidR="00452077" w:rsidRPr="003534EA" w:rsidRDefault="00452077" w:rsidP="00565A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52077" w:rsidRPr="00DA6CF4" w:rsidTr="0067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</w:tcPr>
          <w:p w:rsidR="00452077" w:rsidRPr="00DA6CF4" w:rsidRDefault="00452077" w:rsidP="00565AB2"/>
        </w:tc>
        <w:tc>
          <w:tcPr>
            <w:tcW w:w="1255" w:type="pct"/>
          </w:tcPr>
          <w:p w:rsidR="00452077" w:rsidRPr="00DA6CF4" w:rsidRDefault="00452077" w:rsidP="00565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:rsidR="00452077" w:rsidRPr="00FF15DE" w:rsidRDefault="00452077" w:rsidP="00565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70" w:type="pct"/>
          </w:tcPr>
          <w:p w:rsidR="00452077" w:rsidRPr="00FF15DE" w:rsidRDefault="00452077" w:rsidP="00565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8" w:type="pct"/>
          </w:tcPr>
          <w:p w:rsidR="00452077" w:rsidRPr="003534EA" w:rsidRDefault="00452077" w:rsidP="00565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93" w:type="pct"/>
          </w:tcPr>
          <w:p w:rsidR="00452077" w:rsidRPr="003534EA" w:rsidRDefault="00452077" w:rsidP="00565A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22282" w:rsidRPr="00E22282" w:rsidRDefault="00E22282" w:rsidP="00A80AD5">
      <w:pPr>
        <w:pStyle w:val="BodyText"/>
      </w:pPr>
    </w:p>
    <w:sectPr w:rsidR="00E22282" w:rsidRPr="00E22282" w:rsidSect="005B4AE6">
      <w:footerReference w:type="default" r:id="rId63"/>
      <w:pgSz w:w="11909" w:h="16834" w:code="9"/>
      <w:pgMar w:top="1134" w:right="851" w:bottom="1134" w:left="1134" w:header="720" w:footer="720" w:gutter="567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4593" w:rsidRDefault="00834593">
      <w:r>
        <w:separator/>
      </w:r>
    </w:p>
  </w:endnote>
  <w:endnote w:type="continuationSeparator" w:id="0">
    <w:p w:rsidR="00834593" w:rsidRDefault="00834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0677" w:rsidRPr="002C5F65" w:rsidRDefault="00FA0677" w:rsidP="00AF3313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2C5F65">
      <w:rPr>
        <w:rStyle w:val="PageNumber"/>
        <w:rFonts w:eastAsia="MS Gothic"/>
        <w:sz w:val="18"/>
        <w:szCs w:val="18"/>
      </w:rPr>
      <w:fldChar w:fldCharType="begin"/>
    </w:r>
    <w:r w:rsidRPr="002C5F65">
      <w:rPr>
        <w:rStyle w:val="PageNumber"/>
        <w:rFonts w:eastAsia="MS Gothic"/>
        <w:sz w:val="18"/>
        <w:szCs w:val="18"/>
      </w:rPr>
      <w:instrText xml:space="preserve">PAGE  </w:instrText>
    </w:r>
    <w:r w:rsidRPr="002C5F65">
      <w:rPr>
        <w:rStyle w:val="PageNumber"/>
        <w:rFonts w:eastAsia="MS Gothic"/>
        <w:sz w:val="18"/>
        <w:szCs w:val="18"/>
      </w:rPr>
      <w:fldChar w:fldCharType="separate"/>
    </w:r>
    <w:r>
      <w:rPr>
        <w:rStyle w:val="PageNumber"/>
        <w:rFonts w:eastAsia="MS Gothic"/>
        <w:noProof/>
        <w:sz w:val="18"/>
        <w:szCs w:val="18"/>
      </w:rPr>
      <w:t>2</w:t>
    </w:r>
    <w:r w:rsidRPr="002C5F65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109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FA0677" w:rsidTr="00565AB2">
      <w:tc>
        <w:tcPr>
          <w:tcW w:w="8472" w:type="dxa"/>
        </w:tcPr>
        <w:p w:rsidR="00FA0677" w:rsidRDefault="00476AA5" w:rsidP="00673DBC">
          <w:fldSimple w:instr=" DOCPROPERTY  Classification  \* MERGEFORMAT ">
            <w:r w:rsidR="00FA0677">
              <w:t>CONFIDENTIAL</w:t>
            </w:r>
          </w:fldSimple>
          <w:r w:rsidR="00FA0677">
            <w:t xml:space="preserve"> | </w:t>
          </w:r>
          <w:r w:rsidR="00FA0677">
            <w:fldChar w:fldCharType="begin"/>
          </w:r>
          <w:r w:rsidR="00FA0677">
            <w:instrText xml:space="preserve"> SAVEDATE  \@ "MMMM d, yyyy"  \* MERGEFORMAT </w:instrText>
          </w:r>
          <w:r w:rsidR="00FA0677">
            <w:fldChar w:fldCharType="separate"/>
          </w:r>
          <w:r w:rsidR="008101DE">
            <w:rPr>
              <w:noProof/>
            </w:rPr>
            <w:t>June 28, 2016</w:t>
          </w:r>
          <w:r w:rsidR="00FA0677">
            <w:fldChar w:fldCharType="end"/>
          </w:r>
          <w:r w:rsidR="00FA0677">
            <w:tab/>
          </w:r>
        </w:p>
      </w:tc>
    </w:tr>
  </w:tbl>
  <w:p w:rsidR="00FA0677" w:rsidRDefault="00FA0677" w:rsidP="00673DBC">
    <w:r w:rsidRPr="00205D53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3A8A578" wp14:editId="67E0C0BC">
              <wp:simplePos x="0" y="0"/>
              <wp:positionH relativeFrom="column">
                <wp:posOffset>-51171</wp:posOffset>
              </wp:positionH>
              <wp:positionV relativeFrom="paragraph">
                <wp:posOffset>-17780</wp:posOffset>
              </wp:positionV>
              <wp:extent cx="5943600" cy="0"/>
              <wp:effectExtent l="0" t="0" r="19050" b="1905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0E6E6A3" id="Straight Connector 18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05pt,-1.4pt" to="463.95pt,-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Look w:val="04A0" w:firstRow="1" w:lastRow="0" w:firstColumn="1" w:lastColumn="0" w:noHBand="0" w:noVBand="1"/>
    </w:tblPr>
    <w:tblGrid>
      <w:gridCol w:w="1526"/>
      <w:gridCol w:w="7613"/>
    </w:tblGrid>
    <w:tr w:rsidR="00FA0677" w:rsidTr="00673DBC">
      <w:tc>
        <w:tcPr>
          <w:tcW w:w="1526" w:type="dxa"/>
          <w:vAlign w:val="center"/>
        </w:tcPr>
        <w:p w:rsidR="00FA0677" w:rsidRPr="007F4104" w:rsidRDefault="00FA0677" w:rsidP="007F4104">
          <w:pPr>
            <w:pStyle w:val="Footer"/>
            <w:rPr>
              <w:b/>
            </w:rPr>
          </w:pPr>
          <w:r w:rsidRPr="007F4104">
            <w:rPr>
              <w:b/>
            </w:rPr>
            <w:t>Legal Notice:</w:t>
          </w:r>
        </w:p>
      </w:tc>
      <w:tc>
        <w:tcPr>
          <w:tcW w:w="7613" w:type="dxa"/>
          <w:vAlign w:val="center"/>
        </w:tcPr>
        <w:p w:rsidR="00FA0677" w:rsidRPr="001F1D2E" w:rsidRDefault="00FA0677" w:rsidP="007F4104">
          <w:pPr>
            <w:pStyle w:val="Footer"/>
          </w:pPr>
          <w:r w:rsidRPr="001F1D2E">
            <w:t xml:space="preserve">This document contains privileged and/or confidential information and may not be </w:t>
          </w:r>
          <w:r w:rsidRPr="007F4104">
            <w:t>disclosed</w:t>
          </w:r>
          <w:r w:rsidRPr="001F1D2E">
            <w:t>, distributed or reproduced without the prior written permission of EPAM</w:t>
          </w:r>
          <w:r w:rsidRPr="008B7308">
            <w:t>®</w:t>
          </w:r>
          <w:r w:rsidRPr="001F1D2E">
            <w:t>.</w:t>
          </w:r>
        </w:p>
      </w:tc>
    </w:tr>
    <w:tr w:rsidR="00FA0677" w:rsidTr="00673DBC">
      <w:tc>
        <w:tcPr>
          <w:tcW w:w="9139" w:type="dxa"/>
          <w:gridSpan w:val="2"/>
        </w:tcPr>
        <w:p w:rsidR="00FA0677" w:rsidRDefault="00476AA5" w:rsidP="007F4104">
          <w:pPr>
            <w:pStyle w:val="Footer"/>
          </w:pPr>
          <w:fldSimple w:instr=" DOCPROPERTY  Classification  \* MERGEFORMAT ">
            <w:r w:rsidR="00FA0677">
              <w:t>CONFIDENTIAL</w:t>
            </w:r>
          </w:fldSimple>
          <w:r w:rsidR="00FA0677" w:rsidRPr="001F1D2E">
            <w:t xml:space="preserve"> | </w:t>
          </w:r>
          <w:r w:rsidR="00FA0677">
            <w:t xml:space="preserve">Effective Date: </w:t>
          </w:r>
          <w:fldSimple w:instr=" DOCPROPERTY  &quot;Approval Date&quot;  \* MERGEFORMAT ">
            <w:r w:rsidR="00FA0677">
              <w:t>8-Oct-2015</w:t>
            </w:r>
          </w:fldSimple>
        </w:p>
      </w:tc>
    </w:tr>
  </w:tbl>
  <w:p w:rsidR="00FA0677" w:rsidRPr="005B4AE6" w:rsidRDefault="00FA0677" w:rsidP="007F4104">
    <w:pPr>
      <w:pStyle w:val="Footer"/>
    </w:pPr>
    <w:r w:rsidRPr="00DF38F2"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344EEBD3" wp14:editId="52B9DD56">
              <wp:simplePos x="0" y="0"/>
              <wp:positionH relativeFrom="column">
                <wp:posOffset>-21219</wp:posOffset>
              </wp:positionH>
              <wp:positionV relativeFrom="paragraph">
                <wp:posOffset>-315595</wp:posOffset>
              </wp:positionV>
              <wp:extent cx="5943600" cy="0"/>
              <wp:effectExtent l="0" t="0" r="19050" b="19050"/>
              <wp:wrapSquare wrapText="bothSides"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F715E0" id="Straight Connector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65pt,-24.85pt" to="466.35pt,-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" strokecolor="#464547" strokeweight="2pt">
              <w10:wrap type="squar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0677" w:rsidRPr="00851FAD" w:rsidRDefault="00FA0677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PageNumber"/>
        <w:rFonts w:eastAsia="MS Gothic"/>
        <w:sz w:val="18"/>
        <w:szCs w:val="18"/>
      </w:rPr>
    </w:pPr>
    <w:r w:rsidRPr="00851FAD">
      <w:rPr>
        <w:rStyle w:val="PageNumber"/>
        <w:rFonts w:eastAsia="MS Gothic"/>
        <w:sz w:val="18"/>
        <w:szCs w:val="18"/>
      </w:rPr>
      <w:fldChar w:fldCharType="begin"/>
    </w:r>
    <w:r w:rsidRPr="00851FAD">
      <w:rPr>
        <w:rStyle w:val="PageNumber"/>
        <w:rFonts w:eastAsia="MS Gothic"/>
        <w:sz w:val="18"/>
        <w:szCs w:val="18"/>
      </w:rPr>
      <w:instrText xml:space="preserve">PAGE  </w:instrText>
    </w:r>
    <w:r w:rsidRPr="00851FAD">
      <w:rPr>
        <w:rStyle w:val="PageNumber"/>
        <w:rFonts w:eastAsia="MS Gothic"/>
        <w:sz w:val="18"/>
        <w:szCs w:val="18"/>
      </w:rPr>
      <w:fldChar w:fldCharType="separate"/>
    </w:r>
    <w:r w:rsidR="008101DE">
      <w:rPr>
        <w:rStyle w:val="PageNumber"/>
        <w:rFonts w:eastAsia="MS Gothic"/>
        <w:noProof/>
        <w:sz w:val="18"/>
        <w:szCs w:val="18"/>
      </w:rPr>
      <w:t>21</w:t>
    </w:r>
    <w:r w:rsidRPr="00851FAD">
      <w:rPr>
        <w:rStyle w:val="PageNumber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109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FA0677" w:rsidTr="005B4AE6">
      <w:tc>
        <w:tcPr>
          <w:tcW w:w="8472" w:type="dxa"/>
        </w:tcPr>
        <w:p w:rsidR="00FA0677" w:rsidRDefault="00476AA5" w:rsidP="007F4104">
          <w:pPr>
            <w:pStyle w:val="Footer"/>
          </w:pPr>
          <w:fldSimple w:instr=" DOCPROPERTY  Classification  \* MERGEFORMAT ">
            <w:r w:rsidR="00FA0677">
              <w:t>CONFIDENTIAL</w:t>
            </w:r>
          </w:fldSimple>
          <w:r w:rsidR="00FA0677">
            <w:t xml:space="preserve"> | Effective Date: </w:t>
          </w:r>
          <w:fldSimple w:instr=" DOCPROPERTY  &quot;Approval Date&quot;  \* MERGEFORMAT ">
            <w:r w:rsidR="00FA0677">
              <w:t>8-Oct-2015</w:t>
            </w:r>
          </w:fldSimple>
          <w:r w:rsidR="00FA0677">
            <w:tab/>
          </w:r>
        </w:p>
      </w:tc>
    </w:tr>
  </w:tbl>
  <w:p w:rsidR="00FA0677" w:rsidRPr="00205D53" w:rsidRDefault="00FA0677" w:rsidP="007F4104">
    <w:pPr>
      <w:pStyle w:val="Footer"/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74112" behindDoc="0" locked="0" layoutInCell="1" allowOverlap="1" wp14:anchorId="58B50775" wp14:editId="551BE09D">
              <wp:simplePos x="0" y="0"/>
              <wp:positionH relativeFrom="column">
                <wp:posOffset>-15504</wp:posOffset>
              </wp:positionH>
              <wp:positionV relativeFrom="paragraph">
                <wp:posOffset>-8890</wp:posOffset>
              </wp:positionV>
              <wp:extent cx="5943600" cy="0"/>
              <wp:effectExtent l="0" t="0" r="1905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C5858E0" id="Straight Connector 21" o:spid="_x0000_s1026" style="position:absolute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2pt,-.7pt" to="466.8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4593" w:rsidRDefault="00834593">
      <w:r>
        <w:separator/>
      </w:r>
    </w:p>
  </w:footnote>
  <w:footnote w:type="continuationSeparator" w:id="0">
    <w:p w:rsidR="00834593" w:rsidRDefault="008345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06" w:type="dxa"/>
      <w:tblLook w:val="04A0" w:firstRow="1" w:lastRow="0" w:firstColumn="1" w:lastColumn="0" w:noHBand="0" w:noVBand="1"/>
    </w:tblPr>
    <w:tblGrid>
      <w:gridCol w:w="8121"/>
      <w:gridCol w:w="1485"/>
    </w:tblGrid>
    <w:tr w:rsidR="00FA0677" w:rsidRPr="00347AA1" w:rsidTr="001F3654">
      <w:tc>
        <w:tcPr>
          <w:tcW w:w="8121" w:type="dxa"/>
        </w:tcPr>
        <w:p w:rsidR="00FA0677" w:rsidRDefault="00476AA5" w:rsidP="007F4104">
          <w:pPr>
            <w:pStyle w:val="Header"/>
          </w:pPr>
          <w:fldSimple w:instr=" DOCPROPERTY  Title  \* MERGEFORMAT ">
            <w:r w:rsidR="00FA0677">
              <w:t>Data Driven Testing Framework User Guide</w:t>
            </w:r>
          </w:fldSimple>
          <w:r w:rsidR="00FA0677" w:rsidRPr="00205D53">
            <w:rPr>
              <w:color w:val="999999"/>
            </w:rPr>
            <w:tab/>
          </w:r>
        </w:p>
      </w:tc>
      <w:tc>
        <w:tcPr>
          <w:tcW w:w="1485" w:type="dxa"/>
        </w:tcPr>
        <w:p w:rsidR="00FA0677" w:rsidRPr="006B596A" w:rsidRDefault="00FA0677" w:rsidP="007F4104">
          <w:pPr>
            <w:pStyle w:val="Header"/>
          </w:pPr>
        </w:p>
      </w:tc>
    </w:tr>
    <w:tr w:rsidR="00FA0677" w:rsidRPr="00347AA1" w:rsidTr="004B110A">
      <w:trPr>
        <w:trHeight w:val="340"/>
      </w:trPr>
      <w:tc>
        <w:tcPr>
          <w:tcW w:w="8121" w:type="dxa"/>
        </w:tcPr>
        <w:p w:rsidR="00FA0677" w:rsidRDefault="00FA0677" w:rsidP="007F4104">
          <w:pPr>
            <w:pStyle w:val="Header"/>
          </w:pPr>
          <w:r w:rsidRPr="009618CB">
            <w:t xml:space="preserve">PID: </w:t>
          </w:r>
          <w:fldSimple w:instr=" DOCPROPERTY  PID  \* MERGEFORMAT ">
            <w:r>
              <w:t>EPM-SPI</w:t>
            </w:r>
          </w:fldSimple>
        </w:p>
      </w:tc>
      <w:tc>
        <w:tcPr>
          <w:tcW w:w="1485" w:type="dxa"/>
        </w:tcPr>
        <w:p w:rsidR="00FA0677" w:rsidRPr="009618CB" w:rsidRDefault="00FA0677" w:rsidP="007F4104">
          <w:pPr>
            <w:pStyle w:val="Header"/>
            <w:jc w:val="right"/>
          </w:pPr>
          <w:r w:rsidRPr="00205D53">
            <w:rPr>
              <w:noProof/>
            </w:rPr>
            <w:drawing>
              <wp:inline distT="0" distB="0" distL="0" distR="0" wp14:anchorId="463B9807" wp14:editId="774430E3">
                <wp:extent cx="457200" cy="161925"/>
                <wp:effectExtent l="0" t="0" r="0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PAM_LOGO_gray_blue.eps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161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A0677" w:rsidRPr="005B4AE6" w:rsidRDefault="00FA0677" w:rsidP="007F4104">
    <w:pPr>
      <w:pStyle w:val="Head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E146755" wp14:editId="3FCCECE3">
              <wp:simplePos x="0" y="0"/>
              <wp:positionH relativeFrom="column">
                <wp:posOffset>-8255</wp:posOffset>
              </wp:positionH>
              <wp:positionV relativeFrom="paragraph">
                <wp:posOffset>16019</wp:posOffset>
              </wp:positionV>
              <wp:extent cx="5943600" cy="0"/>
              <wp:effectExtent l="0" t="0" r="1905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3949DAA" id="Straight Connector 4" o:spid="_x0000_s1026" style="position:absolute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65pt,1.25pt" to="467.3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B6905D72"/>
    <w:lvl w:ilvl="0">
      <w:start w:val="1"/>
      <w:numFmt w:val="bullet"/>
      <w:pStyle w:val="ListBullet2"/>
      <w:lvlText w:val="—"/>
      <w:lvlJc w:val="left"/>
      <w:pPr>
        <w:ind w:left="717" w:hanging="360"/>
      </w:pPr>
      <w:rPr>
        <w:rFonts w:ascii="Trebuchet MS" w:hAnsi="Trebuchet MS" w:hint="default"/>
      </w:rPr>
    </w:lvl>
  </w:abstractNum>
  <w:abstractNum w:abstractNumId="1" w15:restartNumberingAfterBreak="0">
    <w:nsid w:val="0149775F"/>
    <w:multiLevelType w:val="multilevel"/>
    <w:tmpl w:val="E17E215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9D4CAE"/>
    <w:multiLevelType w:val="multilevel"/>
    <w:tmpl w:val="A5D6B4FA"/>
    <w:styleLink w:val="Multylevelbulletlist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E3432A8"/>
    <w:multiLevelType w:val="hybridMultilevel"/>
    <w:tmpl w:val="DE169AF6"/>
    <w:lvl w:ilvl="0" w:tplc="69DCACD8">
      <w:start w:val="1"/>
      <w:numFmt w:val="decimal"/>
      <w:pStyle w:val="ListNumber"/>
      <w:lvlText w:val="%1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374AD1"/>
    <w:multiLevelType w:val="hybridMultilevel"/>
    <w:tmpl w:val="BAC21C70"/>
    <w:lvl w:ilvl="0" w:tplc="4306D12A">
      <w:start w:val="1"/>
      <w:numFmt w:val="bullet"/>
      <w:pStyle w:val="ListBullet3"/>
      <w:lvlText w:val=""/>
      <w:lvlJc w:val="left"/>
      <w:pPr>
        <w:ind w:left="1778" w:hanging="360"/>
      </w:pPr>
      <w:rPr>
        <w:rFonts w:ascii="Symbol" w:hAnsi="Symbol" w:hint="default"/>
        <w:color w:val="3B3838" w:themeColor="background2" w:themeShade="4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6" w15:restartNumberingAfterBreak="0">
    <w:nsid w:val="3C8E4A6C"/>
    <w:multiLevelType w:val="hybridMultilevel"/>
    <w:tmpl w:val="C6C4E384"/>
    <w:lvl w:ilvl="0" w:tplc="0409000D">
      <w:start w:val="1"/>
      <w:numFmt w:val="bullet"/>
      <w:lvlText w:val=""/>
      <w:lvlJc w:val="left"/>
      <w:pPr>
        <w:ind w:left="4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7" w15:restartNumberingAfterBreak="0">
    <w:nsid w:val="477B78BF"/>
    <w:multiLevelType w:val="multilevel"/>
    <w:tmpl w:val="40B4BF24"/>
    <w:styleLink w:val="EPAMBullets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06584"/>
    <w:multiLevelType w:val="hybridMultilevel"/>
    <w:tmpl w:val="E8A8FFC4"/>
    <w:lvl w:ilvl="0" w:tplc="A03C956C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B420DD"/>
    <w:multiLevelType w:val="hybridMultilevel"/>
    <w:tmpl w:val="FABC8B78"/>
    <w:lvl w:ilvl="0" w:tplc="AA1C8DEC">
      <w:numFmt w:val="bullet"/>
      <w:lvlText w:val=""/>
      <w:lvlJc w:val="left"/>
      <w:pPr>
        <w:ind w:left="4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0" w15:restartNumberingAfterBreak="0">
    <w:nsid w:val="5521095E"/>
    <w:multiLevelType w:val="hybridMultilevel"/>
    <w:tmpl w:val="CD8E7930"/>
    <w:lvl w:ilvl="0" w:tplc="C2F81FD8">
      <w:start w:val="1"/>
      <w:numFmt w:val="bullet"/>
      <w:pStyle w:val="TableBulletList"/>
      <w:lvlText w:val=""/>
      <w:lvlJc w:val="left"/>
      <w:pPr>
        <w:ind w:left="720" w:hanging="360"/>
      </w:pPr>
      <w:rPr>
        <w:rFonts w:ascii="Symbol" w:hAnsi="Symbol" w:hint="default"/>
        <w:color w:val="1A9CB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55A40"/>
    <w:multiLevelType w:val="multilevel"/>
    <w:tmpl w:val="FA787F3E"/>
    <w:lvl w:ilvl="0">
      <w:start w:val="1"/>
      <w:numFmt w:val="upperLetter"/>
      <w:pStyle w:val="AppendixLevel1"/>
      <w:lvlText w:val="Appendix %1."/>
      <w:lvlJc w:val="left"/>
      <w:pPr>
        <w:ind w:left="357" w:hanging="357"/>
      </w:pPr>
      <w:rPr>
        <w:rFonts w:ascii="Arial Black" w:hAnsi="Arial Black" w:cs="Times New Roman" w:hint="default"/>
        <w:b w:val="0"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64547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ppendixLevel2"/>
      <w:lvlText w:val="Appendix %1.%2."/>
      <w:lvlJc w:val="left"/>
      <w:pPr>
        <w:ind w:left="1440" w:hanging="363"/>
      </w:pPr>
      <w:rPr>
        <w:rFonts w:ascii="Arial Black" w:hAnsi="Arial Black" w:hint="default"/>
        <w:b w:val="0"/>
        <w:i w:val="0"/>
        <w:caps/>
        <w:strike w:val="0"/>
        <w:dstrike w:val="0"/>
        <w:vanish w:val="0"/>
        <w:color w:val="1A9CB0"/>
        <w:spacing w:val="0"/>
        <w:kern w:val="0"/>
        <w:position w:val="0"/>
        <w:sz w:val="24"/>
        <w:vertAlign w:val="baseli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."/>
      <w:lvlJc w:val="right"/>
      <w:pPr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12" w15:restartNumberingAfterBreak="0">
    <w:nsid w:val="60A444EE"/>
    <w:multiLevelType w:val="multilevel"/>
    <w:tmpl w:val="2CBEBDC0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71AE7441"/>
    <w:multiLevelType w:val="multilevel"/>
    <w:tmpl w:val="99A2582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3"/>
  </w:num>
  <w:num w:numId="5">
    <w:abstractNumId w:val="2"/>
  </w:num>
  <w:num w:numId="6">
    <w:abstractNumId w:val="1"/>
  </w:num>
  <w:num w:numId="7">
    <w:abstractNumId w:val="14"/>
  </w:num>
  <w:num w:numId="8">
    <w:abstractNumId w:val="3"/>
  </w:num>
  <w:num w:numId="9">
    <w:abstractNumId w:val="7"/>
  </w:num>
  <w:num w:numId="10">
    <w:abstractNumId w:val="15"/>
  </w:num>
  <w:num w:numId="11">
    <w:abstractNumId w:val="10"/>
  </w:num>
  <w:num w:numId="12">
    <w:abstractNumId w:val="12"/>
  </w:num>
  <w:num w:numId="13">
    <w:abstractNumId w:val="11"/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3"/>
    <w:lvlOverride w:ilvl="0">
      <w:startOverride w:val="1"/>
    </w:lvlOverride>
  </w:num>
  <w:num w:numId="25">
    <w:abstractNumId w:val="3"/>
    <w:lvlOverride w:ilvl="0">
      <w:startOverride w:val="1"/>
    </w:lvlOverride>
  </w:num>
  <w:num w:numId="26">
    <w:abstractNumId w:val="3"/>
    <w:lvlOverride w:ilvl="0">
      <w:startOverride w:val="1"/>
    </w:lvlOverride>
  </w:num>
  <w:num w:numId="27">
    <w:abstractNumId w:val="8"/>
  </w:num>
  <w:num w:numId="28">
    <w:abstractNumId w:val="9"/>
  </w:num>
  <w:num w:numId="29">
    <w:abstractNumId w:val="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23E"/>
    <w:rsid w:val="00004E50"/>
    <w:rsid w:val="00012AC5"/>
    <w:rsid w:val="00015983"/>
    <w:rsid w:val="0002347F"/>
    <w:rsid w:val="000375D3"/>
    <w:rsid w:val="00042A5B"/>
    <w:rsid w:val="000439F4"/>
    <w:rsid w:val="00044361"/>
    <w:rsid w:val="00044894"/>
    <w:rsid w:val="00050D3B"/>
    <w:rsid w:val="00053BDD"/>
    <w:rsid w:val="00057E4B"/>
    <w:rsid w:val="00057ED6"/>
    <w:rsid w:val="00060124"/>
    <w:rsid w:val="0006354D"/>
    <w:rsid w:val="0006479B"/>
    <w:rsid w:val="00070E42"/>
    <w:rsid w:val="00081508"/>
    <w:rsid w:val="00081986"/>
    <w:rsid w:val="00081CD7"/>
    <w:rsid w:val="00085F50"/>
    <w:rsid w:val="000922DA"/>
    <w:rsid w:val="000A1C20"/>
    <w:rsid w:val="000A2FB1"/>
    <w:rsid w:val="000A49FE"/>
    <w:rsid w:val="000A6040"/>
    <w:rsid w:val="000B5381"/>
    <w:rsid w:val="000B684F"/>
    <w:rsid w:val="000C5A0E"/>
    <w:rsid w:val="000D1936"/>
    <w:rsid w:val="000D1A2A"/>
    <w:rsid w:val="000D22DF"/>
    <w:rsid w:val="000D4695"/>
    <w:rsid w:val="000D587B"/>
    <w:rsid w:val="000E160E"/>
    <w:rsid w:val="000E1EC2"/>
    <w:rsid w:val="000E32F4"/>
    <w:rsid w:val="000E5733"/>
    <w:rsid w:val="000E6370"/>
    <w:rsid w:val="000E676F"/>
    <w:rsid w:val="000E68BD"/>
    <w:rsid w:val="000F15E6"/>
    <w:rsid w:val="000F2774"/>
    <w:rsid w:val="000F7A5F"/>
    <w:rsid w:val="00100831"/>
    <w:rsid w:val="00112145"/>
    <w:rsid w:val="00114D08"/>
    <w:rsid w:val="00115E85"/>
    <w:rsid w:val="00116EEC"/>
    <w:rsid w:val="00123F67"/>
    <w:rsid w:val="00124281"/>
    <w:rsid w:val="0012612D"/>
    <w:rsid w:val="00130569"/>
    <w:rsid w:val="00131A1C"/>
    <w:rsid w:val="00131E4A"/>
    <w:rsid w:val="00134746"/>
    <w:rsid w:val="001355C3"/>
    <w:rsid w:val="00140134"/>
    <w:rsid w:val="00152FE3"/>
    <w:rsid w:val="0015371B"/>
    <w:rsid w:val="001567CA"/>
    <w:rsid w:val="00157D70"/>
    <w:rsid w:val="001619D5"/>
    <w:rsid w:val="00162437"/>
    <w:rsid w:val="00167BF3"/>
    <w:rsid w:val="00171067"/>
    <w:rsid w:val="001715C1"/>
    <w:rsid w:val="00171785"/>
    <w:rsid w:val="00171EA9"/>
    <w:rsid w:val="0017236D"/>
    <w:rsid w:val="001726F6"/>
    <w:rsid w:val="00173FBC"/>
    <w:rsid w:val="00177717"/>
    <w:rsid w:val="00184EDF"/>
    <w:rsid w:val="001859D4"/>
    <w:rsid w:val="00187AD1"/>
    <w:rsid w:val="00192CD9"/>
    <w:rsid w:val="00194506"/>
    <w:rsid w:val="0019455F"/>
    <w:rsid w:val="001A0D10"/>
    <w:rsid w:val="001A3B03"/>
    <w:rsid w:val="001A5E8F"/>
    <w:rsid w:val="001A61F9"/>
    <w:rsid w:val="001A7FA5"/>
    <w:rsid w:val="001B3E22"/>
    <w:rsid w:val="001B6B1E"/>
    <w:rsid w:val="001D4306"/>
    <w:rsid w:val="001D4553"/>
    <w:rsid w:val="001D47B8"/>
    <w:rsid w:val="001D74F5"/>
    <w:rsid w:val="001E0DB5"/>
    <w:rsid w:val="001E21ED"/>
    <w:rsid w:val="001E357F"/>
    <w:rsid w:val="001E590C"/>
    <w:rsid w:val="001E6571"/>
    <w:rsid w:val="001E7FCA"/>
    <w:rsid w:val="001F02C5"/>
    <w:rsid w:val="001F10E9"/>
    <w:rsid w:val="001F1D2E"/>
    <w:rsid w:val="001F3654"/>
    <w:rsid w:val="001F7603"/>
    <w:rsid w:val="002049EC"/>
    <w:rsid w:val="00205D53"/>
    <w:rsid w:val="00206BF7"/>
    <w:rsid w:val="00212C4F"/>
    <w:rsid w:val="00214BC4"/>
    <w:rsid w:val="002154C4"/>
    <w:rsid w:val="002177A6"/>
    <w:rsid w:val="00217B21"/>
    <w:rsid w:val="00220A13"/>
    <w:rsid w:val="00220A32"/>
    <w:rsid w:val="00221110"/>
    <w:rsid w:val="00222DC3"/>
    <w:rsid w:val="00223AB9"/>
    <w:rsid w:val="0022657A"/>
    <w:rsid w:val="002337FB"/>
    <w:rsid w:val="00235712"/>
    <w:rsid w:val="00235EA7"/>
    <w:rsid w:val="002541D5"/>
    <w:rsid w:val="00260465"/>
    <w:rsid w:val="00261DCC"/>
    <w:rsid w:val="0026353A"/>
    <w:rsid w:val="00265E16"/>
    <w:rsid w:val="00270E12"/>
    <w:rsid w:val="0027273F"/>
    <w:rsid w:val="00276374"/>
    <w:rsid w:val="00283BB8"/>
    <w:rsid w:val="00285056"/>
    <w:rsid w:val="00285CE1"/>
    <w:rsid w:val="00286611"/>
    <w:rsid w:val="00287FAA"/>
    <w:rsid w:val="002923D7"/>
    <w:rsid w:val="002954CF"/>
    <w:rsid w:val="002A3571"/>
    <w:rsid w:val="002A3D4E"/>
    <w:rsid w:val="002A713E"/>
    <w:rsid w:val="002A7951"/>
    <w:rsid w:val="002C5F65"/>
    <w:rsid w:val="002D0877"/>
    <w:rsid w:val="002D238E"/>
    <w:rsid w:val="002D60D9"/>
    <w:rsid w:val="002E1361"/>
    <w:rsid w:val="002E765F"/>
    <w:rsid w:val="002F1996"/>
    <w:rsid w:val="002F27DD"/>
    <w:rsid w:val="002F5D7B"/>
    <w:rsid w:val="002F7058"/>
    <w:rsid w:val="00301836"/>
    <w:rsid w:val="00310138"/>
    <w:rsid w:val="00311A06"/>
    <w:rsid w:val="003144F5"/>
    <w:rsid w:val="003149DD"/>
    <w:rsid w:val="00315998"/>
    <w:rsid w:val="00321679"/>
    <w:rsid w:val="0033141B"/>
    <w:rsid w:val="00331A15"/>
    <w:rsid w:val="00332F6E"/>
    <w:rsid w:val="00333F5A"/>
    <w:rsid w:val="0033450D"/>
    <w:rsid w:val="0033495D"/>
    <w:rsid w:val="00336FA9"/>
    <w:rsid w:val="003438DB"/>
    <w:rsid w:val="00343E07"/>
    <w:rsid w:val="00347AA1"/>
    <w:rsid w:val="003500CF"/>
    <w:rsid w:val="003534EA"/>
    <w:rsid w:val="003609E8"/>
    <w:rsid w:val="00361BD4"/>
    <w:rsid w:val="00363AB1"/>
    <w:rsid w:val="0036453A"/>
    <w:rsid w:val="00364D7C"/>
    <w:rsid w:val="0037242D"/>
    <w:rsid w:val="003747E0"/>
    <w:rsid w:val="003818ED"/>
    <w:rsid w:val="00383ABB"/>
    <w:rsid w:val="00385ABB"/>
    <w:rsid w:val="00386664"/>
    <w:rsid w:val="0038754C"/>
    <w:rsid w:val="003878D4"/>
    <w:rsid w:val="00390EC4"/>
    <w:rsid w:val="00394781"/>
    <w:rsid w:val="003A0525"/>
    <w:rsid w:val="003A184A"/>
    <w:rsid w:val="003A18F4"/>
    <w:rsid w:val="003A1F77"/>
    <w:rsid w:val="003A7967"/>
    <w:rsid w:val="003B0471"/>
    <w:rsid w:val="003B6A63"/>
    <w:rsid w:val="003C0A3C"/>
    <w:rsid w:val="003C1A7A"/>
    <w:rsid w:val="003C1DAE"/>
    <w:rsid w:val="003C425E"/>
    <w:rsid w:val="003C5EBB"/>
    <w:rsid w:val="003C6EFF"/>
    <w:rsid w:val="003D1F28"/>
    <w:rsid w:val="003D2F27"/>
    <w:rsid w:val="003D5167"/>
    <w:rsid w:val="003E3966"/>
    <w:rsid w:val="003E41E7"/>
    <w:rsid w:val="003F090F"/>
    <w:rsid w:val="003F09DE"/>
    <w:rsid w:val="003F5BCD"/>
    <w:rsid w:val="003F7D70"/>
    <w:rsid w:val="003F7F40"/>
    <w:rsid w:val="0040018B"/>
    <w:rsid w:val="00400831"/>
    <w:rsid w:val="00402250"/>
    <w:rsid w:val="0040599A"/>
    <w:rsid w:val="00407BE9"/>
    <w:rsid w:val="00410D49"/>
    <w:rsid w:val="00415D95"/>
    <w:rsid w:val="00416870"/>
    <w:rsid w:val="00416F03"/>
    <w:rsid w:val="00417F9B"/>
    <w:rsid w:val="0042056B"/>
    <w:rsid w:val="00421A6D"/>
    <w:rsid w:val="00422B5D"/>
    <w:rsid w:val="00432D54"/>
    <w:rsid w:val="00434841"/>
    <w:rsid w:val="0044507B"/>
    <w:rsid w:val="00452077"/>
    <w:rsid w:val="004521EE"/>
    <w:rsid w:val="00456CE5"/>
    <w:rsid w:val="00465C31"/>
    <w:rsid w:val="004706BE"/>
    <w:rsid w:val="00470C09"/>
    <w:rsid w:val="00476AA5"/>
    <w:rsid w:val="00476BBB"/>
    <w:rsid w:val="004806E4"/>
    <w:rsid w:val="00480DEA"/>
    <w:rsid w:val="004828B9"/>
    <w:rsid w:val="00491673"/>
    <w:rsid w:val="004964BD"/>
    <w:rsid w:val="004A49EF"/>
    <w:rsid w:val="004B0477"/>
    <w:rsid w:val="004B110A"/>
    <w:rsid w:val="004B27A2"/>
    <w:rsid w:val="004B3D53"/>
    <w:rsid w:val="004B484A"/>
    <w:rsid w:val="004B4D2A"/>
    <w:rsid w:val="004C2F82"/>
    <w:rsid w:val="004D0A33"/>
    <w:rsid w:val="004D29BE"/>
    <w:rsid w:val="004D2B9C"/>
    <w:rsid w:val="004D2C15"/>
    <w:rsid w:val="004D2EC4"/>
    <w:rsid w:val="004E22A3"/>
    <w:rsid w:val="004E44F8"/>
    <w:rsid w:val="004F3A73"/>
    <w:rsid w:val="004F3E01"/>
    <w:rsid w:val="00503156"/>
    <w:rsid w:val="00504DCD"/>
    <w:rsid w:val="00522C0A"/>
    <w:rsid w:val="00524034"/>
    <w:rsid w:val="0052662C"/>
    <w:rsid w:val="00526E8B"/>
    <w:rsid w:val="005312A2"/>
    <w:rsid w:val="00532D0E"/>
    <w:rsid w:val="00537882"/>
    <w:rsid w:val="005400E3"/>
    <w:rsid w:val="005413F6"/>
    <w:rsid w:val="00543E6D"/>
    <w:rsid w:val="0054521F"/>
    <w:rsid w:val="00545659"/>
    <w:rsid w:val="005474E6"/>
    <w:rsid w:val="00547D3B"/>
    <w:rsid w:val="005541A1"/>
    <w:rsid w:val="00554F4B"/>
    <w:rsid w:val="00557725"/>
    <w:rsid w:val="00561002"/>
    <w:rsid w:val="00565AB2"/>
    <w:rsid w:val="0057025F"/>
    <w:rsid w:val="0057115C"/>
    <w:rsid w:val="005731ED"/>
    <w:rsid w:val="005732B5"/>
    <w:rsid w:val="0057675F"/>
    <w:rsid w:val="005774AA"/>
    <w:rsid w:val="00587602"/>
    <w:rsid w:val="00593E6E"/>
    <w:rsid w:val="005943E4"/>
    <w:rsid w:val="00595689"/>
    <w:rsid w:val="005A2132"/>
    <w:rsid w:val="005A2A53"/>
    <w:rsid w:val="005A677A"/>
    <w:rsid w:val="005B27B0"/>
    <w:rsid w:val="005B2859"/>
    <w:rsid w:val="005B4AE6"/>
    <w:rsid w:val="005C0966"/>
    <w:rsid w:val="005C1E95"/>
    <w:rsid w:val="005C6707"/>
    <w:rsid w:val="005D3713"/>
    <w:rsid w:val="005D4824"/>
    <w:rsid w:val="005D57E0"/>
    <w:rsid w:val="005E35B8"/>
    <w:rsid w:val="005E3F19"/>
    <w:rsid w:val="005E56AF"/>
    <w:rsid w:val="005F1149"/>
    <w:rsid w:val="005F5856"/>
    <w:rsid w:val="006013F7"/>
    <w:rsid w:val="00603930"/>
    <w:rsid w:val="006040F8"/>
    <w:rsid w:val="006103B4"/>
    <w:rsid w:val="00617320"/>
    <w:rsid w:val="00621D80"/>
    <w:rsid w:val="00624EE7"/>
    <w:rsid w:val="00626107"/>
    <w:rsid w:val="00630342"/>
    <w:rsid w:val="006374C6"/>
    <w:rsid w:val="006473D4"/>
    <w:rsid w:val="0065035F"/>
    <w:rsid w:val="0065130F"/>
    <w:rsid w:val="0065513D"/>
    <w:rsid w:val="00655AB3"/>
    <w:rsid w:val="0066044C"/>
    <w:rsid w:val="00660D2D"/>
    <w:rsid w:val="00665392"/>
    <w:rsid w:val="00670844"/>
    <w:rsid w:val="00673DBC"/>
    <w:rsid w:val="006778DA"/>
    <w:rsid w:val="006804C4"/>
    <w:rsid w:val="0068062E"/>
    <w:rsid w:val="00680814"/>
    <w:rsid w:val="00683509"/>
    <w:rsid w:val="00685B1E"/>
    <w:rsid w:val="00694591"/>
    <w:rsid w:val="006A249C"/>
    <w:rsid w:val="006A5158"/>
    <w:rsid w:val="006A6633"/>
    <w:rsid w:val="006A6D0A"/>
    <w:rsid w:val="006A77BC"/>
    <w:rsid w:val="006B14D0"/>
    <w:rsid w:val="006B4E89"/>
    <w:rsid w:val="006B596A"/>
    <w:rsid w:val="006B6C2F"/>
    <w:rsid w:val="006C1242"/>
    <w:rsid w:val="006C3053"/>
    <w:rsid w:val="006C32B4"/>
    <w:rsid w:val="006C43A0"/>
    <w:rsid w:val="006C5085"/>
    <w:rsid w:val="006D0E55"/>
    <w:rsid w:val="006D3569"/>
    <w:rsid w:val="006D5086"/>
    <w:rsid w:val="006D5D58"/>
    <w:rsid w:val="006D794B"/>
    <w:rsid w:val="006E4AAF"/>
    <w:rsid w:val="006F37C1"/>
    <w:rsid w:val="006F6721"/>
    <w:rsid w:val="007010F5"/>
    <w:rsid w:val="00704D1F"/>
    <w:rsid w:val="00705C20"/>
    <w:rsid w:val="007074E7"/>
    <w:rsid w:val="007124C3"/>
    <w:rsid w:val="00713C48"/>
    <w:rsid w:val="007161C7"/>
    <w:rsid w:val="0072682A"/>
    <w:rsid w:val="007502D0"/>
    <w:rsid w:val="00750BDF"/>
    <w:rsid w:val="00751326"/>
    <w:rsid w:val="007553B8"/>
    <w:rsid w:val="0075737B"/>
    <w:rsid w:val="00773CD9"/>
    <w:rsid w:val="0077510E"/>
    <w:rsid w:val="00775145"/>
    <w:rsid w:val="0077549D"/>
    <w:rsid w:val="0078686A"/>
    <w:rsid w:val="00790075"/>
    <w:rsid w:val="00790529"/>
    <w:rsid w:val="007A3159"/>
    <w:rsid w:val="007A4927"/>
    <w:rsid w:val="007A740E"/>
    <w:rsid w:val="007B4D4A"/>
    <w:rsid w:val="007B4DBB"/>
    <w:rsid w:val="007B6668"/>
    <w:rsid w:val="007C3456"/>
    <w:rsid w:val="007D094C"/>
    <w:rsid w:val="007D2275"/>
    <w:rsid w:val="007D7CAD"/>
    <w:rsid w:val="007E1A19"/>
    <w:rsid w:val="007E2491"/>
    <w:rsid w:val="007F026A"/>
    <w:rsid w:val="007F2F8C"/>
    <w:rsid w:val="007F3811"/>
    <w:rsid w:val="007F4104"/>
    <w:rsid w:val="007F5904"/>
    <w:rsid w:val="00803715"/>
    <w:rsid w:val="008040BA"/>
    <w:rsid w:val="0080556C"/>
    <w:rsid w:val="008061CD"/>
    <w:rsid w:val="00806DDB"/>
    <w:rsid w:val="00807D53"/>
    <w:rsid w:val="008101DE"/>
    <w:rsid w:val="008121B0"/>
    <w:rsid w:val="00812D0F"/>
    <w:rsid w:val="0081362A"/>
    <w:rsid w:val="0081477F"/>
    <w:rsid w:val="00815CDC"/>
    <w:rsid w:val="00820129"/>
    <w:rsid w:val="008237F4"/>
    <w:rsid w:val="00827D53"/>
    <w:rsid w:val="00827DE8"/>
    <w:rsid w:val="0083144A"/>
    <w:rsid w:val="008332C1"/>
    <w:rsid w:val="00834593"/>
    <w:rsid w:val="00837C59"/>
    <w:rsid w:val="00837C5B"/>
    <w:rsid w:val="00840D5E"/>
    <w:rsid w:val="00841B6E"/>
    <w:rsid w:val="008450FB"/>
    <w:rsid w:val="0084586B"/>
    <w:rsid w:val="00845FB4"/>
    <w:rsid w:val="00846F0D"/>
    <w:rsid w:val="00850BD4"/>
    <w:rsid w:val="00851356"/>
    <w:rsid w:val="00851FAD"/>
    <w:rsid w:val="0086008E"/>
    <w:rsid w:val="008625F4"/>
    <w:rsid w:val="00864B9C"/>
    <w:rsid w:val="00864EEE"/>
    <w:rsid w:val="00867752"/>
    <w:rsid w:val="0087732A"/>
    <w:rsid w:val="00884417"/>
    <w:rsid w:val="008873FB"/>
    <w:rsid w:val="0089207E"/>
    <w:rsid w:val="008934E9"/>
    <w:rsid w:val="0089654B"/>
    <w:rsid w:val="008A16D2"/>
    <w:rsid w:val="008A1BD4"/>
    <w:rsid w:val="008A31BA"/>
    <w:rsid w:val="008A4526"/>
    <w:rsid w:val="008A5666"/>
    <w:rsid w:val="008A6F7F"/>
    <w:rsid w:val="008A770B"/>
    <w:rsid w:val="008A7735"/>
    <w:rsid w:val="008B3B7F"/>
    <w:rsid w:val="008B6203"/>
    <w:rsid w:val="008B7308"/>
    <w:rsid w:val="008C6DE1"/>
    <w:rsid w:val="008D4230"/>
    <w:rsid w:val="008D4768"/>
    <w:rsid w:val="008D6D58"/>
    <w:rsid w:val="008E2573"/>
    <w:rsid w:val="008E52D3"/>
    <w:rsid w:val="008E5E15"/>
    <w:rsid w:val="008F627C"/>
    <w:rsid w:val="008F76A7"/>
    <w:rsid w:val="009042D2"/>
    <w:rsid w:val="00912DD8"/>
    <w:rsid w:val="009138DC"/>
    <w:rsid w:val="0091715B"/>
    <w:rsid w:val="00920A40"/>
    <w:rsid w:val="00920D74"/>
    <w:rsid w:val="009212C7"/>
    <w:rsid w:val="00922C07"/>
    <w:rsid w:val="00925FA7"/>
    <w:rsid w:val="00926602"/>
    <w:rsid w:val="00932D17"/>
    <w:rsid w:val="00936502"/>
    <w:rsid w:val="00937D3E"/>
    <w:rsid w:val="009515D3"/>
    <w:rsid w:val="00952925"/>
    <w:rsid w:val="00952A8A"/>
    <w:rsid w:val="00953AD1"/>
    <w:rsid w:val="00955E3C"/>
    <w:rsid w:val="009610FB"/>
    <w:rsid w:val="009618CB"/>
    <w:rsid w:val="00964F64"/>
    <w:rsid w:val="00971218"/>
    <w:rsid w:val="00971DFC"/>
    <w:rsid w:val="009756A5"/>
    <w:rsid w:val="00981C48"/>
    <w:rsid w:val="00984C9E"/>
    <w:rsid w:val="009959A0"/>
    <w:rsid w:val="00995AA7"/>
    <w:rsid w:val="009A31E0"/>
    <w:rsid w:val="009B2258"/>
    <w:rsid w:val="009C3628"/>
    <w:rsid w:val="009C53F5"/>
    <w:rsid w:val="009C636F"/>
    <w:rsid w:val="009D7FAE"/>
    <w:rsid w:val="009E046E"/>
    <w:rsid w:val="009E0C21"/>
    <w:rsid w:val="009E280B"/>
    <w:rsid w:val="009E4403"/>
    <w:rsid w:val="009E5280"/>
    <w:rsid w:val="009E79C8"/>
    <w:rsid w:val="009F01AB"/>
    <w:rsid w:val="009F0A63"/>
    <w:rsid w:val="009F3857"/>
    <w:rsid w:val="009F5F98"/>
    <w:rsid w:val="00A0184D"/>
    <w:rsid w:val="00A01F87"/>
    <w:rsid w:val="00A06E43"/>
    <w:rsid w:val="00A071C0"/>
    <w:rsid w:val="00A07331"/>
    <w:rsid w:val="00A077BF"/>
    <w:rsid w:val="00A10894"/>
    <w:rsid w:val="00A10DCD"/>
    <w:rsid w:val="00A31CAC"/>
    <w:rsid w:val="00A34D25"/>
    <w:rsid w:val="00A35BB6"/>
    <w:rsid w:val="00A3686B"/>
    <w:rsid w:val="00A37131"/>
    <w:rsid w:val="00A41803"/>
    <w:rsid w:val="00A42744"/>
    <w:rsid w:val="00A43675"/>
    <w:rsid w:val="00A4372D"/>
    <w:rsid w:val="00A45B7F"/>
    <w:rsid w:val="00A524C4"/>
    <w:rsid w:val="00A529BC"/>
    <w:rsid w:val="00A530F0"/>
    <w:rsid w:val="00A54F07"/>
    <w:rsid w:val="00A62A69"/>
    <w:rsid w:val="00A663E2"/>
    <w:rsid w:val="00A667E6"/>
    <w:rsid w:val="00A75B90"/>
    <w:rsid w:val="00A80AD5"/>
    <w:rsid w:val="00A821DC"/>
    <w:rsid w:val="00A82F6F"/>
    <w:rsid w:val="00A83F89"/>
    <w:rsid w:val="00A91B2B"/>
    <w:rsid w:val="00A9495A"/>
    <w:rsid w:val="00A951F2"/>
    <w:rsid w:val="00A97F9D"/>
    <w:rsid w:val="00AA1848"/>
    <w:rsid w:val="00AA3974"/>
    <w:rsid w:val="00AB1437"/>
    <w:rsid w:val="00AB151C"/>
    <w:rsid w:val="00AB3CCE"/>
    <w:rsid w:val="00AC0EC0"/>
    <w:rsid w:val="00AC4EB6"/>
    <w:rsid w:val="00AC5A33"/>
    <w:rsid w:val="00AC7091"/>
    <w:rsid w:val="00AD3B7B"/>
    <w:rsid w:val="00AD5D01"/>
    <w:rsid w:val="00AD6005"/>
    <w:rsid w:val="00AD73FB"/>
    <w:rsid w:val="00AE252A"/>
    <w:rsid w:val="00AE3832"/>
    <w:rsid w:val="00AE4A5C"/>
    <w:rsid w:val="00AF3313"/>
    <w:rsid w:val="00AF72D5"/>
    <w:rsid w:val="00AF78CC"/>
    <w:rsid w:val="00B05D39"/>
    <w:rsid w:val="00B139F6"/>
    <w:rsid w:val="00B215BA"/>
    <w:rsid w:val="00B23CF5"/>
    <w:rsid w:val="00B24172"/>
    <w:rsid w:val="00B2599C"/>
    <w:rsid w:val="00B26885"/>
    <w:rsid w:val="00B2730C"/>
    <w:rsid w:val="00B35E17"/>
    <w:rsid w:val="00B4295A"/>
    <w:rsid w:val="00B43774"/>
    <w:rsid w:val="00B53476"/>
    <w:rsid w:val="00B53A87"/>
    <w:rsid w:val="00B61292"/>
    <w:rsid w:val="00B64735"/>
    <w:rsid w:val="00B70AB5"/>
    <w:rsid w:val="00B74786"/>
    <w:rsid w:val="00B76439"/>
    <w:rsid w:val="00B77276"/>
    <w:rsid w:val="00B80CA1"/>
    <w:rsid w:val="00B81A83"/>
    <w:rsid w:val="00B839E0"/>
    <w:rsid w:val="00B861C6"/>
    <w:rsid w:val="00B91A52"/>
    <w:rsid w:val="00BA330B"/>
    <w:rsid w:val="00BA3E2D"/>
    <w:rsid w:val="00BA4040"/>
    <w:rsid w:val="00BB0780"/>
    <w:rsid w:val="00BB3390"/>
    <w:rsid w:val="00BB7C51"/>
    <w:rsid w:val="00BC4BBC"/>
    <w:rsid w:val="00BC61E5"/>
    <w:rsid w:val="00BC6D7F"/>
    <w:rsid w:val="00BD43BA"/>
    <w:rsid w:val="00BD454F"/>
    <w:rsid w:val="00BE0731"/>
    <w:rsid w:val="00BE4191"/>
    <w:rsid w:val="00BE7F18"/>
    <w:rsid w:val="00C00398"/>
    <w:rsid w:val="00C01666"/>
    <w:rsid w:val="00C03F50"/>
    <w:rsid w:val="00C04907"/>
    <w:rsid w:val="00C05470"/>
    <w:rsid w:val="00C06698"/>
    <w:rsid w:val="00C10215"/>
    <w:rsid w:val="00C128AE"/>
    <w:rsid w:val="00C155EE"/>
    <w:rsid w:val="00C204C7"/>
    <w:rsid w:val="00C21004"/>
    <w:rsid w:val="00C21975"/>
    <w:rsid w:val="00C226E6"/>
    <w:rsid w:val="00C24493"/>
    <w:rsid w:val="00C26AF9"/>
    <w:rsid w:val="00C3363B"/>
    <w:rsid w:val="00C33BA7"/>
    <w:rsid w:val="00C36CF3"/>
    <w:rsid w:val="00C50228"/>
    <w:rsid w:val="00C51EFB"/>
    <w:rsid w:val="00C522E2"/>
    <w:rsid w:val="00C53366"/>
    <w:rsid w:val="00C5386D"/>
    <w:rsid w:val="00C55879"/>
    <w:rsid w:val="00C603B3"/>
    <w:rsid w:val="00C618D2"/>
    <w:rsid w:val="00C63011"/>
    <w:rsid w:val="00C63D70"/>
    <w:rsid w:val="00C6679D"/>
    <w:rsid w:val="00C66B24"/>
    <w:rsid w:val="00C70F22"/>
    <w:rsid w:val="00C73CA8"/>
    <w:rsid w:val="00C776D6"/>
    <w:rsid w:val="00C82D5B"/>
    <w:rsid w:val="00C85D2C"/>
    <w:rsid w:val="00C86C05"/>
    <w:rsid w:val="00C90F18"/>
    <w:rsid w:val="00C922B5"/>
    <w:rsid w:val="00C92301"/>
    <w:rsid w:val="00CA108C"/>
    <w:rsid w:val="00CA2A71"/>
    <w:rsid w:val="00CA5520"/>
    <w:rsid w:val="00CA5E2D"/>
    <w:rsid w:val="00CB16E7"/>
    <w:rsid w:val="00CB681B"/>
    <w:rsid w:val="00CB7B22"/>
    <w:rsid w:val="00CC2019"/>
    <w:rsid w:val="00CC32C5"/>
    <w:rsid w:val="00CC379B"/>
    <w:rsid w:val="00CD7FAA"/>
    <w:rsid w:val="00CE0521"/>
    <w:rsid w:val="00CE076C"/>
    <w:rsid w:val="00CE453B"/>
    <w:rsid w:val="00CF1179"/>
    <w:rsid w:val="00CF4427"/>
    <w:rsid w:val="00CF58EF"/>
    <w:rsid w:val="00D039FF"/>
    <w:rsid w:val="00D07CF5"/>
    <w:rsid w:val="00D27C46"/>
    <w:rsid w:val="00D32BC5"/>
    <w:rsid w:val="00D454F0"/>
    <w:rsid w:val="00D54F1E"/>
    <w:rsid w:val="00D57398"/>
    <w:rsid w:val="00D627FC"/>
    <w:rsid w:val="00D639FE"/>
    <w:rsid w:val="00D6742D"/>
    <w:rsid w:val="00D67696"/>
    <w:rsid w:val="00D6787D"/>
    <w:rsid w:val="00D7493C"/>
    <w:rsid w:val="00D760E2"/>
    <w:rsid w:val="00D76BDB"/>
    <w:rsid w:val="00D86536"/>
    <w:rsid w:val="00D9361E"/>
    <w:rsid w:val="00DA6CF4"/>
    <w:rsid w:val="00DA7E0C"/>
    <w:rsid w:val="00DB4D7B"/>
    <w:rsid w:val="00DB576D"/>
    <w:rsid w:val="00DB7A77"/>
    <w:rsid w:val="00DC25DD"/>
    <w:rsid w:val="00DC2B51"/>
    <w:rsid w:val="00DC5009"/>
    <w:rsid w:val="00DC791A"/>
    <w:rsid w:val="00DD468B"/>
    <w:rsid w:val="00DD4EFE"/>
    <w:rsid w:val="00DD619E"/>
    <w:rsid w:val="00DD7820"/>
    <w:rsid w:val="00DE0776"/>
    <w:rsid w:val="00DE2BC4"/>
    <w:rsid w:val="00DE2CE7"/>
    <w:rsid w:val="00DE4E52"/>
    <w:rsid w:val="00DE6F19"/>
    <w:rsid w:val="00DF1C10"/>
    <w:rsid w:val="00DF2AF9"/>
    <w:rsid w:val="00DF38F2"/>
    <w:rsid w:val="00DF3EFB"/>
    <w:rsid w:val="00DF5E36"/>
    <w:rsid w:val="00DF7366"/>
    <w:rsid w:val="00E00989"/>
    <w:rsid w:val="00E11C49"/>
    <w:rsid w:val="00E12D46"/>
    <w:rsid w:val="00E141CC"/>
    <w:rsid w:val="00E159DE"/>
    <w:rsid w:val="00E16817"/>
    <w:rsid w:val="00E22282"/>
    <w:rsid w:val="00E37B4C"/>
    <w:rsid w:val="00E37BC3"/>
    <w:rsid w:val="00E41088"/>
    <w:rsid w:val="00E42D98"/>
    <w:rsid w:val="00E43794"/>
    <w:rsid w:val="00E44576"/>
    <w:rsid w:val="00E507C7"/>
    <w:rsid w:val="00E53DD5"/>
    <w:rsid w:val="00E67346"/>
    <w:rsid w:val="00E71624"/>
    <w:rsid w:val="00E74234"/>
    <w:rsid w:val="00E74596"/>
    <w:rsid w:val="00E7523E"/>
    <w:rsid w:val="00E755C1"/>
    <w:rsid w:val="00E838BE"/>
    <w:rsid w:val="00E8459E"/>
    <w:rsid w:val="00E903AC"/>
    <w:rsid w:val="00E93905"/>
    <w:rsid w:val="00E95661"/>
    <w:rsid w:val="00E95BE3"/>
    <w:rsid w:val="00EA2FA9"/>
    <w:rsid w:val="00EB222A"/>
    <w:rsid w:val="00EB2CC6"/>
    <w:rsid w:val="00EC0172"/>
    <w:rsid w:val="00EC2A38"/>
    <w:rsid w:val="00EC35AC"/>
    <w:rsid w:val="00EC462D"/>
    <w:rsid w:val="00EC516A"/>
    <w:rsid w:val="00EC5BDF"/>
    <w:rsid w:val="00EC6C00"/>
    <w:rsid w:val="00ED304E"/>
    <w:rsid w:val="00ED6570"/>
    <w:rsid w:val="00EE0AC7"/>
    <w:rsid w:val="00EE4909"/>
    <w:rsid w:val="00EE5B05"/>
    <w:rsid w:val="00EE5CC2"/>
    <w:rsid w:val="00EF321D"/>
    <w:rsid w:val="00F00698"/>
    <w:rsid w:val="00F06C91"/>
    <w:rsid w:val="00F0741A"/>
    <w:rsid w:val="00F103D5"/>
    <w:rsid w:val="00F10FD8"/>
    <w:rsid w:val="00F13325"/>
    <w:rsid w:val="00F26FE7"/>
    <w:rsid w:val="00F40220"/>
    <w:rsid w:val="00F417BA"/>
    <w:rsid w:val="00F41A0B"/>
    <w:rsid w:val="00F43A0B"/>
    <w:rsid w:val="00F51DC6"/>
    <w:rsid w:val="00F56E1E"/>
    <w:rsid w:val="00F6260A"/>
    <w:rsid w:val="00F65EFE"/>
    <w:rsid w:val="00F6693E"/>
    <w:rsid w:val="00F755D9"/>
    <w:rsid w:val="00F8413B"/>
    <w:rsid w:val="00F84E65"/>
    <w:rsid w:val="00F87205"/>
    <w:rsid w:val="00F9395E"/>
    <w:rsid w:val="00F9679B"/>
    <w:rsid w:val="00F9767A"/>
    <w:rsid w:val="00FA0677"/>
    <w:rsid w:val="00FA2E41"/>
    <w:rsid w:val="00FA42BD"/>
    <w:rsid w:val="00FA6141"/>
    <w:rsid w:val="00FB0E02"/>
    <w:rsid w:val="00FC2E4A"/>
    <w:rsid w:val="00FC7045"/>
    <w:rsid w:val="00FD075F"/>
    <w:rsid w:val="00FD10BF"/>
    <w:rsid w:val="00FE114F"/>
    <w:rsid w:val="00FE364B"/>
    <w:rsid w:val="00FE78B1"/>
    <w:rsid w:val="00FF15DE"/>
    <w:rsid w:val="00FF47B7"/>
    <w:rsid w:val="00FF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1434E9DC-EB2E-4F66-801F-911C4B331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uiPriority="1"/>
    <w:lsdException w:name="heading 6" w:uiPriority="1"/>
    <w:lsdException w:name="heading 7" w:semiHidden="1" w:uiPriority="1" w:unhideWhenUsed="1"/>
    <w:lsdException w:name="heading 8" w:semiHidden="1" w:uiPriority="1" w:unhideWhenUsed="1"/>
    <w:lsdException w:name="heading 9" w:semiHidden="1" w:uiPriority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iPriority="3" w:unhideWhenUsed="1"/>
    <w:lsdException w:name="List 5" w:semiHidden="1" w:uiPriority="3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/>
    <w:lsdException w:name="Salutation" w:semiHidden="1" w:uiPriority="3" w:unhideWhenUsed="1"/>
    <w:lsdException w:name="Date" w:semiHidden="1" w:uiPriority="99" w:unhideWhenUsed="1"/>
    <w:lsdException w:name="Body Text First Indent" w:semiHidden="1" w:uiPriority="2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semiHidden="1" w:uiPriority="3" w:unhideWhenUsed="1"/>
    <w:lsdException w:name="Emphasis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3"/>
    <w:unhideWhenUsed/>
    <w:rsid w:val="0019455F"/>
    <w:pPr>
      <w:widowControl w:val="0"/>
      <w:spacing w:line="240" w:lineRule="atLeast"/>
    </w:pPr>
  </w:style>
  <w:style w:type="paragraph" w:styleId="Heading1">
    <w:name w:val="heading 1"/>
    <w:next w:val="BodyText"/>
    <w:autoRedefine/>
    <w:qFormat/>
    <w:rsid w:val="006D794B"/>
    <w:pPr>
      <w:keepNext/>
      <w:numPr>
        <w:numId w:val="7"/>
      </w:numPr>
      <w:spacing w:before="240" w:after="120"/>
      <w:ind w:left="431" w:hanging="431"/>
      <w:outlineLvl w:val="0"/>
    </w:pPr>
    <w:rPr>
      <w:rFonts w:ascii="Arial Black" w:hAnsi="Arial Black"/>
      <w:caps/>
      <w:color w:val="464547"/>
      <w:sz w:val="28"/>
    </w:rPr>
  </w:style>
  <w:style w:type="paragraph" w:styleId="Heading2">
    <w:name w:val="heading 2"/>
    <w:next w:val="BodyText"/>
    <w:link w:val="Heading2Char"/>
    <w:autoRedefine/>
    <w:qFormat/>
    <w:rsid w:val="007B6668"/>
    <w:pPr>
      <w:numPr>
        <w:ilvl w:val="1"/>
        <w:numId w:val="7"/>
      </w:numPr>
      <w:spacing w:before="200" w:after="160"/>
      <w:ind w:left="851" w:hanging="851"/>
      <w:outlineLvl w:val="1"/>
    </w:pPr>
    <w:rPr>
      <w:rFonts w:ascii="Arial Black" w:hAnsi="Arial Black"/>
      <w:caps/>
      <w:color w:val="1A9CB0"/>
      <w:sz w:val="24"/>
    </w:rPr>
  </w:style>
  <w:style w:type="paragraph" w:styleId="Heading3">
    <w:name w:val="heading 3"/>
    <w:next w:val="BodyText"/>
    <w:link w:val="Heading3Char"/>
    <w:autoRedefine/>
    <w:qFormat/>
    <w:rsid w:val="007B6668"/>
    <w:pPr>
      <w:numPr>
        <w:ilvl w:val="2"/>
        <w:numId w:val="7"/>
      </w:numPr>
      <w:spacing w:before="160"/>
      <w:ind w:left="851" w:hanging="851"/>
      <w:outlineLvl w:val="2"/>
    </w:pPr>
    <w:rPr>
      <w:rFonts w:ascii="Arial Black" w:hAnsi="Arial Black"/>
      <w:b/>
      <w:color w:val="1A9CB0"/>
      <w:sz w:val="24"/>
    </w:rPr>
  </w:style>
  <w:style w:type="paragraph" w:styleId="Heading4">
    <w:name w:val="heading 4"/>
    <w:next w:val="BodyText"/>
    <w:autoRedefine/>
    <w:qFormat/>
    <w:rsid w:val="007B6668"/>
    <w:pPr>
      <w:numPr>
        <w:ilvl w:val="3"/>
        <w:numId w:val="7"/>
      </w:numPr>
      <w:spacing w:before="160"/>
      <w:ind w:left="964" w:hanging="964"/>
      <w:outlineLvl w:val="3"/>
    </w:pPr>
    <w:rPr>
      <w:rFonts w:ascii="Arial Black" w:hAnsi="Arial Black"/>
      <w:color w:val="1A9CB0"/>
      <w:sz w:val="22"/>
    </w:rPr>
  </w:style>
  <w:style w:type="paragraph" w:styleId="Heading5">
    <w:name w:val="heading 5"/>
    <w:basedOn w:val="Normal"/>
    <w:next w:val="BodyText"/>
    <w:uiPriority w:val="1"/>
    <w:semiHidden/>
    <w:rsid w:val="00BB0780"/>
    <w:pPr>
      <w:numPr>
        <w:ilvl w:val="4"/>
        <w:numId w:val="7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uiPriority w:val="1"/>
    <w:semiHidden/>
    <w:rsid w:val="00BB0780"/>
    <w:pPr>
      <w:numPr>
        <w:ilvl w:val="5"/>
        <w:numId w:val="7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uiPriority w:val="1"/>
    <w:semiHidden/>
    <w:rsid w:val="00BB0780"/>
    <w:pPr>
      <w:numPr>
        <w:ilvl w:val="6"/>
        <w:numId w:val="7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uiPriority w:val="1"/>
    <w:semiHidden/>
    <w:rsid w:val="00BB0780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uiPriority w:val="1"/>
    <w:semiHidden/>
    <w:rsid w:val="00BB0780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autoRedefine/>
    <w:qFormat/>
    <w:rsid w:val="00A80AD5"/>
    <w:pPr>
      <w:keepLines/>
      <w:spacing w:after="120"/>
    </w:pPr>
    <w:rPr>
      <w:rFonts w:ascii="Trebuchet MS" w:hAnsi="Trebuchet MS"/>
      <w:color w:val="464547"/>
    </w:rPr>
  </w:style>
  <w:style w:type="paragraph" w:customStyle="1" w:styleId="CompanyName">
    <w:name w:val="Company Name"/>
    <w:basedOn w:val="Normal"/>
    <w:autoRedefine/>
    <w:rsid w:val="003A7967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8"/>
      <w:sz w:val="28"/>
    </w:rPr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Footer">
    <w:name w:val="footer"/>
    <w:autoRedefine/>
    <w:qFormat/>
    <w:rsid w:val="007F4104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464547"/>
      <w:sz w:val="18"/>
      <w:szCs w:val="18"/>
    </w:r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autoRedefine/>
    <w:qFormat/>
    <w:rsid w:val="007F4104"/>
    <w:pPr>
      <w:tabs>
        <w:tab w:val="left" w:pos="0"/>
        <w:tab w:val="right" w:pos="8222"/>
      </w:tabs>
    </w:pPr>
    <w:rPr>
      <w:rFonts w:ascii="Trebuchet MS" w:eastAsia="MS Gothic" w:hAnsi="Trebuchet MS"/>
      <w:color w:val="464547"/>
      <w:sz w:val="18"/>
    </w:rPr>
  </w:style>
  <w:style w:type="character" w:styleId="HTMLCode">
    <w:name w:val="HTML Code"/>
    <w:basedOn w:val="DefaultParagraphFont"/>
    <w:uiPriority w:val="99"/>
    <w:semiHidden/>
    <w:rsid w:val="000E5733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2"/>
    <w:semiHidden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uiPriority w:val="2"/>
    <w:semiHidden/>
    <w:rsid w:val="000E5733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qFormat/>
    <w:rsid w:val="005943E4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styleId="ListBullet">
    <w:name w:val="List Bullet"/>
    <w:basedOn w:val="BodyText"/>
    <w:autoRedefine/>
    <w:qFormat/>
    <w:rsid w:val="00347AA1"/>
    <w:pPr>
      <w:numPr>
        <w:numId w:val="6"/>
      </w:numPr>
      <w:spacing w:before="120"/>
      <w:ind w:left="714" w:hanging="357"/>
    </w:pPr>
    <w:rPr>
      <w:color w:val="3B3838" w:themeColor="background2" w:themeShade="40"/>
    </w:rPr>
  </w:style>
  <w:style w:type="paragraph" w:styleId="ListBullet2">
    <w:name w:val="List Bullet 2"/>
    <w:basedOn w:val="BodyText"/>
    <w:autoRedefine/>
    <w:qFormat/>
    <w:rsid w:val="00A663E2"/>
    <w:pPr>
      <w:numPr>
        <w:numId w:val="1"/>
      </w:numPr>
      <w:spacing w:before="120"/>
      <w:ind w:left="1077" w:hanging="357"/>
    </w:pPr>
    <w:rPr>
      <w:color w:val="3B3838" w:themeColor="background2" w:themeShade="40"/>
    </w:rPr>
  </w:style>
  <w:style w:type="paragraph" w:styleId="ListBullet3">
    <w:name w:val="List Bullet 3"/>
    <w:basedOn w:val="BodyText"/>
    <w:qFormat/>
    <w:rsid w:val="00A663E2"/>
    <w:pPr>
      <w:numPr>
        <w:numId w:val="2"/>
      </w:numPr>
      <w:tabs>
        <w:tab w:val="left" w:pos="1418"/>
      </w:tabs>
      <w:spacing w:before="120"/>
      <w:ind w:left="1434" w:hanging="357"/>
    </w:pPr>
    <w:rPr>
      <w:color w:val="3B3838" w:themeColor="background2" w:themeShade="40"/>
    </w:rPr>
  </w:style>
  <w:style w:type="paragraph" w:styleId="ListNumber">
    <w:name w:val="List Number"/>
    <w:basedOn w:val="Normal"/>
    <w:autoRedefine/>
    <w:qFormat/>
    <w:rsid w:val="00321679"/>
    <w:pPr>
      <w:numPr>
        <w:numId w:val="8"/>
      </w:numPr>
      <w:spacing w:before="120" w:after="120"/>
    </w:pPr>
    <w:rPr>
      <w:rFonts w:ascii="Trebuchet MS" w:hAnsi="Trebuchet MS"/>
      <w:color w:val="3B3838" w:themeColor="background2" w:themeShade="40"/>
    </w:rPr>
  </w:style>
  <w:style w:type="paragraph" w:styleId="NormalWeb">
    <w:name w:val="Normal (Web)"/>
    <w:basedOn w:val="Normal"/>
    <w:uiPriority w:val="3"/>
    <w:semiHidden/>
    <w:rsid w:val="000E5733"/>
    <w:rPr>
      <w:sz w:val="24"/>
      <w:szCs w:val="24"/>
    </w:rPr>
  </w:style>
  <w:style w:type="paragraph" w:styleId="NormalIndent">
    <w:name w:val="Normal Indent"/>
    <w:basedOn w:val="Normal"/>
    <w:uiPriority w:val="3"/>
    <w:semiHidden/>
    <w:rsid w:val="000E5733"/>
    <w:pPr>
      <w:ind w:left="567"/>
    </w:pPr>
  </w:style>
  <w:style w:type="character" w:styleId="PageNumber">
    <w:name w:val="page number"/>
    <w:basedOn w:val="DefaultParagraphFont"/>
    <w:uiPriority w:val="1"/>
    <w:semiHidden/>
    <w:rsid w:val="00827D53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PlainText">
    <w:name w:val="Plain Text"/>
    <w:basedOn w:val="Normal"/>
    <w:uiPriority w:val="1"/>
    <w:semiHidden/>
    <w:rsid w:val="000E5733"/>
    <w:rPr>
      <w:rFonts w:ascii="Courier" w:hAnsi="Courier" w:cs="Courier New"/>
    </w:r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styleId="BalloonText">
    <w:name w:val="Balloon Text"/>
    <w:basedOn w:val="Normal"/>
    <w:link w:val="BalloonTextChar"/>
    <w:semiHidden/>
    <w:unhideWhenUsed/>
    <w:rsid w:val="00621D80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BodyText"/>
    <w:autoRedefine/>
    <w:qFormat/>
    <w:rsid w:val="006D794B"/>
    <w:pPr>
      <w:framePr w:hSpace="181" w:wrap="around" w:vAnchor="text" w:hAnchor="text" w:y="5104"/>
      <w:pBdr>
        <w:bottom w:val="single" w:sz="4" w:space="1" w:color="A5A5A5" w:themeColor="accent3"/>
      </w:pBdr>
      <w:spacing w:before="240" w:after="300"/>
      <w:suppressOverlap/>
      <w:outlineLvl w:val="0"/>
    </w:pPr>
    <w:rPr>
      <w:rFonts w:ascii="Arial Black" w:eastAsiaTheme="minorEastAsia" w:hAnsi="Arial Black"/>
      <w:caps/>
      <w:color w:val="464547"/>
      <w:sz w:val="40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qFormat/>
    <w:rsid w:val="00116EEC"/>
    <w:pPr>
      <w:spacing w:line="240" w:lineRule="auto"/>
    </w:pPr>
    <w:rPr>
      <w:rFonts w:ascii="Trebuchet MS" w:hAnsi="Trebuchet MS"/>
      <w:bCs/>
      <w:caps/>
      <w:color w:val="3B3838" w:themeColor="background2" w:themeShade="40"/>
      <w:szCs w:val="24"/>
    </w:rPr>
  </w:style>
  <w:style w:type="paragraph" w:styleId="TOC2">
    <w:name w:val="toc 2"/>
    <w:basedOn w:val="Normal"/>
    <w:next w:val="Normal"/>
    <w:autoRedefine/>
    <w:uiPriority w:val="39"/>
    <w:qFormat/>
    <w:rsid w:val="00E507C7"/>
    <w:pPr>
      <w:ind w:left="20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TOC3">
    <w:name w:val="toc 3"/>
    <w:basedOn w:val="Normal"/>
    <w:next w:val="Normal"/>
    <w:autoRedefine/>
    <w:uiPriority w:val="39"/>
    <w:qFormat/>
    <w:rsid w:val="00E507C7"/>
    <w:pPr>
      <w:ind w:left="40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TOC4">
    <w:name w:val="toc 4"/>
    <w:basedOn w:val="Normal"/>
    <w:next w:val="Normal"/>
    <w:autoRedefine/>
    <w:uiPriority w:val="39"/>
    <w:qFormat/>
    <w:rsid w:val="00E507C7"/>
    <w:pPr>
      <w:ind w:left="600"/>
    </w:pPr>
    <w:rPr>
      <w:rFonts w:ascii="Trebuchet MS" w:hAnsi="Trebuchet MS"/>
      <w:color w:val="3B3838" w:themeColor="background2" w:themeShade="40"/>
      <w:szCs w:val="21"/>
    </w:rPr>
  </w:style>
  <w:style w:type="paragraph" w:styleId="TOC5">
    <w:name w:val="toc 5"/>
    <w:basedOn w:val="Normal"/>
    <w:next w:val="Normal"/>
    <w:semiHidden/>
    <w:rsid w:val="006B596A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TOC6">
    <w:name w:val="toc 6"/>
    <w:basedOn w:val="Normal"/>
    <w:next w:val="Normal"/>
    <w:semiHidden/>
    <w:rsid w:val="00B861C6"/>
    <w:pPr>
      <w:ind w:left="1000"/>
    </w:pPr>
    <w:rPr>
      <w:rFonts w:ascii="Trebuchet MS" w:hAnsi="Trebuchet MS"/>
      <w:szCs w:val="21"/>
    </w:rPr>
  </w:style>
  <w:style w:type="paragraph" w:styleId="TOC7">
    <w:name w:val="toc 7"/>
    <w:basedOn w:val="Normal"/>
    <w:next w:val="Normal"/>
    <w:semiHidden/>
    <w:rsid w:val="00B861C6"/>
    <w:pPr>
      <w:ind w:left="1200"/>
    </w:pPr>
    <w:rPr>
      <w:rFonts w:ascii="Trebuchet MS" w:hAnsi="Trebuchet MS"/>
      <w:szCs w:val="21"/>
    </w:rPr>
  </w:style>
  <w:style w:type="paragraph" w:styleId="TOC8">
    <w:name w:val="toc 8"/>
    <w:basedOn w:val="Normal"/>
    <w:next w:val="Normal"/>
    <w:semiHidden/>
    <w:rsid w:val="00B861C6"/>
    <w:pPr>
      <w:ind w:left="1400"/>
    </w:pPr>
    <w:rPr>
      <w:rFonts w:ascii="Trebuchet MS" w:hAnsi="Trebuchet MS"/>
      <w:szCs w:val="21"/>
    </w:rPr>
  </w:style>
  <w:style w:type="paragraph" w:styleId="TOC9">
    <w:name w:val="toc 9"/>
    <w:basedOn w:val="Normal"/>
    <w:next w:val="Normal"/>
    <w:semiHidden/>
    <w:rsid w:val="00B861C6"/>
    <w:pPr>
      <w:ind w:left="1600"/>
    </w:pPr>
    <w:rPr>
      <w:rFonts w:ascii="Trebuchet MS" w:hAnsi="Trebuchet MS"/>
      <w:szCs w:val="21"/>
    </w:rPr>
  </w:style>
  <w:style w:type="numbering" w:styleId="111111">
    <w:name w:val="Outline List 2"/>
    <w:basedOn w:val="NoList"/>
    <w:rsid w:val="000E5733"/>
    <w:pPr>
      <w:numPr>
        <w:numId w:val="3"/>
      </w:numPr>
    </w:pPr>
  </w:style>
  <w:style w:type="numbering" w:styleId="1ai">
    <w:name w:val="Outline List 1"/>
    <w:basedOn w:val="NoList"/>
    <w:rsid w:val="000E5733"/>
    <w:pPr>
      <w:numPr>
        <w:numId w:val="4"/>
      </w:numPr>
    </w:pPr>
  </w:style>
  <w:style w:type="paragraph" w:customStyle="1" w:styleId="Captionstyle">
    <w:name w:val="Caption_style"/>
    <w:basedOn w:val="BodyText"/>
    <w:autoRedefine/>
    <w:qFormat/>
    <w:rsid w:val="00A45B7F"/>
    <w:rPr>
      <w:b/>
      <w:sz w:val="18"/>
    </w:rPr>
  </w:style>
  <w:style w:type="character" w:customStyle="1" w:styleId="BodyTextChar">
    <w:name w:val="Body Text Char"/>
    <w:basedOn w:val="DefaultParagraphFont"/>
    <w:link w:val="BodyText"/>
    <w:rsid w:val="00A80AD5"/>
    <w:rPr>
      <w:rFonts w:ascii="Trebuchet MS" w:hAnsi="Trebuchet MS"/>
      <w:color w:val="464547"/>
    </w:rPr>
  </w:style>
  <w:style w:type="paragraph" w:styleId="CommentSubject">
    <w:name w:val="annotation subject"/>
    <w:basedOn w:val="Normal"/>
    <w:link w:val="CommentSubjectChar"/>
    <w:autoRedefine/>
    <w:qFormat/>
    <w:rsid w:val="007F4104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CommentSubjectChar">
    <w:name w:val="Comment Subject Char"/>
    <w:basedOn w:val="DefaultParagraphFont"/>
    <w:link w:val="CommentSubject"/>
    <w:rsid w:val="007F4104"/>
    <w:rPr>
      <w:rFonts w:ascii="Arial Black" w:hAnsi="Arial Black"/>
      <w:bCs/>
      <w:color w:val="464547"/>
      <w:sz w:val="28"/>
    </w:rPr>
  </w:style>
  <w:style w:type="paragraph" w:styleId="TOCHeading">
    <w:name w:val="TOC Heading"/>
    <w:basedOn w:val="Heading1"/>
    <w:next w:val="Normal"/>
    <w:autoRedefine/>
    <w:unhideWhenUsed/>
    <w:qFormat/>
    <w:rsid w:val="00315998"/>
    <w:pPr>
      <w:keepLines/>
      <w:numPr>
        <w:numId w:val="0"/>
      </w:numPr>
      <w:spacing w:after="0"/>
      <w:jc w:val="center"/>
      <w:outlineLvl w:val="9"/>
    </w:pPr>
    <w:rPr>
      <w:rFonts w:eastAsiaTheme="majorEastAsia" w:cstheme="majorBidi"/>
      <w:b/>
      <w:szCs w:val="32"/>
    </w:rPr>
  </w:style>
  <w:style w:type="paragraph" w:customStyle="1" w:styleId="ProjectName">
    <w:name w:val="ProjectName"/>
    <w:basedOn w:val="Normal"/>
    <w:link w:val="ProjectNameChar"/>
    <w:autoRedefine/>
    <w:qFormat/>
    <w:rsid w:val="00042A5B"/>
    <w:pPr>
      <w:keepNext/>
      <w:keepLines/>
      <w:tabs>
        <w:tab w:val="left" w:pos="0"/>
      </w:tabs>
      <w:spacing w:before="120" w:after="120"/>
    </w:pPr>
    <w:rPr>
      <w:rFonts w:ascii="Arial Black" w:hAnsi="Arial Black"/>
      <w:color w:val="464547"/>
      <w:kern w:val="28"/>
      <w:sz w:val="28"/>
      <w:szCs w:val="28"/>
    </w:rPr>
  </w:style>
  <w:style w:type="character" w:customStyle="1" w:styleId="ProjectNameChar">
    <w:name w:val="ProjectName Char"/>
    <w:basedOn w:val="DefaultParagraphFont"/>
    <w:link w:val="ProjectName"/>
    <w:rsid w:val="00042A5B"/>
    <w:rPr>
      <w:rFonts w:ascii="Arial Black" w:hAnsi="Arial Black"/>
      <w:b w:val="0"/>
      <w:color w:val="464547"/>
      <w:kern w:val="28"/>
      <w:sz w:val="28"/>
      <w:szCs w:val="28"/>
    </w:rPr>
  </w:style>
  <w:style w:type="numbering" w:customStyle="1" w:styleId="Multylevelbulletlist">
    <w:name w:val="Multylevel bullet list"/>
    <w:uiPriority w:val="99"/>
    <w:rsid w:val="00806DDB"/>
    <w:pPr>
      <w:numPr>
        <w:numId w:val="5"/>
      </w:numPr>
    </w:pPr>
  </w:style>
  <w:style w:type="character" w:customStyle="1" w:styleId="BalloonTextChar">
    <w:name w:val="Balloon Text Char"/>
    <w:basedOn w:val="DefaultParagraphFont"/>
    <w:link w:val="BalloonText"/>
    <w:semiHidden/>
    <w:rsid w:val="00621D80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E37B4C"/>
    <w:rPr>
      <w:rFonts w:ascii="Arial Black" w:hAnsi="Arial Black"/>
      <w:caps/>
      <w:color w:val="1A9CB0"/>
      <w:sz w:val="24"/>
    </w:rPr>
  </w:style>
  <w:style w:type="table" w:customStyle="1" w:styleId="TableEPAM">
    <w:name w:val="Table_EPAM"/>
    <w:basedOn w:val="TableGridLight"/>
    <w:uiPriority w:val="99"/>
    <w:rsid w:val="00EE0AC7"/>
    <w:rPr>
      <w:rFonts w:ascii="Trebuchet MS" w:hAnsi="Trebuchet MS"/>
      <w:color w:val="3B3838" w:themeColor="background2" w:themeShade="40"/>
      <w:sz w:val="18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table" w:styleId="TableGridLight">
    <w:name w:val="Grid Table Light"/>
    <w:basedOn w:val="TableNormal"/>
    <w:uiPriority w:val="40"/>
    <w:rsid w:val="00AB151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ppendixLevel1">
    <w:name w:val="Appendix Level 1"/>
    <w:next w:val="BodyText"/>
    <w:autoRedefine/>
    <w:qFormat/>
    <w:rsid w:val="00167BF3"/>
    <w:pPr>
      <w:keepNext/>
      <w:pageBreakBefore/>
      <w:numPr>
        <w:numId w:val="13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BodyText"/>
    <w:autoRedefine/>
    <w:qFormat/>
    <w:rsid w:val="000439F4"/>
    <w:pPr>
      <w:numPr>
        <w:ilvl w:val="1"/>
        <w:numId w:val="13"/>
      </w:numPr>
      <w:spacing w:before="240" w:after="120"/>
      <w:ind w:left="2268" w:hanging="2268"/>
    </w:pPr>
    <w:rPr>
      <w:rFonts w:ascii="Arial Black" w:eastAsiaTheme="minorEastAsia" w:hAnsi="Arial Black" w:cstheme="minorBidi"/>
      <w:bCs/>
      <w:caps/>
      <w:color w:val="1A9CB0"/>
      <w:sz w:val="24"/>
      <w:szCs w:val="22"/>
    </w:rPr>
  </w:style>
  <w:style w:type="paragraph" w:customStyle="1" w:styleId="Code">
    <w:name w:val="Code"/>
    <w:link w:val="CodeChar"/>
    <w:qFormat/>
    <w:rsid w:val="00B77276"/>
    <w:pPr>
      <w:shd w:val="clear" w:color="auto" w:fill="E0E0E0"/>
      <w:spacing w:before="120" w:after="120"/>
    </w:pPr>
    <w:rPr>
      <w:rFonts w:ascii="Courier New" w:eastAsiaTheme="minorEastAsia" w:hAnsi="Courier New" w:cstheme="minorBidi"/>
      <w:color w:val="464547"/>
      <w:szCs w:val="22"/>
    </w:rPr>
  </w:style>
  <w:style w:type="character" w:customStyle="1" w:styleId="CodeChar">
    <w:name w:val="Code Char"/>
    <w:basedOn w:val="DefaultParagraphFont"/>
    <w:link w:val="Code"/>
    <w:rsid w:val="00B77276"/>
    <w:rPr>
      <w:rFonts w:ascii="Courier New" w:eastAsiaTheme="minorEastAsia" w:hAnsi="Courier New" w:cstheme="minorBidi"/>
      <w:color w:val="464547"/>
      <w:szCs w:val="22"/>
      <w:shd w:val="clear" w:color="auto" w:fill="E0E0E0"/>
    </w:rPr>
  </w:style>
  <w:style w:type="table" w:customStyle="1" w:styleId="EPAM">
    <w:name w:val="EPAM"/>
    <w:basedOn w:val="TableGridLight"/>
    <w:uiPriority w:val="99"/>
    <w:rsid w:val="00B77276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numbering" w:customStyle="1" w:styleId="EPAMBullets">
    <w:name w:val="EPAM Bullets"/>
    <w:uiPriority w:val="99"/>
    <w:rsid w:val="00B77276"/>
    <w:pPr>
      <w:numPr>
        <w:numId w:val="9"/>
      </w:numPr>
    </w:pPr>
  </w:style>
  <w:style w:type="paragraph" w:customStyle="1" w:styleId="NoteStyle">
    <w:name w:val="Note Style"/>
    <w:next w:val="Normal"/>
    <w:qFormat/>
    <w:rsid w:val="006D794B"/>
    <w:pPr>
      <w:numPr>
        <w:numId w:val="10"/>
      </w:numPr>
      <w:spacing w:before="120" w:after="120"/>
      <w:ind w:left="567" w:hanging="567"/>
    </w:pPr>
    <w:rPr>
      <w:rFonts w:ascii="Trebuchet MS" w:eastAsiaTheme="minorEastAsia" w:hAnsi="Trebuchet MS" w:cstheme="minorBidi"/>
      <w:color w:val="464547"/>
      <w:szCs w:val="22"/>
    </w:rPr>
  </w:style>
  <w:style w:type="paragraph" w:customStyle="1" w:styleId="TableBulletList">
    <w:name w:val="Table Bullet List"/>
    <w:basedOn w:val="Normal"/>
    <w:qFormat/>
    <w:rsid w:val="004706BE"/>
    <w:pPr>
      <w:widowControl/>
      <w:numPr>
        <w:numId w:val="11"/>
      </w:numPr>
      <w:spacing w:before="120" w:after="80" w:line="240" w:lineRule="auto"/>
      <w:ind w:left="357" w:hanging="357"/>
      <w:contextualSpacing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TableNote">
    <w:name w:val="Table Note"/>
    <w:basedOn w:val="NoteStyle"/>
    <w:uiPriority w:val="99"/>
    <w:semiHidden/>
    <w:rsid w:val="00B77276"/>
  </w:style>
  <w:style w:type="paragraph" w:customStyle="1" w:styleId="TableNumberedList">
    <w:name w:val="Table Numbered List"/>
    <w:qFormat/>
    <w:rsid w:val="004706BE"/>
    <w:pPr>
      <w:spacing w:before="120" w:after="120"/>
      <w:contextualSpacing/>
      <w:outlineLvl w:val="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WarningStyle">
    <w:name w:val="Warning Style"/>
    <w:autoRedefine/>
    <w:qFormat/>
    <w:rsid w:val="00DF5E36"/>
    <w:pPr>
      <w:numPr>
        <w:numId w:val="12"/>
      </w:numPr>
      <w:ind w:left="907" w:hanging="907"/>
    </w:pPr>
    <w:rPr>
      <w:rFonts w:ascii="Trebuchet MS" w:eastAsiaTheme="minorEastAsia" w:hAnsi="Trebuchet MS" w:cstheme="minorBidi"/>
      <w:color w:val="464547"/>
      <w:szCs w:val="22"/>
    </w:rPr>
  </w:style>
  <w:style w:type="table" w:styleId="TableGrid">
    <w:name w:val="Table Grid"/>
    <w:basedOn w:val="TableNormal"/>
    <w:rsid w:val="00673D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9E4403"/>
    <w:rPr>
      <w:rFonts w:ascii="Arial Black" w:hAnsi="Arial Black"/>
      <w:b/>
      <w:color w:val="1A9CB0"/>
      <w:sz w:val="24"/>
    </w:rPr>
  </w:style>
  <w:style w:type="paragraph" w:styleId="ListParagraph">
    <w:name w:val="List Paragraph"/>
    <w:basedOn w:val="Normal"/>
    <w:uiPriority w:val="34"/>
    <w:unhideWhenUsed/>
    <w:rsid w:val="0092660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187AD1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484A"/>
    <w:rPr>
      <w:rFonts w:ascii="Courier New" w:hAnsi="Courier New" w:cs="Courier New"/>
    </w:rPr>
  </w:style>
  <w:style w:type="character" w:styleId="FollowedHyperlink">
    <w:name w:val="FollowedHyperlink"/>
    <w:basedOn w:val="DefaultParagraphFont"/>
    <w:semiHidden/>
    <w:unhideWhenUsed/>
    <w:rsid w:val="00DB576D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6C43A0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C43A0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34" Type="http://schemas.openxmlformats.org/officeDocument/2006/relationships/hyperlink" Target="https://gitbud.epam.com/aleksei_galkin/ddt-framework/tree/master/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hyperlink" Target="https://gitbud.epam.com/aleksei_galkin/ddt-framework/tree/master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gitbud.epam.com/aleksei_galkin/ddt-framework.git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hyperlink" Target="https://gitbud.epam.com/aleksei_galkin/ddt-framework.git" TargetMode="External"/><Relationship Id="rId14" Type="http://schemas.openxmlformats.org/officeDocument/2006/relationships/hyperlink" Target="http://www.soapui.org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gitbud.epam.com/aleksei_galkin/ddt-framework/tree/master/" TargetMode="External"/><Relationship Id="rId43" Type="http://schemas.openxmlformats.org/officeDocument/2006/relationships/image" Target="media/image20.png"/><Relationship Id="rId48" Type="http://schemas.openxmlformats.org/officeDocument/2006/relationships/hyperlink" Target="http://www.soapui.org/" TargetMode="External"/><Relationship Id="rId56" Type="http://schemas.openxmlformats.org/officeDocument/2006/relationships/image" Target="media/image32.PNG"/><Relationship Id="rId64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s://ctc-customs.atlassian.net/wiki/pages/viewpage.action?pageId=45318221" TargetMode="External"/><Relationship Id="rId17" Type="http://schemas.openxmlformats.org/officeDocument/2006/relationships/hyperlink" Target="https://gitbud.epam.com/aleksei_galkin/ddt-framework.git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gitbud.epam.com/aleksei_galkin/ddt-framework/tree/master/docs/examples/soap-ui-tests" TargetMode="External"/><Relationship Id="rId46" Type="http://schemas.openxmlformats.org/officeDocument/2006/relationships/image" Target="media/image23.png"/><Relationship Id="rId59" Type="http://schemas.openxmlformats.org/officeDocument/2006/relationships/image" Target="media/image35.png"/><Relationship Id="rId20" Type="http://schemas.openxmlformats.org/officeDocument/2006/relationships/hyperlink" Target="https://gitbud.epam.com/aleksei_galkin/ddt-framework.git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soapui.org/downloads/soapui/open-source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hyperlink" Target="https://gitbud.epam.com/aleksei_galkin/ddt-framework.git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https://ctc-customs.atlassian.net/wiki/pages/viewpage.action?pageId=45318221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gitbud.epam.com/aleksei_galkin/ddt-framework/tree/master/docs/examples/dem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ksei_galkin\Documents\CTCO-RDSG\Docs\EPM-SPI_EPAMTechWritingBa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B54F9-6CF7-4535-9C5A-F23989356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EPM-SPI_EPAMTechWritingBase.dotx</Template>
  <TotalTime>2710</TotalTime>
  <Pages>28</Pages>
  <Words>4069</Words>
  <Characters>23196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Driven Testing Framework User Guide</vt:lpstr>
    </vt:vector>
  </TitlesOfParts>
  <Manager/>
  <Company>EPAM</Company>
  <LinksUpToDate>false</LinksUpToDate>
  <CharactersWithSpaces>27211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Driven Testing Framework User Guide</dc:title>
  <dc:subject>Subject</dc:subject>
  <dc:creator>Aleksei Galkin</dc:creator>
  <cp:keywords/>
  <dc:description/>
  <cp:lastModifiedBy>Galina Mushinskaia</cp:lastModifiedBy>
  <cp:revision>314</cp:revision>
  <cp:lastPrinted>2015-03-17T09:30:00Z</cp:lastPrinted>
  <dcterms:created xsi:type="dcterms:W3CDTF">2015-10-08T12:35:00Z</dcterms:created>
  <dcterms:modified xsi:type="dcterms:W3CDTF">2016-06-28T14:56:00Z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EPM-SPI</vt:lpwstr>
  </property>
  <property fmtid="{D5CDD505-2E9C-101B-9397-08002B2CF9AE}" pid="3" name="Classification">
    <vt:lpwstr>CONFIDENTIAL</vt:lpwstr>
  </property>
  <property fmtid="{D5CDD505-2E9C-101B-9397-08002B2CF9AE}" pid="4" name="Approval Date">
    <vt:lpwstr>8-Oct-2015</vt:lpwstr>
  </property>
</Properties>
</file>